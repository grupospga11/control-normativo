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826A09" w14:textId="77777777" w:rsidR="005A7D3C" w:rsidRPr="008120B4" w:rsidRDefault="005A7D3C" w:rsidP="005A7D3C">
      <w:pPr>
        <w:spacing w:after="200" w:line="276" w:lineRule="auto"/>
        <w:ind w:left="1276" w:right="1984"/>
        <w:jc w:val="center"/>
        <w:rPr>
          <w:rFonts w:eastAsia="Calibri" w:cs="Calibri"/>
          <w:b/>
          <w:bCs/>
          <w:spacing w:val="1"/>
          <w:szCs w:val="20"/>
          <w:lang w:val="es-ES"/>
        </w:rPr>
      </w:pPr>
      <w:r w:rsidRPr="008120B4">
        <w:rPr>
          <w:rFonts w:eastAsia="Calibri" w:cs="Calibri"/>
          <w:b/>
          <w:bCs/>
          <w:spacing w:val="1"/>
          <w:szCs w:val="20"/>
          <w:lang w:val="es-ES"/>
        </w:rPr>
        <w:t>ÍNDICE</w:t>
      </w:r>
    </w:p>
    <w:p w14:paraId="6E2AC032" w14:textId="77777777" w:rsidR="005A7D3C" w:rsidRPr="008120B4" w:rsidRDefault="005A7D3C" w:rsidP="005A7D3C">
      <w:pPr>
        <w:spacing w:before="240"/>
        <w:ind w:left="1134" w:right="851"/>
        <w:rPr>
          <w:rFonts w:eastAsia="Calibri" w:cs="Calibri"/>
          <w:b/>
          <w:bCs/>
          <w:szCs w:val="20"/>
          <w:lang w:val="es-ES"/>
        </w:rPr>
      </w:pPr>
      <w:r w:rsidRPr="008120B4">
        <w:rPr>
          <w:rFonts w:eastAsia="Calibri" w:cs="Calibri"/>
          <w:b/>
          <w:bCs/>
          <w:szCs w:val="20"/>
          <w:lang w:val="es-ES"/>
        </w:rPr>
        <w:t>IDENTIFICACIÓN DEL PROYECTO</w:t>
      </w:r>
    </w:p>
    <w:p w14:paraId="791C31B3" w14:textId="77777777" w:rsidR="005A7D3C" w:rsidRPr="008120B4" w:rsidRDefault="005A7D3C" w:rsidP="00D82FB7">
      <w:pPr>
        <w:pStyle w:val="Prrafodelista"/>
        <w:widowControl w:val="0"/>
        <w:numPr>
          <w:ilvl w:val="0"/>
          <w:numId w:val="1"/>
        </w:numPr>
        <w:spacing w:before="55" w:after="0"/>
        <w:ind w:left="1560" w:right="850"/>
        <w:contextualSpacing w:val="0"/>
        <w:rPr>
          <w:rFonts w:asciiTheme="minorHAnsi" w:eastAsia="Calibri" w:hAnsiTheme="minorHAnsi" w:cs="Calibri"/>
          <w:bCs/>
          <w:spacing w:val="-1"/>
          <w:sz w:val="20"/>
          <w:szCs w:val="20"/>
        </w:rPr>
      </w:pPr>
      <w:r w:rsidRPr="008120B4">
        <w:rPr>
          <w:rFonts w:asciiTheme="minorHAnsi" w:eastAsia="Calibri" w:hAnsiTheme="minorHAnsi" w:cs="Calibri"/>
          <w:bCs/>
          <w:spacing w:val="-1"/>
          <w:sz w:val="20"/>
          <w:szCs w:val="20"/>
        </w:rPr>
        <w:t>Datos internos</w:t>
      </w:r>
    </w:p>
    <w:p w14:paraId="49ABA3D3" w14:textId="77777777" w:rsidR="005A7D3C" w:rsidRPr="008120B4" w:rsidRDefault="005A7D3C" w:rsidP="00D82FB7">
      <w:pPr>
        <w:pStyle w:val="Prrafodelista"/>
        <w:widowControl w:val="0"/>
        <w:numPr>
          <w:ilvl w:val="0"/>
          <w:numId w:val="1"/>
        </w:numPr>
        <w:spacing w:before="55" w:after="0"/>
        <w:ind w:left="1560" w:right="850"/>
        <w:contextualSpacing w:val="0"/>
        <w:rPr>
          <w:rFonts w:asciiTheme="minorHAnsi" w:eastAsia="Calibri" w:hAnsiTheme="minorHAnsi" w:cs="Calibri"/>
          <w:bCs/>
          <w:sz w:val="20"/>
          <w:szCs w:val="20"/>
        </w:rPr>
      </w:pPr>
      <w:r w:rsidRPr="008120B4">
        <w:rPr>
          <w:rFonts w:asciiTheme="minorHAnsi" w:eastAsia="Calibri" w:hAnsiTheme="minorHAnsi" w:cs="Calibri"/>
          <w:bCs/>
          <w:spacing w:val="-1"/>
          <w:sz w:val="20"/>
          <w:szCs w:val="20"/>
        </w:rPr>
        <w:t>E</w:t>
      </w:r>
      <w:r w:rsidRPr="008120B4">
        <w:rPr>
          <w:rFonts w:asciiTheme="minorHAnsi" w:eastAsia="Calibri" w:hAnsiTheme="minorHAnsi" w:cs="Calibri"/>
          <w:bCs/>
          <w:sz w:val="20"/>
          <w:szCs w:val="20"/>
        </w:rPr>
        <w:t>m</w:t>
      </w:r>
      <w:r w:rsidRPr="008120B4">
        <w:rPr>
          <w:rFonts w:asciiTheme="minorHAnsi" w:eastAsia="Calibri" w:hAnsiTheme="minorHAnsi" w:cs="Calibri"/>
          <w:bCs/>
          <w:spacing w:val="-1"/>
          <w:sz w:val="20"/>
          <w:szCs w:val="20"/>
        </w:rPr>
        <w:t>p</w:t>
      </w:r>
      <w:r w:rsidRPr="008120B4">
        <w:rPr>
          <w:rFonts w:asciiTheme="minorHAnsi" w:eastAsia="Calibri" w:hAnsiTheme="minorHAnsi" w:cs="Calibri"/>
          <w:bCs/>
          <w:spacing w:val="1"/>
          <w:sz w:val="20"/>
          <w:szCs w:val="20"/>
        </w:rPr>
        <w:t>r</w:t>
      </w:r>
      <w:r w:rsidRPr="008120B4">
        <w:rPr>
          <w:rFonts w:asciiTheme="minorHAnsi" w:eastAsia="Calibri" w:hAnsiTheme="minorHAnsi" w:cs="Calibri"/>
          <w:bCs/>
          <w:spacing w:val="-1"/>
          <w:sz w:val="20"/>
          <w:szCs w:val="20"/>
        </w:rPr>
        <w:t>e</w:t>
      </w:r>
      <w:r w:rsidRPr="008120B4">
        <w:rPr>
          <w:rFonts w:asciiTheme="minorHAnsi" w:eastAsia="Calibri" w:hAnsiTheme="minorHAnsi" w:cs="Calibri"/>
          <w:bCs/>
          <w:sz w:val="20"/>
          <w:szCs w:val="20"/>
        </w:rPr>
        <w:t>sa</w:t>
      </w:r>
      <w:r w:rsidRPr="008120B4">
        <w:rPr>
          <w:rFonts w:asciiTheme="minorHAnsi" w:eastAsia="Calibri" w:hAnsiTheme="minorHAnsi" w:cs="Calibri"/>
          <w:bCs/>
          <w:spacing w:val="-11"/>
          <w:sz w:val="20"/>
          <w:szCs w:val="20"/>
        </w:rPr>
        <w:t xml:space="preserve"> </w:t>
      </w:r>
      <w:r w:rsidRPr="008120B4">
        <w:rPr>
          <w:rFonts w:asciiTheme="minorHAnsi" w:eastAsia="Calibri" w:hAnsiTheme="minorHAnsi" w:cs="Calibri"/>
          <w:bCs/>
          <w:spacing w:val="1"/>
          <w:sz w:val="20"/>
          <w:szCs w:val="20"/>
        </w:rPr>
        <w:t>r</w:t>
      </w:r>
      <w:r w:rsidRPr="008120B4">
        <w:rPr>
          <w:rFonts w:asciiTheme="minorHAnsi" w:eastAsia="Calibri" w:hAnsiTheme="minorHAnsi" w:cs="Calibri"/>
          <w:bCs/>
          <w:sz w:val="20"/>
          <w:szCs w:val="20"/>
        </w:rPr>
        <w:t>es</w:t>
      </w:r>
      <w:r w:rsidRPr="008120B4">
        <w:rPr>
          <w:rFonts w:asciiTheme="minorHAnsi" w:eastAsia="Calibri" w:hAnsiTheme="minorHAnsi" w:cs="Calibri"/>
          <w:bCs/>
          <w:spacing w:val="-1"/>
          <w:sz w:val="20"/>
          <w:szCs w:val="20"/>
        </w:rPr>
        <w:t>p</w:t>
      </w:r>
      <w:r w:rsidRPr="008120B4">
        <w:rPr>
          <w:rFonts w:asciiTheme="minorHAnsi" w:eastAsia="Calibri" w:hAnsiTheme="minorHAnsi" w:cs="Calibri"/>
          <w:bCs/>
          <w:sz w:val="20"/>
          <w:szCs w:val="20"/>
        </w:rPr>
        <w:t>onsab</w:t>
      </w:r>
      <w:r w:rsidRPr="008120B4">
        <w:rPr>
          <w:rFonts w:asciiTheme="minorHAnsi" w:eastAsia="Calibri" w:hAnsiTheme="minorHAnsi" w:cs="Calibri"/>
          <w:bCs/>
          <w:spacing w:val="-1"/>
          <w:sz w:val="20"/>
          <w:szCs w:val="20"/>
        </w:rPr>
        <w:t>l</w:t>
      </w:r>
      <w:r w:rsidRPr="008120B4">
        <w:rPr>
          <w:rFonts w:asciiTheme="minorHAnsi" w:eastAsia="Calibri" w:hAnsiTheme="minorHAnsi" w:cs="Calibri"/>
          <w:bCs/>
          <w:sz w:val="20"/>
          <w:szCs w:val="20"/>
        </w:rPr>
        <w:t>e</w:t>
      </w:r>
      <w:r w:rsidRPr="008120B4">
        <w:rPr>
          <w:rFonts w:asciiTheme="minorHAnsi" w:eastAsia="Calibri" w:hAnsiTheme="minorHAnsi" w:cs="Calibri"/>
          <w:bCs/>
          <w:spacing w:val="-9"/>
          <w:sz w:val="20"/>
          <w:szCs w:val="20"/>
        </w:rPr>
        <w:t xml:space="preserve"> </w:t>
      </w:r>
      <w:r w:rsidRPr="008120B4">
        <w:rPr>
          <w:rFonts w:asciiTheme="minorHAnsi" w:eastAsia="Calibri" w:hAnsiTheme="minorHAnsi" w:cs="Calibri"/>
          <w:bCs/>
          <w:spacing w:val="-1"/>
          <w:sz w:val="20"/>
          <w:szCs w:val="20"/>
        </w:rPr>
        <w:t>d</w:t>
      </w:r>
      <w:r w:rsidRPr="008120B4">
        <w:rPr>
          <w:rFonts w:asciiTheme="minorHAnsi" w:eastAsia="Calibri" w:hAnsiTheme="minorHAnsi" w:cs="Calibri"/>
          <w:bCs/>
          <w:sz w:val="20"/>
          <w:szCs w:val="20"/>
        </w:rPr>
        <w:t>el</w:t>
      </w:r>
      <w:r w:rsidRPr="008120B4">
        <w:rPr>
          <w:rFonts w:asciiTheme="minorHAnsi" w:eastAsia="Calibri" w:hAnsiTheme="minorHAnsi" w:cs="Calibri"/>
          <w:bCs/>
          <w:spacing w:val="-11"/>
          <w:sz w:val="20"/>
          <w:szCs w:val="20"/>
        </w:rPr>
        <w:t xml:space="preserve"> </w:t>
      </w:r>
      <w:r w:rsidRPr="008120B4">
        <w:rPr>
          <w:rFonts w:asciiTheme="minorHAnsi" w:eastAsia="Calibri" w:hAnsiTheme="minorHAnsi" w:cs="Calibri"/>
          <w:bCs/>
          <w:sz w:val="20"/>
          <w:szCs w:val="20"/>
        </w:rPr>
        <w:t>tratamiento</w:t>
      </w:r>
      <w:r w:rsidRPr="008120B4">
        <w:rPr>
          <w:rFonts w:asciiTheme="minorHAnsi" w:eastAsia="Calibri" w:hAnsiTheme="minorHAnsi" w:cs="Calibri"/>
          <w:bCs/>
          <w:spacing w:val="-9"/>
          <w:sz w:val="20"/>
          <w:szCs w:val="20"/>
        </w:rPr>
        <w:t xml:space="preserve"> </w:t>
      </w:r>
      <w:r w:rsidRPr="008120B4">
        <w:rPr>
          <w:rFonts w:asciiTheme="minorHAnsi" w:eastAsia="Calibri" w:hAnsiTheme="minorHAnsi" w:cs="Calibri"/>
          <w:bCs/>
          <w:spacing w:val="-1"/>
          <w:sz w:val="20"/>
          <w:szCs w:val="20"/>
        </w:rPr>
        <w:t>(ERT</w:t>
      </w:r>
      <w:r w:rsidRPr="008120B4">
        <w:rPr>
          <w:rFonts w:asciiTheme="minorHAnsi" w:eastAsia="Calibri" w:hAnsiTheme="minorHAnsi" w:cs="Calibri"/>
          <w:bCs/>
          <w:sz w:val="20"/>
          <w:szCs w:val="20"/>
        </w:rPr>
        <w:t>)</w:t>
      </w:r>
    </w:p>
    <w:p w14:paraId="58B8C2F9" w14:textId="77777777" w:rsidR="005A7D3C" w:rsidRPr="008120B4" w:rsidRDefault="005A7D3C" w:rsidP="00D82FB7">
      <w:pPr>
        <w:pStyle w:val="Prrafodelista"/>
        <w:widowControl w:val="0"/>
        <w:numPr>
          <w:ilvl w:val="0"/>
          <w:numId w:val="1"/>
        </w:numPr>
        <w:spacing w:before="55" w:after="0"/>
        <w:ind w:left="1560" w:right="850"/>
        <w:contextualSpacing w:val="0"/>
        <w:rPr>
          <w:rFonts w:asciiTheme="minorHAnsi" w:eastAsia="Calibri" w:hAnsiTheme="minorHAnsi" w:cs="Calibri"/>
          <w:sz w:val="20"/>
          <w:szCs w:val="20"/>
        </w:rPr>
      </w:pPr>
      <w:r w:rsidRPr="008120B4">
        <w:rPr>
          <w:rFonts w:asciiTheme="minorHAnsi" w:eastAsia="Calibri" w:hAnsiTheme="minorHAnsi" w:cs="Calibri"/>
          <w:bCs/>
          <w:spacing w:val="-1"/>
          <w:sz w:val="20"/>
          <w:szCs w:val="20"/>
        </w:rPr>
        <w:t>Derechos del interesado</w:t>
      </w:r>
    </w:p>
    <w:p w14:paraId="431CA4D2" w14:textId="77777777" w:rsidR="005A7D3C" w:rsidRPr="008120B4" w:rsidRDefault="005A7D3C" w:rsidP="005A7D3C">
      <w:pPr>
        <w:spacing w:before="240"/>
        <w:ind w:left="1134" w:right="851"/>
        <w:rPr>
          <w:rFonts w:eastAsia="Calibri" w:cs="Calibri"/>
          <w:b/>
          <w:bCs/>
          <w:szCs w:val="20"/>
          <w:lang w:val="es-ES"/>
        </w:rPr>
      </w:pPr>
      <w:r w:rsidRPr="008120B4">
        <w:rPr>
          <w:rFonts w:eastAsia="Calibri" w:cs="Calibri"/>
          <w:b/>
          <w:bCs/>
          <w:szCs w:val="20"/>
          <w:lang w:val="es-ES"/>
        </w:rPr>
        <w:t>ORGANIZACIÓN</w:t>
      </w:r>
    </w:p>
    <w:p w14:paraId="3CEBE860" w14:textId="0632313C" w:rsidR="005A7D3C" w:rsidRPr="008120B4" w:rsidRDefault="005A7D3C" w:rsidP="00D82FB7">
      <w:pPr>
        <w:pStyle w:val="Prrafodelista"/>
        <w:widowControl w:val="0"/>
        <w:numPr>
          <w:ilvl w:val="0"/>
          <w:numId w:val="2"/>
        </w:numPr>
        <w:spacing w:before="55" w:after="0"/>
        <w:ind w:left="1560" w:right="850"/>
        <w:contextualSpacing w:val="0"/>
        <w:rPr>
          <w:rFonts w:asciiTheme="minorHAnsi" w:eastAsia="Calibri" w:hAnsiTheme="minorHAnsi" w:cs="Calibri"/>
          <w:sz w:val="20"/>
          <w:szCs w:val="20"/>
        </w:rPr>
      </w:pPr>
      <w:r w:rsidRPr="008120B4">
        <w:rPr>
          <w:rFonts w:asciiTheme="minorHAnsi" w:eastAsia="Calibri" w:hAnsiTheme="minorHAnsi" w:cs="Calibri"/>
          <w:bCs/>
          <w:spacing w:val="-1"/>
          <w:sz w:val="20"/>
          <w:szCs w:val="20"/>
        </w:rPr>
        <w:t>Locales / delegaciones</w:t>
      </w:r>
    </w:p>
    <w:p w14:paraId="413E8DC8" w14:textId="77777777" w:rsidR="005A7D3C" w:rsidRPr="008120B4" w:rsidRDefault="005A7D3C" w:rsidP="00D82FB7">
      <w:pPr>
        <w:pStyle w:val="Prrafodelista"/>
        <w:widowControl w:val="0"/>
        <w:numPr>
          <w:ilvl w:val="0"/>
          <w:numId w:val="2"/>
        </w:numPr>
        <w:spacing w:before="55" w:after="0"/>
        <w:ind w:left="1560" w:right="850"/>
        <w:contextualSpacing w:val="0"/>
        <w:rPr>
          <w:rFonts w:asciiTheme="minorHAnsi" w:eastAsia="Calibri" w:hAnsiTheme="minorHAnsi" w:cs="Calibri"/>
          <w:sz w:val="20"/>
          <w:szCs w:val="20"/>
        </w:rPr>
      </w:pPr>
      <w:r w:rsidRPr="008120B4">
        <w:rPr>
          <w:rFonts w:asciiTheme="minorHAnsi" w:eastAsia="Calibri" w:hAnsiTheme="minorHAnsi" w:cs="Calibri"/>
          <w:bCs/>
          <w:spacing w:val="-1"/>
          <w:sz w:val="20"/>
          <w:szCs w:val="20"/>
        </w:rPr>
        <w:t>Ficheros</w:t>
      </w:r>
    </w:p>
    <w:p w14:paraId="17D20282" w14:textId="77777777" w:rsidR="005A7D3C" w:rsidRPr="008120B4" w:rsidRDefault="005A7D3C" w:rsidP="00D82FB7">
      <w:pPr>
        <w:pStyle w:val="Prrafodelista"/>
        <w:widowControl w:val="0"/>
        <w:numPr>
          <w:ilvl w:val="0"/>
          <w:numId w:val="2"/>
        </w:numPr>
        <w:spacing w:before="55" w:after="0"/>
        <w:ind w:left="1560" w:right="850"/>
        <w:contextualSpacing w:val="0"/>
        <w:rPr>
          <w:rFonts w:asciiTheme="minorHAnsi" w:eastAsia="Calibri" w:hAnsiTheme="minorHAnsi" w:cs="Calibri"/>
          <w:bCs/>
          <w:spacing w:val="-1"/>
          <w:sz w:val="20"/>
          <w:szCs w:val="20"/>
        </w:rPr>
      </w:pPr>
      <w:r w:rsidRPr="008120B4">
        <w:rPr>
          <w:rFonts w:asciiTheme="minorHAnsi" w:eastAsia="Calibri" w:hAnsiTheme="minorHAnsi" w:cs="Calibri"/>
          <w:bCs/>
          <w:spacing w:val="-1"/>
          <w:sz w:val="20"/>
          <w:szCs w:val="20"/>
        </w:rPr>
        <w:t>Departamentos (físicos o lógicos)</w:t>
      </w:r>
    </w:p>
    <w:p w14:paraId="6EB6E853" w14:textId="77777777" w:rsidR="005A7D3C" w:rsidRPr="008120B4" w:rsidRDefault="005A7D3C" w:rsidP="005A7D3C">
      <w:pPr>
        <w:spacing w:before="240"/>
        <w:ind w:left="1134" w:right="851"/>
        <w:rPr>
          <w:rFonts w:eastAsia="Calibri" w:cs="Calibri"/>
          <w:b/>
          <w:bCs/>
          <w:szCs w:val="20"/>
          <w:lang w:val="es-ES"/>
        </w:rPr>
      </w:pPr>
      <w:r w:rsidRPr="008120B4">
        <w:rPr>
          <w:rFonts w:eastAsia="Calibri" w:cs="Calibri"/>
          <w:b/>
          <w:bCs/>
          <w:szCs w:val="20"/>
          <w:lang w:val="es-ES"/>
        </w:rPr>
        <w:t>ESTRUCTURA TÉCNICA Y ORGANIZATIVA</w:t>
      </w:r>
    </w:p>
    <w:p w14:paraId="79FBB3B5" w14:textId="77777777" w:rsidR="005A7D3C" w:rsidRPr="008120B4" w:rsidRDefault="005A7D3C" w:rsidP="00D82FB7">
      <w:pPr>
        <w:pStyle w:val="Prrafodelista"/>
        <w:widowControl w:val="0"/>
        <w:numPr>
          <w:ilvl w:val="0"/>
          <w:numId w:val="3"/>
        </w:numPr>
        <w:spacing w:before="55" w:after="0"/>
        <w:ind w:left="1560" w:right="850"/>
        <w:contextualSpacing w:val="0"/>
        <w:rPr>
          <w:rFonts w:asciiTheme="minorHAnsi" w:eastAsia="Calibri" w:hAnsiTheme="minorHAnsi" w:cs="Calibri"/>
          <w:bCs/>
          <w:spacing w:val="-1"/>
          <w:sz w:val="20"/>
          <w:szCs w:val="20"/>
        </w:rPr>
      </w:pPr>
      <w:r w:rsidRPr="008120B4">
        <w:rPr>
          <w:rFonts w:asciiTheme="minorHAnsi" w:eastAsia="Calibri" w:hAnsiTheme="minorHAnsi" w:cs="Calibri"/>
          <w:bCs/>
          <w:spacing w:val="-1"/>
          <w:sz w:val="20"/>
          <w:szCs w:val="20"/>
        </w:rPr>
        <w:t>Medidas de seguridad de los departamentos</w:t>
      </w:r>
    </w:p>
    <w:p w14:paraId="482A14D3" w14:textId="77777777" w:rsidR="005A7D3C" w:rsidRPr="008120B4" w:rsidRDefault="005A7D3C" w:rsidP="00D82FB7">
      <w:pPr>
        <w:pStyle w:val="Prrafodelista"/>
        <w:widowControl w:val="0"/>
        <w:numPr>
          <w:ilvl w:val="0"/>
          <w:numId w:val="3"/>
        </w:numPr>
        <w:spacing w:before="55" w:after="0"/>
        <w:ind w:left="1560" w:right="850"/>
        <w:contextualSpacing w:val="0"/>
        <w:rPr>
          <w:rFonts w:asciiTheme="minorHAnsi" w:eastAsia="Calibri" w:hAnsiTheme="minorHAnsi" w:cs="Calibri"/>
          <w:sz w:val="20"/>
          <w:szCs w:val="20"/>
        </w:rPr>
      </w:pPr>
      <w:r w:rsidRPr="008120B4">
        <w:rPr>
          <w:rFonts w:asciiTheme="minorHAnsi" w:eastAsia="Calibri" w:hAnsiTheme="minorHAnsi" w:cs="Calibri"/>
          <w:bCs/>
          <w:spacing w:val="-1"/>
          <w:sz w:val="20"/>
          <w:szCs w:val="20"/>
        </w:rPr>
        <w:t>Recursos utilizados para el tratamiento de datos:</w:t>
      </w:r>
    </w:p>
    <w:p w14:paraId="116DB60D" w14:textId="77777777" w:rsidR="005A7D3C" w:rsidRPr="008120B4" w:rsidRDefault="005A7D3C" w:rsidP="00D82FB7">
      <w:pPr>
        <w:pStyle w:val="Prrafodelista"/>
        <w:widowControl w:val="0"/>
        <w:numPr>
          <w:ilvl w:val="1"/>
          <w:numId w:val="3"/>
        </w:numPr>
        <w:spacing w:before="55" w:after="0"/>
        <w:ind w:left="2127" w:right="850" w:hanging="426"/>
        <w:contextualSpacing w:val="0"/>
        <w:rPr>
          <w:rFonts w:asciiTheme="minorHAnsi" w:eastAsia="Calibri" w:hAnsiTheme="minorHAnsi" w:cs="Calibri"/>
          <w:sz w:val="20"/>
          <w:szCs w:val="20"/>
        </w:rPr>
      </w:pPr>
      <w:r w:rsidRPr="008120B4">
        <w:rPr>
          <w:rFonts w:asciiTheme="minorHAnsi" w:eastAsia="Calibri" w:hAnsiTheme="minorHAnsi" w:cs="Calibri"/>
          <w:bCs/>
          <w:spacing w:val="-1"/>
          <w:sz w:val="20"/>
          <w:szCs w:val="20"/>
        </w:rPr>
        <w:t>Hardware</w:t>
      </w:r>
    </w:p>
    <w:p w14:paraId="38EDCA91" w14:textId="77777777" w:rsidR="005A7D3C" w:rsidRPr="008120B4" w:rsidRDefault="005A7D3C" w:rsidP="00D82FB7">
      <w:pPr>
        <w:pStyle w:val="Prrafodelista"/>
        <w:widowControl w:val="0"/>
        <w:numPr>
          <w:ilvl w:val="1"/>
          <w:numId w:val="3"/>
        </w:numPr>
        <w:spacing w:before="55" w:after="0"/>
        <w:ind w:left="2127" w:right="850" w:hanging="426"/>
        <w:contextualSpacing w:val="0"/>
        <w:rPr>
          <w:rFonts w:asciiTheme="minorHAnsi" w:eastAsia="Calibri" w:hAnsiTheme="minorHAnsi" w:cs="Calibri"/>
          <w:sz w:val="20"/>
          <w:szCs w:val="20"/>
        </w:rPr>
      </w:pPr>
      <w:r w:rsidRPr="008120B4">
        <w:rPr>
          <w:rFonts w:asciiTheme="minorHAnsi" w:eastAsia="Calibri" w:hAnsiTheme="minorHAnsi" w:cs="Calibri"/>
          <w:bCs/>
          <w:spacing w:val="-1"/>
          <w:sz w:val="20"/>
          <w:szCs w:val="20"/>
        </w:rPr>
        <w:t>Mobiliario</w:t>
      </w:r>
    </w:p>
    <w:p w14:paraId="1580FF36" w14:textId="77777777" w:rsidR="005A7D3C" w:rsidRPr="008120B4" w:rsidRDefault="005A7D3C" w:rsidP="00D82FB7">
      <w:pPr>
        <w:pStyle w:val="Prrafodelista"/>
        <w:widowControl w:val="0"/>
        <w:numPr>
          <w:ilvl w:val="1"/>
          <w:numId w:val="3"/>
        </w:numPr>
        <w:spacing w:before="55" w:after="0"/>
        <w:ind w:left="2127" w:right="850" w:hanging="426"/>
        <w:contextualSpacing w:val="0"/>
        <w:rPr>
          <w:rFonts w:asciiTheme="minorHAnsi" w:eastAsia="Calibri" w:hAnsiTheme="minorHAnsi" w:cs="Calibri"/>
          <w:sz w:val="20"/>
          <w:szCs w:val="20"/>
        </w:rPr>
      </w:pPr>
      <w:r w:rsidRPr="008120B4">
        <w:rPr>
          <w:rFonts w:asciiTheme="minorHAnsi" w:eastAsia="Calibri" w:hAnsiTheme="minorHAnsi" w:cs="Calibri"/>
          <w:bCs/>
          <w:spacing w:val="-1"/>
          <w:sz w:val="20"/>
          <w:szCs w:val="20"/>
        </w:rPr>
        <w:t>Soportes</w:t>
      </w:r>
    </w:p>
    <w:p w14:paraId="10CB68A0" w14:textId="77777777" w:rsidR="005A7D3C" w:rsidRPr="008120B4" w:rsidRDefault="005A7D3C" w:rsidP="00D82FB7">
      <w:pPr>
        <w:pStyle w:val="Prrafodelista"/>
        <w:widowControl w:val="0"/>
        <w:numPr>
          <w:ilvl w:val="1"/>
          <w:numId w:val="3"/>
        </w:numPr>
        <w:spacing w:before="55" w:after="0"/>
        <w:ind w:left="2127" w:right="850" w:hanging="426"/>
        <w:contextualSpacing w:val="0"/>
        <w:rPr>
          <w:rFonts w:asciiTheme="minorHAnsi" w:eastAsia="Calibri" w:hAnsiTheme="minorHAnsi" w:cs="Calibri"/>
          <w:sz w:val="20"/>
          <w:szCs w:val="20"/>
        </w:rPr>
      </w:pPr>
      <w:r w:rsidRPr="008120B4">
        <w:rPr>
          <w:rFonts w:asciiTheme="minorHAnsi" w:eastAsia="Calibri" w:hAnsiTheme="minorHAnsi" w:cs="Calibri"/>
          <w:bCs/>
          <w:spacing w:val="-1"/>
          <w:sz w:val="20"/>
          <w:szCs w:val="20"/>
        </w:rPr>
        <w:t>Software</w:t>
      </w:r>
    </w:p>
    <w:p w14:paraId="667989D4" w14:textId="77777777" w:rsidR="005A7D3C" w:rsidRPr="008120B4" w:rsidRDefault="005A7D3C" w:rsidP="005A7D3C">
      <w:pPr>
        <w:spacing w:before="240"/>
        <w:ind w:left="1134" w:right="851"/>
        <w:rPr>
          <w:rFonts w:eastAsia="Calibri" w:cs="Calibri"/>
          <w:b/>
          <w:bCs/>
          <w:szCs w:val="20"/>
          <w:lang w:val="es-ES"/>
        </w:rPr>
      </w:pPr>
      <w:r w:rsidRPr="008120B4">
        <w:rPr>
          <w:rFonts w:eastAsia="Calibri" w:cs="Calibri"/>
          <w:b/>
          <w:bCs/>
          <w:szCs w:val="20"/>
          <w:lang w:val="es-ES"/>
        </w:rPr>
        <w:t>MEDIDAS DE SEGURIDAD APLICADAS DESDE EL DISEÑO Y POR DEFECTO</w:t>
      </w:r>
    </w:p>
    <w:p w14:paraId="5FA983B3" w14:textId="77777777" w:rsidR="005A7D3C" w:rsidRPr="008120B4" w:rsidRDefault="005A7D3C" w:rsidP="00D82FB7">
      <w:pPr>
        <w:pStyle w:val="Prrafodelista"/>
        <w:widowControl w:val="0"/>
        <w:numPr>
          <w:ilvl w:val="0"/>
          <w:numId w:val="4"/>
        </w:numPr>
        <w:spacing w:before="55" w:after="0"/>
        <w:ind w:left="1560" w:right="850"/>
        <w:contextualSpacing w:val="0"/>
        <w:rPr>
          <w:rFonts w:asciiTheme="minorHAnsi" w:eastAsia="Calibri" w:hAnsiTheme="minorHAnsi" w:cs="Calibri"/>
          <w:bCs/>
          <w:spacing w:val="-1"/>
          <w:sz w:val="20"/>
          <w:szCs w:val="20"/>
        </w:rPr>
      </w:pPr>
      <w:r w:rsidRPr="008120B4">
        <w:rPr>
          <w:rFonts w:asciiTheme="minorHAnsi" w:eastAsia="Calibri" w:hAnsiTheme="minorHAnsi" w:cs="Calibri"/>
          <w:bCs/>
          <w:spacing w:val="-1"/>
          <w:sz w:val="20"/>
          <w:szCs w:val="20"/>
        </w:rPr>
        <w:t xml:space="preserve">Confidencialidad de la información </w:t>
      </w:r>
    </w:p>
    <w:p w14:paraId="052E4345" w14:textId="77777777" w:rsidR="005A7D3C" w:rsidRPr="008120B4" w:rsidRDefault="005A7D3C" w:rsidP="00D82FB7">
      <w:pPr>
        <w:pStyle w:val="Prrafodelista"/>
        <w:widowControl w:val="0"/>
        <w:numPr>
          <w:ilvl w:val="0"/>
          <w:numId w:val="4"/>
        </w:numPr>
        <w:spacing w:before="55" w:after="0"/>
        <w:ind w:left="1560" w:right="850"/>
        <w:contextualSpacing w:val="0"/>
        <w:rPr>
          <w:rFonts w:asciiTheme="minorHAnsi" w:eastAsia="Calibri" w:hAnsiTheme="minorHAnsi" w:cs="Calibri"/>
          <w:bCs/>
          <w:spacing w:val="-1"/>
          <w:sz w:val="20"/>
          <w:szCs w:val="20"/>
        </w:rPr>
      </w:pPr>
      <w:r w:rsidRPr="008120B4">
        <w:rPr>
          <w:rFonts w:asciiTheme="minorHAnsi" w:eastAsia="Calibri" w:hAnsiTheme="minorHAnsi" w:cs="Calibri"/>
          <w:bCs/>
          <w:spacing w:val="-1"/>
          <w:sz w:val="20"/>
          <w:szCs w:val="20"/>
        </w:rPr>
        <w:t>Sistemas de información</w:t>
      </w:r>
    </w:p>
    <w:p w14:paraId="5AD76E5B" w14:textId="77777777" w:rsidR="005A7D3C" w:rsidRPr="008120B4" w:rsidRDefault="005A7D3C" w:rsidP="00D82FB7">
      <w:pPr>
        <w:pStyle w:val="Prrafodelista"/>
        <w:widowControl w:val="0"/>
        <w:numPr>
          <w:ilvl w:val="0"/>
          <w:numId w:val="4"/>
        </w:numPr>
        <w:spacing w:before="55" w:after="0"/>
        <w:ind w:left="1560" w:right="850"/>
        <w:contextualSpacing w:val="0"/>
        <w:rPr>
          <w:rFonts w:asciiTheme="minorHAnsi" w:eastAsia="Calibri" w:hAnsiTheme="minorHAnsi" w:cs="Calibri"/>
          <w:bCs/>
          <w:spacing w:val="-1"/>
          <w:sz w:val="20"/>
          <w:szCs w:val="20"/>
        </w:rPr>
      </w:pPr>
      <w:r w:rsidRPr="008120B4">
        <w:rPr>
          <w:rFonts w:asciiTheme="minorHAnsi" w:eastAsia="Calibri" w:hAnsiTheme="minorHAnsi" w:cs="Calibri"/>
          <w:bCs/>
          <w:spacing w:val="-1"/>
          <w:sz w:val="20"/>
          <w:szCs w:val="20"/>
        </w:rPr>
        <w:t>Integridad de la información</w:t>
      </w:r>
    </w:p>
    <w:p w14:paraId="15B16D0E" w14:textId="64FF53A0" w:rsidR="005A7D3C" w:rsidRPr="008120B4" w:rsidRDefault="005A7D3C" w:rsidP="00D82FB7">
      <w:pPr>
        <w:pStyle w:val="Prrafodelista"/>
        <w:widowControl w:val="0"/>
        <w:numPr>
          <w:ilvl w:val="0"/>
          <w:numId w:val="4"/>
        </w:numPr>
        <w:spacing w:before="55" w:after="0"/>
        <w:ind w:left="1560" w:right="850"/>
        <w:contextualSpacing w:val="0"/>
        <w:rPr>
          <w:rFonts w:asciiTheme="minorHAnsi" w:eastAsia="Calibri" w:hAnsiTheme="minorHAnsi" w:cs="Calibri"/>
          <w:bCs/>
          <w:spacing w:val="-1"/>
          <w:sz w:val="20"/>
          <w:szCs w:val="20"/>
        </w:rPr>
      </w:pPr>
      <w:r w:rsidRPr="008120B4">
        <w:rPr>
          <w:rFonts w:asciiTheme="minorHAnsi" w:eastAsia="Calibri" w:hAnsiTheme="minorHAnsi" w:cs="Calibri"/>
          <w:bCs/>
          <w:spacing w:val="-1"/>
          <w:sz w:val="20"/>
          <w:szCs w:val="20"/>
        </w:rPr>
        <w:t>Tratamientos específicos</w:t>
      </w:r>
    </w:p>
    <w:p w14:paraId="3238151D" w14:textId="4F3B733D" w:rsidR="00E04584" w:rsidRPr="008120B4" w:rsidRDefault="00E04584" w:rsidP="00D82FB7">
      <w:pPr>
        <w:pStyle w:val="Prrafodelista"/>
        <w:widowControl w:val="0"/>
        <w:numPr>
          <w:ilvl w:val="0"/>
          <w:numId w:val="4"/>
        </w:numPr>
        <w:spacing w:before="55" w:after="0"/>
        <w:ind w:left="1560" w:right="850"/>
        <w:contextualSpacing w:val="0"/>
        <w:rPr>
          <w:rFonts w:asciiTheme="minorHAnsi" w:eastAsia="Calibri" w:hAnsiTheme="minorHAnsi" w:cs="Calibri"/>
          <w:bCs/>
          <w:spacing w:val="-1"/>
          <w:sz w:val="20"/>
          <w:szCs w:val="20"/>
        </w:rPr>
      </w:pPr>
      <w:r w:rsidRPr="008120B4">
        <w:rPr>
          <w:rFonts w:asciiTheme="minorHAnsi" w:eastAsia="Calibri" w:hAnsiTheme="minorHAnsi" w:cs="Calibri"/>
          <w:bCs/>
          <w:spacing w:val="-1"/>
          <w:sz w:val="20"/>
          <w:szCs w:val="20"/>
        </w:rPr>
        <w:t>Internet</w:t>
      </w:r>
    </w:p>
    <w:p w14:paraId="52B17D50" w14:textId="77777777" w:rsidR="005A7D3C" w:rsidRPr="008120B4" w:rsidRDefault="005A7D3C" w:rsidP="00D82FB7">
      <w:pPr>
        <w:pStyle w:val="Prrafodelista"/>
        <w:widowControl w:val="0"/>
        <w:numPr>
          <w:ilvl w:val="0"/>
          <w:numId w:val="4"/>
        </w:numPr>
        <w:spacing w:before="55" w:after="0"/>
        <w:ind w:left="1560" w:right="850"/>
        <w:contextualSpacing w:val="0"/>
        <w:rPr>
          <w:rFonts w:asciiTheme="minorHAnsi" w:eastAsia="Calibri" w:hAnsiTheme="minorHAnsi" w:cs="Calibri"/>
          <w:bCs/>
          <w:spacing w:val="-1"/>
          <w:sz w:val="20"/>
          <w:szCs w:val="20"/>
        </w:rPr>
      </w:pPr>
      <w:r w:rsidRPr="008120B4">
        <w:rPr>
          <w:rFonts w:asciiTheme="minorHAnsi" w:eastAsia="Calibri" w:hAnsiTheme="minorHAnsi" w:cs="Calibri"/>
          <w:bCs/>
          <w:spacing w:val="-1"/>
          <w:sz w:val="20"/>
          <w:szCs w:val="20"/>
        </w:rPr>
        <w:t>Organización</w:t>
      </w:r>
    </w:p>
    <w:p w14:paraId="7E214DFC" w14:textId="77777777" w:rsidR="005A7D3C" w:rsidRPr="008120B4" w:rsidRDefault="005A7D3C" w:rsidP="00D82FB7">
      <w:pPr>
        <w:pStyle w:val="Prrafodelista"/>
        <w:widowControl w:val="0"/>
        <w:numPr>
          <w:ilvl w:val="0"/>
          <w:numId w:val="4"/>
        </w:numPr>
        <w:spacing w:before="55" w:after="0"/>
        <w:ind w:left="1560" w:right="850"/>
        <w:contextualSpacing w:val="0"/>
        <w:rPr>
          <w:rFonts w:asciiTheme="minorHAnsi" w:eastAsia="Calibri" w:hAnsiTheme="minorHAnsi" w:cs="Calibri"/>
          <w:bCs/>
          <w:spacing w:val="-1"/>
          <w:sz w:val="20"/>
          <w:szCs w:val="20"/>
        </w:rPr>
      </w:pPr>
      <w:r w:rsidRPr="008120B4">
        <w:rPr>
          <w:rFonts w:asciiTheme="minorHAnsi" w:eastAsia="Calibri" w:hAnsiTheme="minorHAnsi" w:cs="Calibri"/>
          <w:bCs/>
          <w:spacing w:val="-1"/>
          <w:sz w:val="20"/>
          <w:szCs w:val="20"/>
        </w:rPr>
        <w:t>Otras medidas de seguridad</w:t>
      </w:r>
    </w:p>
    <w:p w14:paraId="5EB9BA46" w14:textId="77777777" w:rsidR="005A7D3C" w:rsidRPr="008120B4" w:rsidRDefault="005A7D3C" w:rsidP="005A7D3C">
      <w:pPr>
        <w:spacing w:before="240"/>
        <w:ind w:left="1134" w:right="851"/>
        <w:rPr>
          <w:rFonts w:eastAsia="Calibri" w:cs="Calibri"/>
          <w:b/>
          <w:bCs/>
          <w:szCs w:val="20"/>
          <w:lang w:val="es-ES"/>
        </w:rPr>
      </w:pPr>
      <w:r w:rsidRPr="008120B4">
        <w:rPr>
          <w:rFonts w:eastAsia="Calibri" w:cs="Calibri"/>
          <w:b/>
          <w:bCs/>
          <w:szCs w:val="20"/>
          <w:lang w:val="es-ES"/>
        </w:rPr>
        <w:t>INFORMACIÓN Y COMUNICACIÓN DEL TRATAMIENTO</w:t>
      </w:r>
    </w:p>
    <w:p w14:paraId="162C07D8" w14:textId="77777777" w:rsidR="005A7D3C" w:rsidRPr="008120B4" w:rsidRDefault="005A7D3C" w:rsidP="00D82FB7">
      <w:pPr>
        <w:pStyle w:val="Prrafodelista"/>
        <w:widowControl w:val="0"/>
        <w:numPr>
          <w:ilvl w:val="0"/>
          <w:numId w:val="5"/>
        </w:numPr>
        <w:spacing w:before="55" w:after="0"/>
        <w:ind w:left="1560" w:right="850"/>
        <w:contextualSpacing w:val="0"/>
        <w:rPr>
          <w:rFonts w:asciiTheme="minorHAnsi" w:eastAsia="Calibri" w:hAnsiTheme="minorHAnsi" w:cs="Calibri"/>
          <w:bCs/>
          <w:spacing w:val="-1"/>
          <w:sz w:val="20"/>
          <w:szCs w:val="20"/>
        </w:rPr>
      </w:pPr>
      <w:r w:rsidRPr="008120B4">
        <w:rPr>
          <w:rFonts w:asciiTheme="minorHAnsi" w:eastAsia="Calibri" w:hAnsiTheme="minorHAnsi" w:cs="Calibri"/>
          <w:bCs/>
          <w:spacing w:val="-1"/>
          <w:sz w:val="20"/>
          <w:szCs w:val="20"/>
        </w:rPr>
        <w:t>Cláusulas, contratos y documentos</w:t>
      </w:r>
    </w:p>
    <w:p w14:paraId="323598F9" w14:textId="77777777" w:rsidR="005A7D3C" w:rsidRPr="008120B4" w:rsidRDefault="005A7D3C" w:rsidP="005A7D3C">
      <w:pPr>
        <w:spacing w:before="240"/>
        <w:ind w:left="1134" w:right="851"/>
        <w:rPr>
          <w:rFonts w:eastAsia="Calibri" w:cs="Calibri"/>
          <w:b/>
          <w:bCs/>
          <w:szCs w:val="20"/>
          <w:lang w:val="es-ES"/>
        </w:rPr>
      </w:pPr>
      <w:r w:rsidRPr="008120B4">
        <w:rPr>
          <w:rFonts w:eastAsia="Calibri" w:cs="Calibri"/>
          <w:b/>
          <w:bCs/>
          <w:szCs w:val="20"/>
          <w:lang w:val="es-ES"/>
        </w:rPr>
        <w:t>INTERVINIENTES EN EL TRATAMIENTO</w:t>
      </w:r>
    </w:p>
    <w:p w14:paraId="4D3A6871" w14:textId="77777777" w:rsidR="005A7D3C" w:rsidRPr="008120B4" w:rsidRDefault="005A7D3C" w:rsidP="00D82FB7">
      <w:pPr>
        <w:pStyle w:val="Prrafodelista"/>
        <w:widowControl w:val="0"/>
        <w:numPr>
          <w:ilvl w:val="0"/>
          <w:numId w:val="5"/>
        </w:numPr>
        <w:spacing w:before="55" w:after="0"/>
        <w:ind w:left="1560" w:right="850"/>
        <w:contextualSpacing w:val="0"/>
        <w:rPr>
          <w:rFonts w:asciiTheme="minorHAnsi" w:eastAsia="Calibri" w:hAnsiTheme="minorHAnsi" w:cs="Calibri"/>
          <w:bCs/>
          <w:spacing w:val="-1"/>
          <w:sz w:val="20"/>
          <w:szCs w:val="20"/>
        </w:rPr>
      </w:pPr>
      <w:r w:rsidRPr="008120B4">
        <w:rPr>
          <w:rFonts w:asciiTheme="minorHAnsi" w:eastAsia="Calibri" w:hAnsiTheme="minorHAnsi" w:cs="Calibri"/>
          <w:bCs/>
          <w:spacing w:val="-1"/>
          <w:sz w:val="20"/>
          <w:szCs w:val="20"/>
        </w:rPr>
        <w:t>Personal</w:t>
      </w:r>
    </w:p>
    <w:p w14:paraId="54C584AD" w14:textId="77777777" w:rsidR="005A7D3C" w:rsidRPr="008120B4" w:rsidRDefault="005A7D3C" w:rsidP="00D82FB7">
      <w:pPr>
        <w:pStyle w:val="Prrafodelista"/>
        <w:widowControl w:val="0"/>
        <w:numPr>
          <w:ilvl w:val="0"/>
          <w:numId w:val="5"/>
        </w:numPr>
        <w:spacing w:before="55" w:after="0"/>
        <w:ind w:left="1560" w:right="850"/>
        <w:contextualSpacing w:val="0"/>
        <w:rPr>
          <w:rFonts w:asciiTheme="minorHAnsi" w:eastAsia="Calibri" w:hAnsiTheme="minorHAnsi" w:cs="Calibri"/>
          <w:bCs/>
          <w:spacing w:val="-1"/>
          <w:sz w:val="20"/>
          <w:szCs w:val="20"/>
        </w:rPr>
      </w:pPr>
      <w:r w:rsidRPr="008120B4">
        <w:rPr>
          <w:rFonts w:asciiTheme="minorHAnsi" w:eastAsia="Calibri" w:hAnsiTheme="minorHAnsi" w:cs="Calibri"/>
          <w:bCs/>
          <w:spacing w:val="-1"/>
          <w:sz w:val="20"/>
          <w:szCs w:val="20"/>
        </w:rPr>
        <w:t>Empresas externas</w:t>
      </w:r>
    </w:p>
    <w:p w14:paraId="387FC195" w14:textId="77777777" w:rsidR="005A7D3C" w:rsidRPr="008120B4" w:rsidRDefault="005A7D3C" w:rsidP="00111C63">
      <w:pPr>
        <w:spacing w:after="0"/>
        <w:rPr>
          <w:rFonts w:cs="Times New Roman"/>
          <w:color w:val="222222"/>
          <w:sz w:val="16"/>
          <w:szCs w:val="16"/>
          <w:lang w:val="es-ES"/>
        </w:rPr>
      </w:pPr>
      <w:r w:rsidRPr="008120B4">
        <w:rPr>
          <w:rFonts w:cs="Times New Roman"/>
          <w:color w:val="222222"/>
          <w:sz w:val="16"/>
          <w:szCs w:val="16"/>
          <w:lang w:val="es-ES"/>
        </w:rPr>
        <w:br w:type="page"/>
      </w:r>
    </w:p>
    <w:p w14:paraId="183237B7" w14:textId="77777777" w:rsidR="005A7D3C" w:rsidRPr="008120B4" w:rsidRDefault="005A7D3C" w:rsidP="005A7D3C">
      <w:pPr>
        <w:spacing w:before="55"/>
        <w:jc w:val="center"/>
        <w:rPr>
          <w:rFonts w:eastAsia="Calibri" w:cs="Calibri"/>
          <w:b/>
          <w:bCs/>
          <w:spacing w:val="1"/>
          <w:szCs w:val="20"/>
          <w:lang w:val="es-ES"/>
        </w:rPr>
      </w:pPr>
      <w:r w:rsidRPr="008120B4">
        <w:rPr>
          <w:rFonts w:eastAsia="Calibri" w:cs="Calibri"/>
          <w:b/>
          <w:bCs/>
          <w:spacing w:val="1"/>
          <w:szCs w:val="20"/>
          <w:lang w:val="es-ES"/>
        </w:rPr>
        <w:lastRenderedPageBreak/>
        <w:t>IDENTIFICACIÓN DEL PROYECTO</w:t>
      </w:r>
    </w:p>
    <w:p w14:paraId="59901F00" w14:textId="77777777" w:rsidR="005A7D3C" w:rsidRPr="008120B4" w:rsidRDefault="005A7D3C" w:rsidP="005A7D3C">
      <w:pPr>
        <w:spacing w:before="55"/>
        <w:jc w:val="center"/>
        <w:rPr>
          <w:rFonts w:eastAsia="Calibri" w:cs="Calibri"/>
          <w:b/>
          <w:bCs/>
          <w:spacing w:val="1"/>
          <w:szCs w:val="20"/>
          <w:lang w:val="es-ES"/>
        </w:rPr>
      </w:pPr>
      <w:r w:rsidRPr="008120B4">
        <w:rPr>
          <w:rFonts w:eastAsia="Calibri" w:cs="Calibri"/>
          <w:b/>
          <w:bCs/>
          <w:spacing w:val="1"/>
          <w:szCs w:val="20"/>
          <w:lang w:val="es-ES"/>
        </w:rPr>
        <w:t>DATOS INTERNOS</w:t>
      </w:r>
    </w:p>
    <w:tbl>
      <w:tblPr>
        <w:tblStyle w:val="TableNormal"/>
        <w:tblW w:w="9639" w:type="dxa"/>
        <w:tblInd w:w="6" w:type="dxa"/>
        <w:tblLayout w:type="fixed"/>
        <w:tblLook w:val="01E0" w:firstRow="1" w:lastRow="1" w:firstColumn="1" w:lastColumn="1" w:noHBand="0" w:noVBand="0"/>
      </w:tblPr>
      <w:tblGrid>
        <w:gridCol w:w="2367"/>
        <w:gridCol w:w="7272"/>
      </w:tblGrid>
      <w:tr w:rsidR="005A7D3C" w:rsidRPr="008120B4" w14:paraId="11151556" w14:textId="77777777" w:rsidTr="008916B1">
        <w:trPr>
          <w:trHeight w:hRule="exact" w:val="454"/>
        </w:trPr>
        <w:tc>
          <w:tcPr>
            <w:tcW w:w="23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65FF65"/>
            <w:vAlign w:val="center"/>
          </w:tcPr>
          <w:p w14:paraId="090233B2" w14:textId="77777777" w:rsidR="005A7D3C" w:rsidRPr="008120B4" w:rsidRDefault="005A7D3C" w:rsidP="005A7D3C">
            <w:pPr>
              <w:pStyle w:val="TableParagraph"/>
              <w:ind w:left="102"/>
              <w:rPr>
                <w:rFonts w:eastAsia="Lucida Sans Unicode" w:cs="Lucida Sans Unicode"/>
                <w:spacing w:val="-1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spacing w:val="-1"/>
                <w:w w:val="85"/>
                <w:sz w:val="20"/>
                <w:szCs w:val="20"/>
                <w:lang w:val="es-ES"/>
              </w:rPr>
              <w:t>Cliente</w:t>
            </w:r>
          </w:p>
        </w:tc>
        <w:tc>
          <w:tcPr>
            <w:tcW w:w="72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485EE55" w14:textId="5D7D924F" w:rsidR="005A7D3C" w:rsidRPr="008120B4" w:rsidRDefault="005A7D3C" w:rsidP="005A7D3C">
            <w:pPr>
              <w:ind w:left="43"/>
              <w:rPr>
                <w:sz w:val="20"/>
                <w:szCs w:val="20"/>
                <w:lang w:val="es-ES"/>
              </w:rPr>
            </w:pPr>
            <w:bookmarkStart w:id="0" w:name="_GoBack"/>
            <w:bookmarkEnd w:id="0"/>
          </w:p>
        </w:tc>
      </w:tr>
      <w:tr w:rsidR="005A7D3C" w:rsidRPr="008120B4" w14:paraId="34764283" w14:textId="77777777" w:rsidTr="008916B1">
        <w:trPr>
          <w:trHeight w:hRule="exact" w:val="454"/>
        </w:trPr>
        <w:tc>
          <w:tcPr>
            <w:tcW w:w="23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65FF65"/>
            <w:vAlign w:val="center"/>
          </w:tcPr>
          <w:p w14:paraId="70E051A4" w14:textId="77777777" w:rsidR="005A7D3C" w:rsidRPr="008120B4" w:rsidRDefault="005A7D3C" w:rsidP="005A7D3C">
            <w:pPr>
              <w:pStyle w:val="TableParagraph"/>
              <w:ind w:left="102"/>
              <w:rPr>
                <w:rFonts w:eastAsia="Lucida Sans Unicode" w:cs="Lucida Sans Unicode"/>
                <w:spacing w:val="-1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spacing w:val="-1"/>
                <w:w w:val="85"/>
                <w:sz w:val="20"/>
                <w:szCs w:val="20"/>
                <w:lang w:val="es-ES"/>
              </w:rPr>
              <w:t>Contacto</w:t>
            </w:r>
          </w:p>
        </w:tc>
        <w:tc>
          <w:tcPr>
            <w:tcW w:w="72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8A8F2C4" w14:textId="77777777" w:rsidR="005A7D3C" w:rsidRPr="008120B4" w:rsidRDefault="005A7D3C" w:rsidP="005A7D3C">
            <w:pPr>
              <w:ind w:left="43"/>
              <w:rPr>
                <w:sz w:val="20"/>
                <w:szCs w:val="20"/>
                <w:lang w:val="es-ES"/>
              </w:rPr>
            </w:pPr>
          </w:p>
        </w:tc>
      </w:tr>
      <w:tr w:rsidR="005A7D3C" w:rsidRPr="008120B4" w14:paraId="772117F9" w14:textId="77777777" w:rsidTr="008916B1">
        <w:trPr>
          <w:trHeight w:hRule="exact" w:val="454"/>
        </w:trPr>
        <w:tc>
          <w:tcPr>
            <w:tcW w:w="23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65FF65"/>
            <w:vAlign w:val="center"/>
          </w:tcPr>
          <w:p w14:paraId="37E2785A" w14:textId="77777777" w:rsidR="005A7D3C" w:rsidRPr="008120B4" w:rsidRDefault="005A7D3C" w:rsidP="005A7D3C">
            <w:pPr>
              <w:pStyle w:val="TableParagraph"/>
              <w:ind w:left="102"/>
              <w:rPr>
                <w:rFonts w:eastAsia="Lucida Sans Unicode" w:cs="Lucida Sans Unicode"/>
                <w:spacing w:val="-1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spacing w:val="-1"/>
                <w:w w:val="85"/>
                <w:sz w:val="20"/>
                <w:szCs w:val="20"/>
                <w:lang w:val="es-ES"/>
              </w:rPr>
              <w:t>Teléfono</w:t>
            </w:r>
          </w:p>
        </w:tc>
        <w:tc>
          <w:tcPr>
            <w:tcW w:w="72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62FE998" w14:textId="321C389D" w:rsidR="005A7D3C" w:rsidRPr="008120B4" w:rsidRDefault="005A7D3C" w:rsidP="005A7D3C">
            <w:pPr>
              <w:ind w:left="43"/>
              <w:rPr>
                <w:sz w:val="20"/>
                <w:szCs w:val="20"/>
                <w:lang w:val="es-ES"/>
              </w:rPr>
            </w:pPr>
          </w:p>
        </w:tc>
      </w:tr>
      <w:tr w:rsidR="005A7D3C" w:rsidRPr="008120B4" w14:paraId="2E9A8510" w14:textId="77777777" w:rsidTr="008916B1">
        <w:trPr>
          <w:trHeight w:hRule="exact" w:val="454"/>
        </w:trPr>
        <w:tc>
          <w:tcPr>
            <w:tcW w:w="23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65FF65"/>
            <w:vAlign w:val="center"/>
          </w:tcPr>
          <w:p w14:paraId="4BA1AEA8" w14:textId="77777777" w:rsidR="005A7D3C" w:rsidRPr="008120B4" w:rsidRDefault="005A7D3C" w:rsidP="005A7D3C">
            <w:pPr>
              <w:pStyle w:val="TableParagraph"/>
              <w:ind w:left="102"/>
              <w:rPr>
                <w:rFonts w:eastAsia="Lucida Sans Unicode" w:cs="Lucida Sans Unicode"/>
                <w:spacing w:val="-1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spacing w:val="-1"/>
                <w:w w:val="85"/>
                <w:sz w:val="20"/>
                <w:szCs w:val="20"/>
                <w:lang w:val="es-ES"/>
              </w:rPr>
              <w:t>Mail</w:t>
            </w:r>
          </w:p>
        </w:tc>
        <w:tc>
          <w:tcPr>
            <w:tcW w:w="72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4B63EF9" w14:textId="77777777" w:rsidR="005A7D3C" w:rsidRPr="008120B4" w:rsidRDefault="005A7D3C" w:rsidP="005A7D3C">
            <w:pPr>
              <w:ind w:left="43"/>
              <w:rPr>
                <w:sz w:val="20"/>
                <w:szCs w:val="20"/>
                <w:lang w:val="es-ES"/>
              </w:rPr>
            </w:pPr>
          </w:p>
        </w:tc>
      </w:tr>
    </w:tbl>
    <w:p w14:paraId="78EF8FE6" w14:textId="77777777" w:rsidR="005A7D3C" w:rsidRPr="008120B4" w:rsidRDefault="005A7D3C" w:rsidP="005A7D3C">
      <w:pPr>
        <w:spacing w:line="200" w:lineRule="exact"/>
        <w:rPr>
          <w:szCs w:val="20"/>
          <w:lang w:val="es-ES"/>
        </w:rPr>
      </w:pPr>
    </w:p>
    <w:p w14:paraId="197069A3" w14:textId="77777777" w:rsidR="005A7D3C" w:rsidRPr="008120B4" w:rsidRDefault="005A7D3C" w:rsidP="005A7D3C">
      <w:pPr>
        <w:spacing w:line="200" w:lineRule="exact"/>
        <w:rPr>
          <w:szCs w:val="20"/>
          <w:lang w:val="es-ES"/>
        </w:rPr>
      </w:pPr>
    </w:p>
    <w:tbl>
      <w:tblPr>
        <w:tblStyle w:val="TableNormal"/>
        <w:tblW w:w="9639" w:type="dxa"/>
        <w:tblInd w:w="6" w:type="dxa"/>
        <w:tblLayout w:type="fixed"/>
        <w:tblLook w:val="01E0" w:firstRow="1" w:lastRow="1" w:firstColumn="1" w:lastColumn="1" w:noHBand="0" w:noVBand="0"/>
      </w:tblPr>
      <w:tblGrid>
        <w:gridCol w:w="2367"/>
        <w:gridCol w:w="7272"/>
      </w:tblGrid>
      <w:tr w:rsidR="005A7D3C" w:rsidRPr="008120B4" w14:paraId="0D342E5A" w14:textId="77777777" w:rsidTr="008916B1">
        <w:trPr>
          <w:trHeight w:hRule="exact" w:val="454"/>
        </w:trPr>
        <w:tc>
          <w:tcPr>
            <w:tcW w:w="23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65FF65"/>
            <w:vAlign w:val="center"/>
          </w:tcPr>
          <w:p w14:paraId="08914818" w14:textId="77777777" w:rsidR="005A7D3C" w:rsidRPr="008120B4" w:rsidRDefault="005A7D3C" w:rsidP="005A7D3C">
            <w:pPr>
              <w:pStyle w:val="TableParagraph"/>
              <w:ind w:left="102"/>
              <w:rPr>
                <w:rFonts w:eastAsia="Lucida Sans Unicode" w:cs="Lucida Sans Unicode"/>
                <w:spacing w:val="-1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spacing w:val="-1"/>
                <w:w w:val="85"/>
                <w:sz w:val="20"/>
                <w:szCs w:val="20"/>
                <w:lang w:val="es-ES"/>
              </w:rPr>
              <w:t>Gestor / consultor</w:t>
            </w:r>
          </w:p>
        </w:tc>
        <w:tc>
          <w:tcPr>
            <w:tcW w:w="72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88764D6" w14:textId="54472318" w:rsidR="005A7D3C" w:rsidRPr="008120B4" w:rsidRDefault="005A7D3C" w:rsidP="005A7D3C">
            <w:pPr>
              <w:ind w:left="43"/>
              <w:rPr>
                <w:sz w:val="20"/>
                <w:szCs w:val="20"/>
                <w:lang w:val="es-ES"/>
              </w:rPr>
            </w:pPr>
          </w:p>
        </w:tc>
      </w:tr>
      <w:tr w:rsidR="005A7D3C" w:rsidRPr="008120B4" w14:paraId="571DD2DF" w14:textId="77777777" w:rsidTr="008916B1">
        <w:trPr>
          <w:trHeight w:hRule="exact" w:val="454"/>
        </w:trPr>
        <w:tc>
          <w:tcPr>
            <w:tcW w:w="23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65FF65"/>
            <w:vAlign w:val="center"/>
          </w:tcPr>
          <w:p w14:paraId="25E2E68C" w14:textId="77777777" w:rsidR="005A7D3C" w:rsidRPr="008120B4" w:rsidRDefault="005A7D3C" w:rsidP="005A7D3C">
            <w:pPr>
              <w:pStyle w:val="TableParagraph"/>
              <w:ind w:left="102"/>
              <w:rPr>
                <w:rFonts w:eastAsia="Lucida Sans Unicode" w:cs="Lucida Sans Unicode"/>
                <w:spacing w:val="-1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spacing w:val="-1"/>
                <w:w w:val="85"/>
                <w:sz w:val="20"/>
                <w:szCs w:val="20"/>
                <w:lang w:val="es-ES"/>
              </w:rPr>
              <w:t>Fecha recogida</w:t>
            </w:r>
          </w:p>
        </w:tc>
        <w:tc>
          <w:tcPr>
            <w:tcW w:w="72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CB35703" w14:textId="77777777" w:rsidR="005A7D3C" w:rsidRPr="008120B4" w:rsidRDefault="005A7D3C" w:rsidP="005A7D3C">
            <w:pPr>
              <w:ind w:left="43"/>
              <w:rPr>
                <w:sz w:val="20"/>
                <w:szCs w:val="20"/>
                <w:lang w:val="es-ES"/>
              </w:rPr>
            </w:pPr>
          </w:p>
        </w:tc>
      </w:tr>
      <w:tr w:rsidR="005A7D3C" w:rsidRPr="008120B4" w14:paraId="195AAA46" w14:textId="77777777" w:rsidTr="008916B1">
        <w:trPr>
          <w:trHeight w:hRule="exact" w:val="454"/>
        </w:trPr>
        <w:tc>
          <w:tcPr>
            <w:tcW w:w="23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65FF65"/>
            <w:vAlign w:val="center"/>
          </w:tcPr>
          <w:p w14:paraId="2E2FAB7A" w14:textId="77777777" w:rsidR="005A7D3C" w:rsidRPr="008120B4" w:rsidRDefault="005A7D3C" w:rsidP="005A7D3C">
            <w:pPr>
              <w:pStyle w:val="TableParagraph"/>
              <w:ind w:left="102"/>
              <w:rPr>
                <w:rFonts w:eastAsia="Lucida Sans Unicode" w:cs="Lucida Sans Unicode"/>
                <w:spacing w:val="-1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spacing w:val="-1"/>
                <w:w w:val="85"/>
                <w:sz w:val="20"/>
                <w:szCs w:val="20"/>
                <w:lang w:val="es-ES"/>
              </w:rPr>
              <w:t>Fecha entrega</w:t>
            </w:r>
          </w:p>
        </w:tc>
        <w:tc>
          <w:tcPr>
            <w:tcW w:w="72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5D22176" w14:textId="77777777" w:rsidR="005A7D3C" w:rsidRPr="008120B4" w:rsidRDefault="005A7D3C" w:rsidP="005A7D3C">
            <w:pPr>
              <w:ind w:left="43"/>
              <w:rPr>
                <w:sz w:val="20"/>
                <w:szCs w:val="20"/>
                <w:lang w:val="es-ES"/>
              </w:rPr>
            </w:pPr>
          </w:p>
        </w:tc>
      </w:tr>
      <w:tr w:rsidR="005A7D3C" w:rsidRPr="008120B4" w14:paraId="75558CF9" w14:textId="77777777" w:rsidTr="008916B1">
        <w:trPr>
          <w:trHeight w:hRule="exact" w:val="454"/>
        </w:trPr>
        <w:tc>
          <w:tcPr>
            <w:tcW w:w="23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65FF65"/>
            <w:vAlign w:val="center"/>
          </w:tcPr>
          <w:p w14:paraId="46430364" w14:textId="77777777" w:rsidR="005A7D3C" w:rsidRPr="008120B4" w:rsidRDefault="005A7D3C" w:rsidP="005A7D3C">
            <w:pPr>
              <w:pStyle w:val="TableParagraph"/>
              <w:ind w:left="102"/>
              <w:rPr>
                <w:rFonts w:eastAsia="Lucida Sans Unicode" w:cs="Lucida Sans Unicode"/>
                <w:spacing w:val="-1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spacing w:val="-1"/>
                <w:w w:val="85"/>
                <w:sz w:val="20"/>
                <w:szCs w:val="20"/>
                <w:lang w:val="es-ES"/>
              </w:rPr>
              <w:t>Observaciones</w:t>
            </w:r>
          </w:p>
        </w:tc>
        <w:tc>
          <w:tcPr>
            <w:tcW w:w="72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3E5E381" w14:textId="77777777" w:rsidR="005A7D3C" w:rsidRPr="008120B4" w:rsidRDefault="005A7D3C" w:rsidP="005A7D3C">
            <w:pPr>
              <w:ind w:left="43"/>
              <w:rPr>
                <w:sz w:val="20"/>
                <w:szCs w:val="20"/>
                <w:lang w:val="es-ES"/>
              </w:rPr>
            </w:pPr>
          </w:p>
        </w:tc>
      </w:tr>
    </w:tbl>
    <w:p w14:paraId="6E0E26BD" w14:textId="77777777" w:rsidR="005A7D3C" w:rsidRPr="008120B4" w:rsidRDefault="005A7D3C" w:rsidP="005A7D3C">
      <w:pPr>
        <w:spacing w:before="17" w:line="200" w:lineRule="exact"/>
        <w:rPr>
          <w:szCs w:val="20"/>
          <w:lang w:val="es-ES"/>
        </w:rPr>
      </w:pPr>
    </w:p>
    <w:p w14:paraId="2FF10B49" w14:textId="77777777" w:rsidR="005A7D3C" w:rsidRPr="008120B4" w:rsidRDefault="005A7D3C" w:rsidP="005A7D3C">
      <w:pPr>
        <w:spacing w:before="55"/>
        <w:jc w:val="center"/>
        <w:rPr>
          <w:rFonts w:eastAsia="Calibri" w:cs="Calibri"/>
          <w:szCs w:val="20"/>
          <w:lang w:val="es-ES"/>
        </w:rPr>
      </w:pPr>
      <w:bookmarkStart w:id="1" w:name="1"/>
      <w:bookmarkEnd w:id="1"/>
      <w:r w:rsidRPr="008120B4">
        <w:rPr>
          <w:rFonts w:eastAsia="Calibri" w:cs="Calibri"/>
          <w:b/>
          <w:bCs/>
          <w:spacing w:val="-1"/>
          <w:szCs w:val="20"/>
          <w:lang w:val="es-ES"/>
        </w:rPr>
        <w:t>E</w:t>
      </w:r>
      <w:r w:rsidRPr="008120B4">
        <w:rPr>
          <w:rFonts w:eastAsia="Calibri" w:cs="Calibri"/>
          <w:b/>
          <w:bCs/>
          <w:szCs w:val="20"/>
          <w:lang w:val="es-ES"/>
        </w:rPr>
        <w:t>M</w:t>
      </w:r>
      <w:r w:rsidRPr="008120B4">
        <w:rPr>
          <w:rFonts w:eastAsia="Calibri" w:cs="Calibri"/>
          <w:b/>
          <w:bCs/>
          <w:spacing w:val="-1"/>
          <w:szCs w:val="20"/>
          <w:lang w:val="es-ES"/>
        </w:rPr>
        <w:t>P</w:t>
      </w:r>
      <w:r w:rsidRPr="008120B4">
        <w:rPr>
          <w:rFonts w:eastAsia="Calibri" w:cs="Calibri"/>
          <w:b/>
          <w:bCs/>
          <w:spacing w:val="1"/>
          <w:szCs w:val="20"/>
          <w:lang w:val="es-ES"/>
        </w:rPr>
        <w:t>R</w:t>
      </w:r>
      <w:r w:rsidRPr="008120B4">
        <w:rPr>
          <w:rFonts w:eastAsia="Calibri" w:cs="Calibri"/>
          <w:b/>
          <w:bCs/>
          <w:spacing w:val="-1"/>
          <w:szCs w:val="20"/>
          <w:lang w:val="es-ES"/>
        </w:rPr>
        <w:t>E</w:t>
      </w:r>
      <w:r w:rsidRPr="008120B4">
        <w:rPr>
          <w:rFonts w:eastAsia="Calibri" w:cs="Calibri"/>
          <w:b/>
          <w:bCs/>
          <w:szCs w:val="20"/>
          <w:lang w:val="es-ES"/>
        </w:rPr>
        <w:t>SA</w:t>
      </w:r>
      <w:r w:rsidRPr="008120B4">
        <w:rPr>
          <w:rFonts w:eastAsia="Calibri" w:cs="Calibri"/>
          <w:b/>
          <w:bCs/>
          <w:spacing w:val="-11"/>
          <w:szCs w:val="20"/>
          <w:lang w:val="es-ES"/>
        </w:rPr>
        <w:t xml:space="preserve"> </w:t>
      </w:r>
      <w:r w:rsidRPr="008120B4">
        <w:rPr>
          <w:rFonts w:eastAsia="Calibri" w:cs="Calibri"/>
          <w:b/>
          <w:bCs/>
          <w:spacing w:val="1"/>
          <w:szCs w:val="20"/>
          <w:lang w:val="es-ES"/>
        </w:rPr>
        <w:t>R</w:t>
      </w:r>
      <w:r w:rsidRPr="008120B4">
        <w:rPr>
          <w:rFonts w:eastAsia="Calibri" w:cs="Calibri"/>
          <w:b/>
          <w:bCs/>
          <w:szCs w:val="20"/>
          <w:lang w:val="es-ES"/>
        </w:rPr>
        <w:t>ES</w:t>
      </w:r>
      <w:r w:rsidRPr="008120B4">
        <w:rPr>
          <w:rFonts w:eastAsia="Calibri" w:cs="Calibri"/>
          <w:b/>
          <w:bCs/>
          <w:spacing w:val="-1"/>
          <w:szCs w:val="20"/>
          <w:lang w:val="es-ES"/>
        </w:rPr>
        <w:t>P</w:t>
      </w:r>
      <w:r w:rsidRPr="008120B4">
        <w:rPr>
          <w:rFonts w:eastAsia="Calibri" w:cs="Calibri"/>
          <w:b/>
          <w:bCs/>
          <w:szCs w:val="20"/>
          <w:lang w:val="es-ES"/>
        </w:rPr>
        <w:t>ONSAB</w:t>
      </w:r>
      <w:r w:rsidRPr="008120B4">
        <w:rPr>
          <w:rFonts w:eastAsia="Calibri" w:cs="Calibri"/>
          <w:b/>
          <w:bCs/>
          <w:spacing w:val="-1"/>
          <w:szCs w:val="20"/>
          <w:lang w:val="es-ES"/>
        </w:rPr>
        <w:t>L</w:t>
      </w:r>
      <w:r w:rsidRPr="008120B4">
        <w:rPr>
          <w:rFonts w:eastAsia="Calibri" w:cs="Calibri"/>
          <w:b/>
          <w:bCs/>
          <w:szCs w:val="20"/>
          <w:lang w:val="es-ES"/>
        </w:rPr>
        <w:t>E</w:t>
      </w:r>
      <w:r w:rsidRPr="008120B4">
        <w:rPr>
          <w:rFonts w:eastAsia="Calibri" w:cs="Calibri"/>
          <w:b/>
          <w:bCs/>
          <w:spacing w:val="-9"/>
          <w:szCs w:val="20"/>
          <w:lang w:val="es-ES"/>
        </w:rPr>
        <w:t xml:space="preserve"> </w:t>
      </w:r>
      <w:r w:rsidRPr="008120B4">
        <w:rPr>
          <w:rFonts w:eastAsia="Calibri" w:cs="Calibri"/>
          <w:b/>
          <w:bCs/>
          <w:spacing w:val="-1"/>
          <w:szCs w:val="20"/>
          <w:lang w:val="es-ES"/>
        </w:rPr>
        <w:t>D</w:t>
      </w:r>
      <w:r w:rsidRPr="008120B4">
        <w:rPr>
          <w:rFonts w:eastAsia="Calibri" w:cs="Calibri"/>
          <w:b/>
          <w:bCs/>
          <w:szCs w:val="20"/>
          <w:lang w:val="es-ES"/>
        </w:rPr>
        <w:t>EL</w:t>
      </w:r>
      <w:r w:rsidRPr="008120B4">
        <w:rPr>
          <w:rFonts w:eastAsia="Calibri" w:cs="Calibri"/>
          <w:b/>
          <w:bCs/>
          <w:spacing w:val="-11"/>
          <w:szCs w:val="20"/>
          <w:lang w:val="es-ES"/>
        </w:rPr>
        <w:t xml:space="preserve"> </w:t>
      </w:r>
      <w:r w:rsidRPr="008120B4">
        <w:rPr>
          <w:rFonts w:eastAsia="Calibri" w:cs="Calibri"/>
          <w:b/>
          <w:bCs/>
          <w:szCs w:val="20"/>
          <w:lang w:val="es-ES"/>
        </w:rPr>
        <w:t>TRATAMIENTO</w:t>
      </w:r>
      <w:r w:rsidRPr="008120B4">
        <w:rPr>
          <w:rFonts w:eastAsia="Calibri" w:cs="Calibri"/>
          <w:b/>
          <w:bCs/>
          <w:spacing w:val="-9"/>
          <w:szCs w:val="20"/>
          <w:lang w:val="es-ES"/>
        </w:rPr>
        <w:t xml:space="preserve"> </w:t>
      </w:r>
      <w:r w:rsidRPr="008120B4">
        <w:rPr>
          <w:rFonts w:eastAsia="Calibri" w:cs="Calibri"/>
          <w:b/>
          <w:bCs/>
          <w:spacing w:val="-1"/>
          <w:szCs w:val="20"/>
          <w:lang w:val="es-ES"/>
        </w:rPr>
        <w:t>(E</w:t>
      </w:r>
      <w:r w:rsidRPr="008120B4">
        <w:rPr>
          <w:rFonts w:eastAsia="Calibri" w:cs="Calibri"/>
          <w:b/>
          <w:bCs/>
          <w:szCs w:val="20"/>
          <w:lang w:val="es-ES"/>
        </w:rPr>
        <w:t>RT)</w:t>
      </w:r>
    </w:p>
    <w:tbl>
      <w:tblPr>
        <w:tblStyle w:val="TableNormal"/>
        <w:tblW w:w="9639" w:type="dxa"/>
        <w:tblInd w:w="6" w:type="dxa"/>
        <w:tblLayout w:type="fixed"/>
        <w:tblLook w:val="01E0" w:firstRow="1" w:lastRow="1" w:firstColumn="1" w:lastColumn="1" w:noHBand="0" w:noVBand="0"/>
      </w:tblPr>
      <w:tblGrid>
        <w:gridCol w:w="2367"/>
        <w:gridCol w:w="7272"/>
      </w:tblGrid>
      <w:tr w:rsidR="005A7D3C" w:rsidRPr="008120B4" w14:paraId="5222B769" w14:textId="77777777" w:rsidTr="008916B1">
        <w:trPr>
          <w:trHeight w:hRule="exact" w:val="454"/>
        </w:trPr>
        <w:tc>
          <w:tcPr>
            <w:tcW w:w="23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4D4AB547" w14:textId="77777777" w:rsidR="005A7D3C" w:rsidRPr="008120B4" w:rsidRDefault="005A7D3C" w:rsidP="005A7D3C">
            <w:pPr>
              <w:pStyle w:val="TableParagraph"/>
              <w:ind w:left="102"/>
              <w:rPr>
                <w:rFonts w:eastAsia="Lucida Sans Unicode" w:cs="Lucida Sans Unicode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spacing w:val="-1"/>
                <w:w w:val="85"/>
                <w:sz w:val="20"/>
                <w:szCs w:val="20"/>
                <w:lang w:val="es-ES"/>
              </w:rPr>
              <w:t>Razón social</w:t>
            </w:r>
          </w:p>
        </w:tc>
        <w:tc>
          <w:tcPr>
            <w:tcW w:w="72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61942C1" w14:textId="481A20A4" w:rsidR="005A7D3C" w:rsidRPr="008120B4" w:rsidRDefault="005A7D3C" w:rsidP="005A7D3C">
            <w:pPr>
              <w:ind w:left="43"/>
              <w:rPr>
                <w:sz w:val="20"/>
                <w:szCs w:val="20"/>
                <w:lang w:val="es-ES"/>
              </w:rPr>
            </w:pPr>
          </w:p>
        </w:tc>
      </w:tr>
      <w:tr w:rsidR="005A7D3C" w:rsidRPr="008120B4" w14:paraId="44F1E440" w14:textId="77777777" w:rsidTr="008916B1">
        <w:trPr>
          <w:trHeight w:hRule="exact" w:val="454"/>
        </w:trPr>
        <w:tc>
          <w:tcPr>
            <w:tcW w:w="23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18E3140F" w14:textId="77777777" w:rsidR="005A7D3C" w:rsidRPr="008120B4" w:rsidRDefault="005A7D3C" w:rsidP="005A7D3C">
            <w:pPr>
              <w:pStyle w:val="TableParagraph"/>
              <w:ind w:left="102"/>
              <w:rPr>
                <w:rFonts w:eastAsia="Lucida Sans Unicode" w:cs="Lucida Sans Unicode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spacing w:val="-1"/>
                <w:w w:val="80"/>
                <w:sz w:val="20"/>
                <w:szCs w:val="20"/>
                <w:lang w:val="es-ES"/>
              </w:rPr>
              <w:t>NI</w:t>
            </w:r>
            <w:r w:rsidRPr="008120B4">
              <w:rPr>
                <w:rFonts w:eastAsia="Lucida Sans Unicode" w:cs="Lucida Sans Unicode"/>
                <w:w w:val="80"/>
                <w:sz w:val="20"/>
                <w:szCs w:val="20"/>
                <w:lang w:val="es-ES"/>
              </w:rPr>
              <w:t>F</w:t>
            </w:r>
          </w:p>
        </w:tc>
        <w:tc>
          <w:tcPr>
            <w:tcW w:w="72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A853FEA" w14:textId="77777777" w:rsidR="005A7D3C" w:rsidRPr="008120B4" w:rsidRDefault="005A7D3C" w:rsidP="005A7D3C">
            <w:pPr>
              <w:ind w:left="43"/>
              <w:rPr>
                <w:sz w:val="20"/>
                <w:szCs w:val="20"/>
                <w:lang w:val="es-ES"/>
              </w:rPr>
            </w:pPr>
          </w:p>
        </w:tc>
      </w:tr>
      <w:tr w:rsidR="005A7D3C" w:rsidRPr="008120B4" w14:paraId="47B47577" w14:textId="77777777" w:rsidTr="008916B1">
        <w:trPr>
          <w:trHeight w:hRule="exact" w:val="454"/>
        </w:trPr>
        <w:tc>
          <w:tcPr>
            <w:tcW w:w="23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0ECE48D7" w14:textId="77777777" w:rsidR="005A7D3C" w:rsidRPr="008120B4" w:rsidRDefault="005A7D3C" w:rsidP="005A7D3C">
            <w:pPr>
              <w:pStyle w:val="TableParagraph"/>
              <w:ind w:left="102"/>
              <w:rPr>
                <w:rFonts w:eastAsia="Lucida Sans Unicode" w:cs="Lucida Sans Unicode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A</w:t>
            </w:r>
            <w:r w:rsidRPr="008120B4">
              <w:rPr>
                <w:rFonts w:eastAsia="Lucida Sans Unicode" w:cs="Lucida Sans Unicode"/>
                <w:spacing w:val="-2"/>
                <w:w w:val="85"/>
                <w:sz w:val="20"/>
                <w:szCs w:val="20"/>
                <w:lang w:val="es-ES"/>
              </w:rPr>
              <w:t>cti</w:t>
            </w: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v</w:t>
            </w:r>
            <w:r w:rsidRPr="008120B4">
              <w:rPr>
                <w:rFonts w:eastAsia="Lucida Sans Unicode" w:cs="Lucida Sans Unicode"/>
                <w:spacing w:val="-2"/>
                <w:w w:val="85"/>
                <w:sz w:val="20"/>
                <w:szCs w:val="20"/>
                <w:lang w:val="es-ES"/>
              </w:rPr>
              <w:t>id</w:t>
            </w: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ad</w:t>
            </w:r>
          </w:p>
        </w:tc>
        <w:tc>
          <w:tcPr>
            <w:tcW w:w="72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ACD0E90" w14:textId="77777777" w:rsidR="005A7D3C" w:rsidRPr="008120B4" w:rsidRDefault="005A7D3C" w:rsidP="005A7D3C">
            <w:pPr>
              <w:ind w:left="43"/>
              <w:rPr>
                <w:sz w:val="20"/>
                <w:szCs w:val="20"/>
                <w:lang w:val="es-ES"/>
              </w:rPr>
            </w:pPr>
          </w:p>
        </w:tc>
      </w:tr>
      <w:tr w:rsidR="00F5662C" w:rsidRPr="008120B4" w14:paraId="7DA9E0B1" w14:textId="77777777" w:rsidTr="008916B1">
        <w:trPr>
          <w:trHeight w:hRule="exact" w:val="454"/>
        </w:trPr>
        <w:tc>
          <w:tcPr>
            <w:tcW w:w="23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710B372F" w14:textId="77777777" w:rsidR="00F5662C" w:rsidRPr="008120B4" w:rsidRDefault="00F5662C" w:rsidP="00F5662C">
            <w:pPr>
              <w:pStyle w:val="TableParagraph"/>
              <w:ind w:left="102"/>
              <w:rPr>
                <w:rFonts w:eastAsia="Lucida Sans Unicode" w:cs="Lucida Sans Unicode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Dir</w:t>
            </w:r>
            <w:r w:rsidRPr="008120B4">
              <w:rPr>
                <w:rFonts w:eastAsia="Lucida Sans Unicode" w:cs="Lucida Sans Unicode"/>
                <w:spacing w:val="-1"/>
                <w:w w:val="85"/>
                <w:sz w:val="20"/>
                <w:szCs w:val="20"/>
                <w:lang w:val="es-ES"/>
              </w:rPr>
              <w:t>e</w:t>
            </w:r>
            <w:r w:rsidRPr="008120B4">
              <w:rPr>
                <w:rFonts w:eastAsia="Lucida Sans Unicode" w:cs="Lucida Sans Unicode"/>
                <w:spacing w:val="-2"/>
                <w:w w:val="85"/>
                <w:sz w:val="20"/>
                <w:szCs w:val="20"/>
                <w:lang w:val="es-ES"/>
              </w:rPr>
              <w:t>cc</w:t>
            </w: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ión</w:t>
            </w:r>
          </w:p>
        </w:tc>
        <w:tc>
          <w:tcPr>
            <w:tcW w:w="72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65107ED" w14:textId="2D631403" w:rsidR="00F5662C" w:rsidRPr="008120B4" w:rsidRDefault="00F5662C" w:rsidP="00F5662C">
            <w:pPr>
              <w:ind w:left="43"/>
              <w:rPr>
                <w:sz w:val="20"/>
                <w:szCs w:val="20"/>
                <w:lang w:val="es-ES"/>
              </w:rPr>
            </w:pPr>
          </w:p>
        </w:tc>
      </w:tr>
      <w:tr w:rsidR="00F5662C" w:rsidRPr="008120B4" w14:paraId="5B7FD20F" w14:textId="77777777" w:rsidTr="008916B1">
        <w:trPr>
          <w:trHeight w:hRule="exact" w:val="454"/>
        </w:trPr>
        <w:tc>
          <w:tcPr>
            <w:tcW w:w="23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791DDF15" w14:textId="77777777" w:rsidR="00F5662C" w:rsidRPr="008120B4" w:rsidRDefault="00F5662C" w:rsidP="00F5662C">
            <w:pPr>
              <w:pStyle w:val="TableParagraph"/>
              <w:ind w:left="102"/>
              <w:rPr>
                <w:rFonts w:eastAsia="Lucida Sans Unicode" w:cs="Lucida Sans Unicode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Po</w:t>
            </w:r>
            <w:r w:rsidRPr="008120B4">
              <w:rPr>
                <w:rFonts w:eastAsia="Lucida Sans Unicode" w:cs="Lucida Sans Unicode"/>
                <w:spacing w:val="-1"/>
                <w:w w:val="85"/>
                <w:sz w:val="20"/>
                <w:szCs w:val="20"/>
                <w:lang w:val="es-ES"/>
              </w:rPr>
              <w:t>b</w:t>
            </w: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la</w:t>
            </w:r>
            <w:r w:rsidRPr="008120B4">
              <w:rPr>
                <w:rFonts w:eastAsia="Lucida Sans Unicode" w:cs="Lucida Sans Unicode"/>
                <w:spacing w:val="-2"/>
                <w:w w:val="85"/>
                <w:sz w:val="20"/>
                <w:szCs w:val="20"/>
                <w:lang w:val="es-ES"/>
              </w:rPr>
              <w:t>ci</w:t>
            </w: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ón</w:t>
            </w:r>
          </w:p>
        </w:tc>
        <w:tc>
          <w:tcPr>
            <w:tcW w:w="72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A042158" w14:textId="4D038829" w:rsidR="00F5662C" w:rsidRPr="008120B4" w:rsidRDefault="00F5662C" w:rsidP="00F5662C">
            <w:pPr>
              <w:ind w:left="43"/>
              <w:rPr>
                <w:sz w:val="20"/>
                <w:szCs w:val="20"/>
                <w:lang w:val="es-ES"/>
              </w:rPr>
            </w:pPr>
          </w:p>
        </w:tc>
      </w:tr>
      <w:tr w:rsidR="00F5662C" w:rsidRPr="008120B4" w14:paraId="63BF86E5" w14:textId="77777777" w:rsidTr="008916B1">
        <w:trPr>
          <w:trHeight w:hRule="exact" w:val="454"/>
        </w:trPr>
        <w:tc>
          <w:tcPr>
            <w:tcW w:w="23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51AA5FEA" w14:textId="77777777" w:rsidR="00F5662C" w:rsidRPr="008120B4" w:rsidRDefault="00F5662C" w:rsidP="00F5662C">
            <w:pPr>
              <w:pStyle w:val="TableParagraph"/>
              <w:ind w:left="102"/>
              <w:rPr>
                <w:rFonts w:eastAsia="Lucida Sans Unicode" w:cs="Lucida Sans Unicode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spacing w:val="-2"/>
                <w:w w:val="85"/>
                <w:sz w:val="20"/>
                <w:szCs w:val="20"/>
                <w:lang w:val="es-ES"/>
              </w:rPr>
              <w:t>T</w:t>
            </w:r>
            <w:r w:rsidRPr="008120B4">
              <w:rPr>
                <w:rFonts w:eastAsia="Lucida Sans Unicode" w:cs="Lucida Sans Unicode"/>
                <w:spacing w:val="-1"/>
                <w:w w:val="85"/>
                <w:sz w:val="20"/>
                <w:szCs w:val="20"/>
                <w:lang w:val="es-ES"/>
              </w:rPr>
              <w:t>e</w:t>
            </w: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l</w:t>
            </w:r>
            <w:r w:rsidRPr="008120B4">
              <w:rPr>
                <w:rFonts w:eastAsia="Lucida Sans Unicode" w:cs="Lucida Sans Unicode"/>
                <w:spacing w:val="-1"/>
                <w:w w:val="85"/>
                <w:sz w:val="20"/>
                <w:szCs w:val="20"/>
                <w:lang w:val="es-ES"/>
              </w:rPr>
              <w:t>é</w:t>
            </w: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fono</w:t>
            </w:r>
          </w:p>
        </w:tc>
        <w:tc>
          <w:tcPr>
            <w:tcW w:w="72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02E8561" w14:textId="1B8B7B44" w:rsidR="00F5662C" w:rsidRPr="008120B4" w:rsidRDefault="00F5662C" w:rsidP="00F5662C">
            <w:pPr>
              <w:ind w:left="43"/>
              <w:rPr>
                <w:sz w:val="20"/>
                <w:szCs w:val="20"/>
                <w:lang w:val="es-ES"/>
              </w:rPr>
            </w:pPr>
          </w:p>
        </w:tc>
      </w:tr>
      <w:tr w:rsidR="00F5662C" w:rsidRPr="008120B4" w14:paraId="255675B9" w14:textId="77777777" w:rsidTr="008916B1">
        <w:trPr>
          <w:trHeight w:hRule="exact" w:val="454"/>
        </w:trPr>
        <w:tc>
          <w:tcPr>
            <w:tcW w:w="23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45A6E2EC" w14:textId="77777777" w:rsidR="00F5662C" w:rsidRPr="008120B4" w:rsidRDefault="00F5662C" w:rsidP="00F5662C">
            <w:pPr>
              <w:pStyle w:val="TableParagraph"/>
              <w:ind w:left="102"/>
              <w:rPr>
                <w:rFonts w:eastAsia="Lucida Sans Unicode" w:cs="Lucida Sans Unicode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0"/>
                <w:sz w:val="20"/>
                <w:szCs w:val="20"/>
                <w:lang w:val="es-ES"/>
              </w:rPr>
              <w:t>Email</w:t>
            </w:r>
          </w:p>
        </w:tc>
        <w:tc>
          <w:tcPr>
            <w:tcW w:w="72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E5C4882" w14:textId="39F33D4A" w:rsidR="00F5662C" w:rsidRPr="008120B4" w:rsidRDefault="00F5662C" w:rsidP="00F5662C">
            <w:pPr>
              <w:ind w:left="43"/>
              <w:rPr>
                <w:sz w:val="20"/>
                <w:szCs w:val="20"/>
                <w:lang w:val="es-ES"/>
              </w:rPr>
            </w:pPr>
          </w:p>
        </w:tc>
      </w:tr>
      <w:tr w:rsidR="00F5662C" w:rsidRPr="008120B4" w14:paraId="405F4110" w14:textId="77777777" w:rsidTr="008916B1">
        <w:trPr>
          <w:trHeight w:hRule="exact" w:val="454"/>
        </w:trPr>
        <w:tc>
          <w:tcPr>
            <w:tcW w:w="23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00EF1387" w14:textId="77777777" w:rsidR="00F5662C" w:rsidRPr="008120B4" w:rsidRDefault="00F5662C" w:rsidP="00F5662C">
            <w:pPr>
              <w:pStyle w:val="TableParagraph"/>
              <w:ind w:left="102"/>
              <w:rPr>
                <w:rFonts w:eastAsia="Lucida Sans Unicode" w:cs="Lucida Sans Unicode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spacing w:val="-1"/>
                <w:w w:val="80"/>
                <w:sz w:val="20"/>
                <w:szCs w:val="20"/>
                <w:lang w:val="es-ES"/>
              </w:rPr>
              <w:t>Marca comercial</w:t>
            </w:r>
          </w:p>
        </w:tc>
        <w:tc>
          <w:tcPr>
            <w:tcW w:w="72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ECCC2EF" w14:textId="77777777" w:rsidR="00F5662C" w:rsidRPr="008120B4" w:rsidRDefault="00F5662C" w:rsidP="00F5662C">
            <w:pPr>
              <w:ind w:left="43"/>
              <w:rPr>
                <w:sz w:val="20"/>
                <w:szCs w:val="20"/>
                <w:lang w:val="es-ES"/>
              </w:rPr>
            </w:pPr>
          </w:p>
        </w:tc>
      </w:tr>
      <w:tr w:rsidR="00F5662C" w:rsidRPr="008120B4" w14:paraId="552232EE" w14:textId="77777777" w:rsidTr="008916B1">
        <w:trPr>
          <w:trHeight w:hRule="exact" w:val="454"/>
        </w:trPr>
        <w:tc>
          <w:tcPr>
            <w:tcW w:w="23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214FD9F5" w14:textId="77777777" w:rsidR="00F5662C" w:rsidRPr="008120B4" w:rsidRDefault="00F5662C" w:rsidP="00F5662C">
            <w:pPr>
              <w:pStyle w:val="TableParagraph"/>
              <w:ind w:left="102"/>
              <w:rPr>
                <w:rFonts w:eastAsia="Lucida Sans Unicode" w:cs="Lucida Sans Unicode"/>
                <w:spacing w:val="-1"/>
                <w:w w:val="80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spacing w:val="-1"/>
                <w:w w:val="80"/>
                <w:sz w:val="20"/>
                <w:szCs w:val="20"/>
                <w:lang w:val="es-ES"/>
              </w:rPr>
              <w:t>Núm. empleados</w:t>
            </w:r>
          </w:p>
        </w:tc>
        <w:tc>
          <w:tcPr>
            <w:tcW w:w="72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F694900" w14:textId="77777777" w:rsidR="00F5662C" w:rsidRPr="008120B4" w:rsidRDefault="00F5662C" w:rsidP="00F5662C">
            <w:pPr>
              <w:ind w:left="43"/>
              <w:rPr>
                <w:sz w:val="20"/>
                <w:szCs w:val="20"/>
                <w:lang w:val="es-ES"/>
              </w:rPr>
            </w:pPr>
          </w:p>
        </w:tc>
      </w:tr>
      <w:tr w:rsidR="00F5662C" w:rsidRPr="008120B4" w14:paraId="0C7676FB" w14:textId="77777777" w:rsidTr="008916B1">
        <w:trPr>
          <w:trHeight w:hRule="exact" w:val="454"/>
        </w:trPr>
        <w:tc>
          <w:tcPr>
            <w:tcW w:w="23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1C08BB91" w14:textId="77777777" w:rsidR="00F5662C" w:rsidRPr="008120B4" w:rsidRDefault="00F5662C" w:rsidP="00F5662C">
            <w:pPr>
              <w:pStyle w:val="TableParagraph"/>
              <w:ind w:left="102"/>
              <w:rPr>
                <w:rFonts w:eastAsia="Lucida Sans Unicode" w:cs="Lucida Sans Unicode"/>
                <w:spacing w:val="-1"/>
                <w:w w:val="80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spacing w:val="-1"/>
                <w:w w:val="80"/>
                <w:sz w:val="20"/>
                <w:szCs w:val="20"/>
                <w:lang w:val="es-ES"/>
              </w:rPr>
              <w:t>Web</w:t>
            </w:r>
          </w:p>
        </w:tc>
        <w:tc>
          <w:tcPr>
            <w:tcW w:w="72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6105AC2" w14:textId="77777777" w:rsidR="00F5662C" w:rsidRPr="008120B4" w:rsidRDefault="00F5662C" w:rsidP="00F5662C">
            <w:pPr>
              <w:ind w:left="43"/>
              <w:rPr>
                <w:sz w:val="20"/>
                <w:szCs w:val="20"/>
                <w:lang w:val="es-ES"/>
              </w:rPr>
            </w:pPr>
          </w:p>
        </w:tc>
      </w:tr>
      <w:tr w:rsidR="00F5662C" w:rsidRPr="008120B4" w14:paraId="457020BB" w14:textId="77777777" w:rsidTr="008916B1">
        <w:trPr>
          <w:trHeight w:hRule="exact" w:val="454"/>
        </w:trPr>
        <w:tc>
          <w:tcPr>
            <w:tcW w:w="23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37BF3EFF" w14:textId="77777777" w:rsidR="00F5662C" w:rsidRPr="008120B4" w:rsidRDefault="00F5662C" w:rsidP="00F5662C">
            <w:pPr>
              <w:pStyle w:val="TableParagraph"/>
              <w:ind w:left="102"/>
              <w:rPr>
                <w:rFonts w:eastAsia="Lucida Sans Unicode" w:cs="Lucida Sans Unicode"/>
                <w:spacing w:val="-1"/>
                <w:w w:val="80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spacing w:val="-1"/>
                <w:w w:val="80"/>
                <w:sz w:val="20"/>
                <w:szCs w:val="20"/>
                <w:lang w:val="es-ES"/>
              </w:rPr>
              <w:t>Registro mercantil</w:t>
            </w:r>
          </w:p>
        </w:tc>
        <w:tc>
          <w:tcPr>
            <w:tcW w:w="72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EE07EE0" w14:textId="77777777" w:rsidR="00F5662C" w:rsidRPr="008120B4" w:rsidRDefault="00F5662C" w:rsidP="00F5662C">
            <w:pPr>
              <w:ind w:left="43"/>
              <w:rPr>
                <w:sz w:val="20"/>
                <w:szCs w:val="20"/>
                <w:lang w:val="es-ES"/>
              </w:rPr>
            </w:pPr>
          </w:p>
        </w:tc>
      </w:tr>
    </w:tbl>
    <w:p w14:paraId="79A4791A" w14:textId="77777777" w:rsidR="005A7D3C" w:rsidRPr="008120B4" w:rsidRDefault="005A7D3C" w:rsidP="005A7D3C">
      <w:pPr>
        <w:spacing w:before="17" w:line="200" w:lineRule="exact"/>
        <w:rPr>
          <w:szCs w:val="20"/>
          <w:lang w:val="es-ES"/>
        </w:rPr>
      </w:pPr>
    </w:p>
    <w:p w14:paraId="35C6CC1D" w14:textId="77777777" w:rsidR="005A7D3C" w:rsidRPr="008120B4" w:rsidRDefault="005A7D3C" w:rsidP="005A7D3C">
      <w:pPr>
        <w:spacing w:before="55"/>
        <w:ind w:left="142"/>
        <w:jc w:val="center"/>
        <w:rPr>
          <w:rFonts w:eastAsia="Calibri" w:cs="Calibri"/>
          <w:szCs w:val="20"/>
          <w:lang w:val="es-ES"/>
        </w:rPr>
      </w:pPr>
      <w:r w:rsidRPr="008120B4">
        <w:rPr>
          <w:rFonts w:eastAsia="Calibri" w:cs="Calibri"/>
          <w:b/>
          <w:bCs/>
          <w:spacing w:val="-1"/>
          <w:szCs w:val="20"/>
          <w:lang w:val="es-ES"/>
        </w:rPr>
        <w:t>DERECHOS DEL INTERESADO</w:t>
      </w:r>
    </w:p>
    <w:tbl>
      <w:tblPr>
        <w:tblStyle w:val="TableNormal"/>
        <w:tblW w:w="9639" w:type="dxa"/>
        <w:tblInd w:w="6" w:type="dxa"/>
        <w:tblLayout w:type="fixed"/>
        <w:tblLook w:val="01E0" w:firstRow="1" w:lastRow="1" w:firstColumn="1" w:lastColumn="1" w:noHBand="0" w:noVBand="0"/>
      </w:tblPr>
      <w:tblGrid>
        <w:gridCol w:w="2367"/>
        <w:gridCol w:w="7272"/>
      </w:tblGrid>
      <w:tr w:rsidR="005A7D3C" w:rsidRPr="008120B4" w14:paraId="2B24D366" w14:textId="77777777" w:rsidTr="008916B1">
        <w:trPr>
          <w:trHeight w:hRule="exact" w:val="454"/>
        </w:trPr>
        <w:tc>
          <w:tcPr>
            <w:tcW w:w="23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26913D24" w14:textId="77777777" w:rsidR="005A7D3C" w:rsidRPr="008120B4" w:rsidRDefault="005A7D3C" w:rsidP="005A7D3C">
            <w:pPr>
              <w:pStyle w:val="TableParagraph"/>
              <w:ind w:left="102"/>
              <w:rPr>
                <w:rFonts w:eastAsia="Lucida Sans Unicode" w:cs="Lucida Sans Unicode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spacing w:val="-1"/>
                <w:w w:val="80"/>
                <w:sz w:val="20"/>
                <w:szCs w:val="20"/>
                <w:lang w:val="es-ES"/>
              </w:rPr>
              <w:t>Dirección Derechos</w:t>
            </w:r>
          </w:p>
        </w:tc>
        <w:tc>
          <w:tcPr>
            <w:tcW w:w="72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CE3684B" w14:textId="77777777" w:rsidR="005A7D3C" w:rsidRPr="008120B4" w:rsidRDefault="005A7D3C" w:rsidP="005A7D3C">
            <w:pPr>
              <w:ind w:left="43"/>
              <w:rPr>
                <w:sz w:val="20"/>
                <w:szCs w:val="20"/>
                <w:lang w:val="es-ES"/>
              </w:rPr>
            </w:pPr>
          </w:p>
        </w:tc>
      </w:tr>
      <w:tr w:rsidR="005A7D3C" w:rsidRPr="008120B4" w14:paraId="60CFE766" w14:textId="77777777" w:rsidTr="008916B1">
        <w:trPr>
          <w:trHeight w:hRule="exact" w:val="454"/>
        </w:trPr>
        <w:tc>
          <w:tcPr>
            <w:tcW w:w="23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3ECEB4D7" w14:textId="77777777" w:rsidR="005A7D3C" w:rsidRPr="008120B4" w:rsidRDefault="005A7D3C" w:rsidP="005A7D3C">
            <w:pPr>
              <w:pStyle w:val="TableParagraph"/>
              <w:ind w:left="102"/>
              <w:rPr>
                <w:rFonts w:eastAsia="Lucida Sans Unicode" w:cs="Lucida Sans Unicode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spacing w:val="-1"/>
                <w:w w:val="80"/>
                <w:sz w:val="20"/>
                <w:szCs w:val="20"/>
                <w:lang w:val="es-ES"/>
              </w:rPr>
              <w:t>Email Derechos</w:t>
            </w:r>
          </w:p>
        </w:tc>
        <w:tc>
          <w:tcPr>
            <w:tcW w:w="72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AFC6C35" w14:textId="77777777" w:rsidR="005A7D3C" w:rsidRPr="008120B4" w:rsidRDefault="005A7D3C" w:rsidP="005A7D3C">
            <w:pPr>
              <w:ind w:left="43"/>
              <w:rPr>
                <w:sz w:val="20"/>
                <w:szCs w:val="20"/>
                <w:lang w:val="es-ES"/>
              </w:rPr>
            </w:pPr>
          </w:p>
        </w:tc>
      </w:tr>
      <w:tr w:rsidR="005A7D3C" w:rsidRPr="008120B4" w14:paraId="4577994C" w14:textId="77777777" w:rsidTr="008916B1">
        <w:trPr>
          <w:trHeight w:hRule="exact" w:val="454"/>
        </w:trPr>
        <w:tc>
          <w:tcPr>
            <w:tcW w:w="23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22ED0C19" w14:textId="77777777" w:rsidR="005A7D3C" w:rsidRPr="008120B4" w:rsidRDefault="005A7D3C" w:rsidP="005A7D3C">
            <w:pPr>
              <w:pStyle w:val="TableParagraph"/>
              <w:ind w:left="102"/>
              <w:rPr>
                <w:rFonts w:eastAsia="Lucida Sans Unicode" w:cs="Lucida Sans Unicode"/>
                <w:spacing w:val="-1"/>
                <w:w w:val="80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spacing w:val="-1"/>
                <w:w w:val="80"/>
                <w:sz w:val="20"/>
                <w:szCs w:val="20"/>
                <w:lang w:val="es-ES"/>
              </w:rPr>
              <w:t>Email notificación AEPD</w:t>
            </w:r>
          </w:p>
        </w:tc>
        <w:tc>
          <w:tcPr>
            <w:tcW w:w="72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AF5DEF7" w14:textId="77777777" w:rsidR="005A7D3C" w:rsidRPr="008120B4" w:rsidRDefault="005A7D3C" w:rsidP="005A7D3C">
            <w:pPr>
              <w:ind w:left="43"/>
              <w:rPr>
                <w:sz w:val="20"/>
                <w:szCs w:val="20"/>
                <w:lang w:val="es-ES"/>
              </w:rPr>
            </w:pPr>
          </w:p>
        </w:tc>
      </w:tr>
    </w:tbl>
    <w:p w14:paraId="1840E449" w14:textId="77777777" w:rsidR="005A7D3C" w:rsidRPr="008120B4" w:rsidRDefault="005A7D3C" w:rsidP="00111C63">
      <w:pPr>
        <w:spacing w:after="0"/>
        <w:rPr>
          <w:rFonts w:cs="Times New Roman"/>
          <w:color w:val="222222"/>
          <w:sz w:val="16"/>
          <w:szCs w:val="16"/>
          <w:lang w:val="es-ES"/>
        </w:rPr>
      </w:pPr>
      <w:r w:rsidRPr="008120B4">
        <w:rPr>
          <w:rFonts w:cs="Times New Roman"/>
          <w:color w:val="222222"/>
          <w:sz w:val="16"/>
          <w:szCs w:val="16"/>
          <w:lang w:val="es-ES"/>
        </w:rPr>
        <w:br w:type="page"/>
      </w:r>
    </w:p>
    <w:p w14:paraId="0C8278AC" w14:textId="77777777" w:rsidR="005A7D3C" w:rsidRPr="008120B4" w:rsidRDefault="005A7D3C" w:rsidP="005A7D3C">
      <w:pPr>
        <w:spacing w:before="55"/>
        <w:jc w:val="center"/>
        <w:rPr>
          <w:rFonts w:eastAsia="Calibri" w:cs="Calibri"/>
          <w:b/>
          <w:bCs/>
          <w:szCs w:val="20"/>
          <w:lang w:val="es-ES"/>
        </w:rPr>
      </w:pPr>
      <w:r w:rsidRPr="008120B4">
        <w:rPr>
          <w:rFonts w:eastAsia="Calibri" w:cs="Calibri"/>
          <w:b/>
          <w:bCs/>
          <w:szCs w:val="20"/>
          <w:lang w:val="es-ES"/>
        </w:rPr>
        <w:lastRenderedPageBreak/>
        <w:t>ORGANIZACIÓN</w:t>
      </w:r>
    </w:p>
    <w:tbl>
      <w:tblPr>
        <w:tblStyle w:val="TableNormal"/>
        <w:tblW w:w="0" w:type="auto"/>
        <w:tblInd w:w="6" w:type="dxa"/>
        <w:tblLayout w:type="fixed"/>
        <w:tblLook w:val="01E0" w:firstRow="1" w:lastRow="1" w:firstColumn="1" w:lastColumn="1" w:noHBand="0" w:noVBand="0"/>
      </w:tblPr>
      <w:tblGrid>
        <w:gridCol w:w="2367"/>
        <w:gridCol w:w="7272"/>
      </w:tblGrid>
      <w:tr w:rsidR="005A7D3C" w:rsidRPr="008120B4" w14:paraId="7B549D67" w14:textId="77777777" w:rsidTr="008916B1">
        <w:trPr>
          <w:trHeight w:hRule="exact" w:val="454"/>
        </w:trPr>
        <w:tc>
          <w:tcPr>
            <w:tcW w:w="23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045C2226" w14:textId="77777777" w:rsidR="005A7D3C" w:rsidRPr="008120B4" w:rsidRDefault="005A7D3C" w:rsidP="005A7D3C">
            <w:pPr>
              <w:pStyle w:val="TableParagraph"/>
              <w:ind w:left="102"/>
              <w:rPr>
                <w:rFonts w:eastAsia="Lucida Sans Unicode" w:cs="Lucida Sans Unicode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spacing w:val="-1"/>
                <w:w w:val="85"/>
                <w:sz w:val="20"/>
                <w:szCs w:val="20"/>
                <w:lang w:val="es-ES"/>
              </w:rPr>
              <w:t>Re</w:t>
            </w: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pr</w:t>
            </w:r>
            <w:r w:rsidRPr="008120B4">
              <w:rPr>
                <w:rFonts w:eastAsia="Lucida Sans Unicode" w:cs="Lucida Sans Unicode"/>
                <w:spacing w:val="-1"/>
                <w:w w:val="85"/>
                <w:sz w:val="20"/>
                <w:szCs w:val="20"/>
                <w:lang w:val="es-ES"/>
              </w:rPr>
              <w:t>e</w:t>
            </w: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s</w:t>
            </w:r>
            <w:r w:rsidRPr="008120B4">
              <w:rPr>
                <w:rFonts w:eastAsia="Lucida Sans Unicode" w:cs="Lucida Sans Unicode"/>
                <w:spacing w:val="-1"/>
                <w:w w:val="85"/>
                <w:sz w:val="20"/>
                <w:szCs w:val="20"/>
                <w:lang w:val="es-ES"/>
              </w:rPr>
              <w:t>e</w:t>
            </w:r>
            <w:r w:rsidRPr="008120B4">
              <w:rPr>
                <w:rFonts w:eastAsia="Lucida Sans Unicode" w:cs="Lucida Sans Unicode"/>
                <w:spacing w:val="1"/>
                <w:w w:val="85"/>
                <w:sz w:val="20"/>
                <w:szCs w:val="20"/>
                <w:lang w:val="es-ES"/>
              </w:rPr>
              <w:t>n</w:t>
            </w:r>
            <w:r w:rsidRPr="008120B4">
              <w:rPr>
                <w:rFonts w:eastAsia="Lucida Sans Unicode" w:cs="Lucida Sans Unicode"/>
                <w:spacing w:val="-1"/>
                <w:w w:val="85"/>
                <w:sz w:val="20"/>
                <w:szCs w:val="20"/>
                <w:lang w:val="es-ES"/>
              </w:rPr>
              <w:t>t</w:t>
            </w: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ante</w:t>
            </w:r>
            <w:r w:rsidRPr="008120B4">
              <w:rPr>
                <w:rFonts w:eastAsia="Lucida Sans Unicode" w:cs="Lucida Sans Unicode"/>
                <w:spacing w:val="-14"/>
                <w:w w:val="85"/>
                <w:sz w:val="20"/>
                <w:szCs w:val="20"/>
                <w:lang w:val="es-ES"/>
              </w:rPr>
              <w:t xml:space="preserve"> </w:t>
            </w: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l</w:t>
            </w:r>
            <w:r w:rsidRPr="008120B4">
              <w:rPr>
                <w:rFonts w:eastAsia="Lucida Sans Unicode" w:cs="Lucida Sans Unicode"/>
                <w:spacing w:val="-1"/>
                <w:w w:val="85"/>
                <w:sz w:val="20"/>
                <w:szCs w:val="20"/>
                <w:lang w:val="es-ES"/>
              </w:rPr>
              <w:t>e</w:t>
            </w:r>
            <w:r w:rsidRPr="008120B4">
              <w:rPr>
                <w:rFonts w:eastAsia="Lucida Sans Unicode" w:cs="Lucida Sans Unicode"/>
                <w:spacing w:val="-2"/>
                <w:w w:val="85"/>
                <w:sz w:val="20"/>
                <w:szCs w:val="20"/>
                <w:lang w:val="es-ES"/>
              </w:rPr>
              <w:t>g</w:t>
            </w: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al</w:t>
            </w:r>
          </w:p>
        </w:tc>
        <w:tc>
          <w:tcPr>
            <w:tcW w:w="72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D96C01A" w14:textId="77777777" w:rsidR="005A7D3C" w:rsidRPr="008120B4" w:rsidRDefault="005A7D3C" w:rsidP="005A7D3C">
            <w:pPr>
              <w:ind w:left="43"/>
              <w:rPr>
                <w:sz w:val="20"/>
                <w:szCs w:val="20"/>
                <w:lang w:val="es-ES"/>
              </w:rPr>
            </w:pPr>
          </w:p>
        </w:tc>
      </w:tr>
      <w:tr w:rsidR="005A7D3C" w:rsidRPr="008120B4" w14:paraId="4545B19D" w14:textId="77777777" w:rsidTr="008916B1">
        <w:trPr>
          <w:trHeight w:hRule="exact" w:val="454"/>
        </w:trPr>
        <w:tc>
          <w:tcPr>
            <w:tcW w:w="23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78277133" w14:textId="77777777" w:rsidR="005A7D3C" w:rsidRPr="008120B4" w:rsidRDefault="005A7D3C" w:rsidP="005A7D3C">
            <w:pPr>
              <w:pStyle w:val="TableParagraph"/>
              <w:ind w:left="102"/>
              <w:rPr>
                <w:rFonts w:eastAsia="Lucida Sans Unicode" w:cs="Lucida Sans Unicode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spacing w:val="-1"/>
                <w:w w:val="80"/>
                <w:sz w:val="20"/>
                <w:szCs w:val="20"/>
                <w:lang w:val="es-ES"/>
              </w:rPr>
              <w:t>NIF</w:t>
            </w:r>
          </w:p>
        </w:tc>
        <w:tc>
          <w:tcPr>
            <w:tcW w:w="72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C2EAA3D" w14:textId="77777777" w:rsidR="005A7D3C" w:rsidRPr="008120B4" w:rsidRDefault="005A7D3C" w:rsidP="005A7D3C">
            <w:pPr>
              <w:ind w:left="43"/>
              <w:rPr>
                <w:sz w:val="20"/>
                <w:szCs w:val="20"/>
                <w:lang w:val="es-ES"/>
              </w:rPr>
            </w:pPr>
          </w:p>
        </w:tc>
      </w:tr>
      <w:tr w:rsidR="005A7D3C" w:rsidRPr="008120B4" w14:paraId="754DD4AB" w14:textId="77777777" w:rsidTr="008916B1">
        <w:trPr>
          <w:trHeight w:hRule="exact" w:val="454"/>
        </w:trPr>
        <w:tc>
          <w:tcPr>
            <w:tcW w:w="23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1DBBAA81" w14:textId="77777777" w:rsidR="005A7D3C" w:rsidRPr="008120B4" w:rsidRDefault="005A7D3C" w:rsidP="005A7D3C">
            <w:pPr>
              <w:pStyle w:val="TableParagraph"/>
              <w:ind w:left="102"/>
              <w:rPr>
                <w:rFonts w:eastAsia="Lucida Sans Unicode" w:cs="Lucida Sans Unicode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0"/>
                <w:sz w:val="20"/>
                <w:szCs w:val="20"/>
                <w:lang w:val="es-ES"/>
              </w:rPr>
              <w:t>Car</w:t>
            </w:r>
            <w:r w:rsidRPr="008120B4">
              <w:rPr>
                <w:rFonts w:eastAsia="Lucida Sans Unicode" w:cs="Lucida Sans Unicode"/>
                <w:spacing w:val="-2"/>
                <w:w w:val="80"/>
                <w:sz w:val="20"/>
                <w:szCs w:val="20"/>
                <w:lang w:val="es-ES"/>
              </w:rPr>
              <w:t>g</w:t>
            </w:r>
            <w:r w:rsidRPr="008120B4">
              <w:rPr>
                <w:rFonts w:eastAsia="Lucida Sans Unicode" w:cs="Lucida Sans Unicode"/>
                <w:w w:val="80"/>
                <w:sz w:val="20"/>
                <w:szCs w:val="20"/>
                <w:lang w:val="es-ES"/>
              </w:rPr>
              <w:t>o</w:t>
            </w:r>
          </w:p>
        </w:tc>
        <w:tc>
          <w:tcPr>
            <w:tcW w:w="72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388E1DE" w14:textId="77777777" w:rsidR="005A7D3C" w:rsidRPr="008120B4" w:rsidRDefault="005A7D3C" w:rsidP="005A7D3C">
            <w:pPr>
              <w:ind w:left="43"/>
              <w:rPr>
                <w:sz w:val="20"/>
                <w:szCs w:val="20"/>
                <w:lang w:val="es-ES"/>
              </w:rPr>
            </w:pPr>
          </w:p>
        </w:tc>
      </w:tr>
      <w:tr w:rsidR="005A7D3C" w:rsidRPr="008120B4" w14:paraId="0C158A77" w14:textId="77777777" w:rsidTr="008916B1">
        <w:trPr>
          <w:trHeight w:hRule="exact" w:val="454"/>
        </w:trPr>
        <w:tc>
          <w:tcPr>
            <w:tcW w:w="23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45E487DA" w14:textId="77777777" w:rsidR="005A7D3C" w:rsidRPr="008120B4" w:rsidRDefault="005A7D3C" w:rsidP="005A7D3C">
            <w:pPr>
              <w:pStyle w:val="TableParagraph"/>
              <w:ind w:left="102"/>
              <w:rPr>
                <w:rFonts w:eastAsia="Lucida Sans Unicode" w:cs="Lucida Sans Unicode"/>
                <w:w w:val="80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0"/>
                <w:sz w:val="20"/>
                <w:szCs w:val="20"/>
                <w:lang w:val="es-ES"/>
              </w:rPr>
              <w:t>Email</w:t>
            </w:r>
          </w:p>
        </w:tc>
        <w:tc>
          <w:tcPr>
            <w:tcW w:w="72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B3C870A" w14:textId="77777777" w:rsidR="005A7D3C" w:rsidRPr="008120B4" w:rsidRDefault="005A7D3C" w:rsidP="005A7D3C">
            <w:pPr>
              <w:ind w:left="43"/>
              <w:rPr>
                <w:sz w:val="20"/>
                <w:szCs w:val="20"/>
                <w:lang w:val="es-ES"/>
              </w:rPr>
            </w:pPr>
          </w:p>
        </w:tc>
      </w:tr>
    </w:tbl>
    <w:p w14:paraId="316DA636" w14:textId="77777777" w:rsidR="005A7D3C" w:rsidRPr="008120B4" w:rsidRDefault="005A7D3C" w:rsidP="005A7D3C">
      <w:pPr>
        <w:spacing w:before="7" w:line="260" w:lineRule="exact"/>
        <w:rPr>
          <w:szCs w:val="20"/>
          <w:lang w:val="es-ES"/>
        </w:rPr>
      </w:pPr>
    </w:p>
    <w:tbl>
      <w:tblPr>
        <w:tblStyle w:val="TableNormal"/>
        <w:tblW w:w="0" w:type="auto"/>
        <w:tblInd w:w="6" w:type="dxa"/>
        <w:tblLayout w:type="fixed"/>
        <w:tblLook w:val="01E0" w:firstRow="1" w:lastRow="1" w:firstColumn="1" w:lastColumn="1" w:noHBand="0" w:noVBand="0"/>
      </w:tblPr>
      <w:tblGrid>
        <w:gridCol w:w="2367"/>
        <w:gridCol w:w="7272"/>
      </w:tblGrid>
      <w:tr w:rsidR="005A7D3C" w:rsidRPr="008120B4" w14:paraId="63FB2CF8" w14:textId="77777777" w:rsidTr="008916B1">
        <w:trPr>
          <w:trHeight w:hRule="exact" w:val="454"/>
        </w:trPr>
        <w:tc>
          <w:tcPr>
            <w:tcW w:w="23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568E3B2F" w14:textId="77777777" w:rsidR="005A7D3C" w:rsidRPr="008120B4" w:rsidRDefault="005A7D3C" w:rsidP="005A7D3C">
            <w:pPr>
              <w:pStyle w:val="TableParagraph"/>
              <w:ind w:left="102"/>
              <w:rPr>
                <w:rFonts w:eastAsia="Lucida Sans Unicode" w:cs="Lucida Sans Unicode"/>
                <w:sz w:val="20"/>
                <w:szCs w:val="20"/>
                <w:lang w:val="es-ES"/>
              </w:rPr>
            </w:pPr>
            <w:proofErr w:type="spellStart"/>
            <w:r w:rsidRPr="008120B4">
              <w:rPr>
                <w:rFonts w:eastAsia="Lucida Sans Unicode" w:cs="Lucida Sans Unicode"/>
                <w:spacing w:val="-1"/>
                <w:w w:val="85"/>
                <w:sz w:val="20"/>
                <w:szCs w:val="20"/>
                <w:lang w:val="es-ES"/>
              </w:rPr>
              <w:t>R</w:t>
            </w:r>
            <w:r w:rsidRPr="008120B4">
              <w:rPr>
                <w:rFonts w:eastAsia="Lucida Sans Unicode" w:cs="Lucida Sans Unicode"/>
                <w:spacing w:val="-2"/>
                <w:w w:val="85"/>
                <w:sz w:val="20"/>
                <w:szCs w:val="20"/>
                <w:lang w:val="es-ES"/>
              </w:rPr>
              <w:t>e</w:t>
            </w: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s</w:t>
            </w:r>
            <w:r w:rsidRPr="008120B4">
              <w:rPr>
                <w:rFonts w:eastAsia="Lucida Sans Unicode" w:cs="Lucida Sans Unicode"/>
                <w:spacing w:val="-2"/>
                <w:w w:val="85"/>
                <w:sz w:val="20"/>
                <w:szCs w:val="20"/>
                <w:lang w:val="es-ES"/>
              </w:rPr>
              <w:t>p</w:t>
            </w:r>
            <w:proofErr w:type="spellEnd"/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. S</w:t>
            </w:r>
            <w:r w:rsidRPr="008120B4">
              <w:rPr>
                <w:rFonts w:eastAsia="Lucida Sans Unicode" w:cs="Lucida Sans Unicode"/>
                <w:spacing w:val="-2"/>
                <w:w w:val="85"/>
                <w:sz w:val="20"/>
                <w:szCs w:val="20"/>
                <w:lang w:val="es-ES"/>
              </w:rPr>
              <w:t>eg</w:t>
            </w: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ur</w:t>
            </w:r>
            <w:r w:rsidRPr="008120B4">
              <w:rPr>
                <w:rFonts w:eastAsia="Lucida Sans Unicode" w:cs="Lucida Sans Unicode"/>
                <w:spacing w:val="-2"/>
                <w:w w:val="85"/>
                <w:sz w:val="20"/>
                <w:szCs w:val="20"/>
                <w:lang w:val="es-ES"/>
              </w:rPr>
              <w:t>id</w:t>
            </w: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ad (DSPO)</w:t>
            </w:r>
          </w:p>
        </w:tc>
        <w:tc>
          <w:tcPr>
            <w:tcW w:w="72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981648D" w14:textId="77777777" w:rsidR="005A7D3C" w:rsidRPr="008120B4" w:rsidRDefault="005A7D3C" w:rsidP="005A7D3C">
            <w:pPr>
              <w:ind w:left="43"/>
              <w:rPr>
                <w:sz w:val="20"/>
                <w:szCs w:val="20"/>
                <w:lang w:val="es-ES"/>
              </w:rPr>
            </w:pPr>
          </w:p>
        </w:tc>
      </w:tr>
      <w:tr w:rsidR="005A7D3C" w:rsidRPr="008120B4" w14:paraId="2D67BAA8" w14:textId="77777777" w:rsidTr="008916B1">
        <w:trPr>
          <w:trHeight w:hRule="exact" w:val="454"/>
        </w:trPr>
        <w:tc>
          <w:tcPr>
            <w:tcW w:w="23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35F90554" w14:textId="77777777" w:rsidR="005A7D3C" w:rsidRPr="008120B4" w:rsidRDefault="005A7D3C" w:rsidP="005A7D3C">
            <w:pPr>
              <w:pStyle w:val="TableParagraph"/>
              <w:ind w:left="102"/>
              <w:rPr>
                <w:rFonts w:eastAsia="Lucida Sans Unicode" w:cs="Lucida Sans Unicode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spacing w:val="-1"/>
                <w:w w:val="80"/>
                <w:sz w:val="20"/>
                <w:szCs w:val="20"/>
                <w:lang w:val="es-ES"/>
              </w:rPr>
              <w:t>NIF</w:t>
            </w:r>
          </w:p>
        </w:tc>
        <w:tc>
          <w:tcPr>
            <w:tcW w:w="72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D4E3C30" w14:textId="77777777" w:rsidR="005A7D3C" w:rsidRPr="008120B4" w:rsidRDefault="005A7D3C" w:rsidP="005A7D3C">
            <w:pPr>
              <w:ind w:left="43"/>
              <w:rPr>
                <w:sz w:val="20"/>
                <w:szCs w:val="20"/>
                <w:lang w:val="es-ES"/>
              </w:rPr>
            </w:pPr>
          </w:p>
        </w:tc>
      </w:tr>
      <w:tr w:rsidR="005A7D3C" w:rsidRPr="008120B4" w14:paraId="31093A9B" w14:textId="77777777" w:rsidTr="008916B1">
        <w:trPr>
          <w:trHeight w:hRule="exact" w:val="454"/>
        </w:trPr>
        <w:tc>
          <w:tcPr>
            <w:tcW w:w="23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7F7081DD" w14:textId="77777777" w:rsidR="005A7D3C" w:rsidRPr="008120B4" w:rsidRDefault="005A7D3C" w:rsidP="005A7D3C">
            <w:pPr>
              <w:pStyle w:val="TableParagraph"/>
              <w:ind w:left="102"/>
              <w:rPr>
                <w:rFonts w:eastAsia="Lucida Sans Unicode" w:cs="Lucida Sans Unicode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0"/>
                <w:sz w:val="20"/>
                <w:szCs w:val="20"/>
                <w:lang w:val="es-ES"/>
              </w:rPr>
              <w:t>Car</w:t>
            </w:r>
            <w:r w:rsidRPr="008120B4">
              <w:rPr>
                <w:rFonts w:eastAsia="Lucida Sans Unicode" w:cs="Lucida Sans Unicode"/>
                <w:spacing w:val="-2"/>
                <w:w w:val="80"/>
                <w:sz w:val="20"/>
                <w:szCs w:val="20"/>
                <w:lang w:val="es-ES"/>
              </w:rPr>
              <w:t>g</w:t>
            </w:r>
            <w:r w:rsidRPr="008120B4">
              <w:rPr>
                <w:rFonts w:eastAsia="Lucida Sans Unicode" w:cs="Lucida Sans Unicode"/>
                <w:w w:val="80"/>
                <w:sz w:val="20"/>
                <w:szCs w:val="20"/>
                <w:lang w:val="es-ES"/>
              </w:rPr>
              <w:t>o</w:t>
            </w:r>
          </w:p>
        </w:tc>
        <w:tc>
          <w:tcPr>
            <w:tcW w:w="72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A32FC64" w14:textId="77777777" w:rsidR="005A7D3C" w:rsidRPr="008120B4" w:rsidRDefault="005A7D3C" w:rsidP="005A7D3C">
            <w:pPr>
              <w:ind w:left="43"/>
              <w:rPr>
                <w:sz w:val="20"/>
                <w:szCs w:val="20"/>
                <w:lang w:val="es-ES"/>
              </w:rPr>
            </w:pPr>
          </w:p>
        </w:tc>
      </w:tr>
      <w:tr w:rsidR="005A7D3C" w:rsidRPr="008120B4" w14:paraId="40195361" w14:textId="77777777" w:rsidTr="008916B1">
        <w:trPr>
          <w:trHeight w:hRule="exact" w:val="454"/>
        </w:trPr>
        <w:tc>
          <w:tcPr>
            <w:tcW w:w="23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4A1A2194" w14:textId="77777777" w:rsidR="005A7D3C" w:rsidRPr="008120B4" w:rsidRDefault="005A7D3C" w:rsidP="005A7D3C">
            <w:pPr>
              <w:pStyle w:val="TableParagraph"/>
              <w:ind w:left="102"/>
              <w:rPr>
                <w:rFonts w:eastAsia="Lucida Sans Unicode" w:cs="Lucida Sans Unicode"/>
                <w:w w:val="80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0"/>
                <w:sz w:val="20"/>
                <w:szCs w:val="20"/>
                <w:lang w:val="es-ES"/>
              </w:rPr>
              <w:t>Email</w:t>
            </w:r>
          </w:p>
        </w:tc>
        <w:tc>
          <w:tcPr>
            <w:tcW w:w="72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786F95D" w14:textId="77777777" w:rsidR="005A7D3C" w:rsidRPr="008120B4" w:rsidRDefault="005A7D3C" w:rsidP="005A7D3C">
            <w:pPr>
              <w:ind w:left="43"/>
              <w:rPr>
                <w:sz w:val="20"/>
                <w:szCs w:val="20"/>
                <w:lang w:val="es-ES"/>
              </w:rPr>
            </w:pPr>
          </w:p>
        </w:tc>
      </w:tr>
    </w:tbl>
    <w:p w14:paraId="26A08DFA" w14:textId="77777777" w:rsidR="005A7D3C" w:rsidRPr="008120B4" w:rsidRDefault="005A7D3C" w:rsidP="005A7D3C">
      <w:pPr>
        <w:spacing w:before="7" w:line="260" w:lineRule="exact"/>
        <w:rPr>
          <w:szCs w:val="20"/>
          <w:lang w:val="es-ES"/>
        </w:rPr>
      </w:pPr>
    </w:p>
    <w:tbl>
      <w:tblPr>
        <w:tblStyle w:val="TableNormal"/>
        <w:tblW w:w="9639" w:type="dxa"/>
        <w:tblInd w:w="6" w:type="dxa"/>
        <w:tblLayout w:type="fixed"/>
        <w:tblLook w:val="01E0" w:firstRow="1" w:lastRow="1" w:firstColumn="1" w:lastColumn="1" w:noHBand="0" w:noVBand="0"/>
      </w:tblPr>
      <w:tblGrid>
        <w:gridCol w:w="2367"/>
        <w:gridCol w:w="7272"/>
      </w:tblGrid>
      <w:tr w:rsidR="005A7D3C" w:rsidRPr="008120B4" w14:paraId="6D2BD89B" w14:textId="77777777" w:rsidTr="008916B1">
        <w:trPr>
          <w:trHeight w:hRule="exact" w:val="454"/>
        </w:trPr>
        <w:tc>
          <w:tcPr>
            <w:tcW w:w="23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78736C36" w14:textId="77777777" w:rsidR="005A7D3C" w:rsidRPr="008120B4" w:rsidRDefault="005A7D3C" w:rsidP="005A7D3C">
            <w:pPr>
              <w:pStyle w:val="TableParagraph"/>
              <w:ind w:left="102"/>
              <w:rPr>
                <w:rFonts w:eastAsia="Lucida Sans Unicode" w:cs="Lucida Sans Unicode"/>
                <w:sz w:val="20"/>
                <w:szCs w:val="20"/>
                <w:lang w:val="es-ES"/>
              </w:rPr>
            </w:pPr>
            <w:proofErr w:type="spellStart"/>
            <w:r w:rsidRPr="008120B4">
              <w:rPr>
                <w:rFonts w:eastAsia="Lucida Sans Unicode" w:cs="Lucida Sans Unicode"/>
                <w:spacing w:val="-1"/>
                <w:w w:val="85"/>
                <w:sz w:val="20"/>
                <w:szCs w:val="20"/>
                <w:lang w:val="es-ES"/>
              </w:rPr>
              <w:t>Enc</w:t>
            </w:r>
            <w:proofErr w:type="spellEnd"/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. S</w:t>
            </w:r>
            <w:r w:rsidRPr="008120B4">
              <w:rPr>
                <w:rFonts w:eastAsia="Lucida Sans Unicode" w:cs="Lucida Sans Unicode"/>
                <w:spacing w:val="-2"/>
                <w:w w:val="85"/>
                <w:sz w:val="20"/>
                <w:szCs w:val="20"/>
                <w:lang w:val="es-ES"/>
              </w:rPr>
              <w:t>eg</w:t>
            </w: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ur</w:t>
            </w:r>
            <w:r w:rsidRPr="008120B4">
              <w:rPr>
                <w:rFonts w:eastAsia="Lucida Sans Unicode" w:cs="Lucida Sans Unicode"/>
                <w:spacing w:val="-2"/>
                <w:w w:val="85"/>
                <w:sz w:val="20"/>
                <w:szCs w:val="20"/>
                <w:lang w:val="es-ES"/>
              </w:rPr>
              <w:t>id</w:t>
            </w: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ad (DSPP)</w:t>
            </w:r>
          </w:p>
        </w:tc>
        <w:tc>
          <w:tcPr>
            <w:tcW w:w="72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F0B3CE3" w14:textId="77777777" w:rsidR="005A7D3C" w:rsidRPr="008120B4" w:rsidRDefault="005A7D3C" w:rsidP="005A7D3C">
            <w:pPr>
              <w:ind w:left="43"/>
              <w:rPr>
                <w:sz w:val="20"/>
                <w:szCs w:val="20"/>
                <w:lang w:val="es-ES"/>
              </w:rPr>
            </w:pPr>
          </w:p>
        </w:tc>
      </w:tr>
      <w:tr w:rsidR="005A7D3C" w:rsidRPr="008120B4" w14:paraId="7FE16631" w14:textId="77777777" w:rsidTr="008916B1">
        <w:trPr>
          <w:trHeight w:hRule="exact" w:val="454"/>
        </w:trPr>
        <w:tc>
          <w:tcPr>
            <w:tcW w:w="23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4621B429" w14:textId="77777777" w:rsidR="005A7D3C" w:rsidRPr="008120B4" w:rsidRDefault="005A7D3C" w:rsidP="005A7D3C">
            <w:pPr>
              <w:pStyle w:val="TableParagraph"/>
              <w:ind w:left="102"/>
              <w:rPr>
                <w:rFonts w:eastAsia="Lucida Sans Unicode" w:cs="Lucida Sans Unicode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spacing w:val="-1"/>
                <w:w w:val="80"/>
                <w:sz w:val="20"/>
                <w:szCs w:val="20"/>
                <w:lang w:val="es-ES"/>
              </w:rPr>
              <w:t>NIF</w:t>
            </w:r>
          </w:p>
        </w:tc>
        <w:tc>
          <w:tcPr>
            <w:tcW w:w="72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6095A7F" w14:textId="77777777" w:rsidR="005A7D3C" w:rsidRPr="008120B4" w:rsidRDefault="005A7D3C" w:rsidP="005A7D3C">
            <w:pPr>
              <w:ind w:left="43"/>
              <w:rPr>
                <w:sz w:val="20"/>
                <w:szCs w:val="20"/>
                <w:lang w:val="es-ES"/>
              </w:rPr>
            </w:pPr>
          </w:p>
        </w:tc>
      </w:tr>
      <w:tr w:rsidR="005A7D3C" w:rsidRPr="008120B4" w14:paraId="611DE376" w14:textId="77777777" w:rsidTr="008916B1">
        <w:trPr>
          <w:trHeight w:hRule="exact" w:val="454"/>
        </w:trPr>
        <w:tc>
          <w:tcPr>
            <w:tcW w:w="23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051A5E84" w14:textId="77777777" w:rsidR="005A7D3C" w:rsidRPr="008120B4" w:rsidRDefault="005A7D3C" w:rsidP="005A7D3C">
            <w:pPr>
              <w:pStyle w:val="TableParagraph"/>
              <w:ind w:left="102"/>
              <w:rPr>
                <w:rFonts w:eastAsia="Lucida Sans Unicode" w:cs="Lucida Sans Unicode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0"/>
                <w:sz w:val="20"/>
                <w:szCs w:val="20"/>
                <w:lang w:val="es-ES"/>
              </w:rPr>
              <w:t>Car</w:t>
            </w:r>
            <w:r w:rsidRPr="008120B4">
              <w:rPr>
                <w:rFonts w:eastAsia="Lucida Sans Unicode" w:cs="Lucida Sans Unicode"/>
                <w:spacing w:val="-2"/>
                <w:w w:val="80"/>
                <w:sz w:val="20"/>
                <w:szCs w:val="20"/>
                <w:lang w:val="es-ES"/>
              </w:rPr>
              <w:t>g</w:t>
            </w:r>
            <w:r w:rsidRPr="008120B4">
              <w:rPr>
                <w:rFonts w:eastAsia="Lucida Sans Unicode" w:cs="Lucida Sans Unicode"/>
                <w:w w:val="80"/>
                <w:sz w:val="20"/>
                <w:szCs w:val="20"/>
                <w:lang w:val="es-ES"/>
              </w:rPr>
              <w:t>o</w:t>
            </w:r>
          </w:p>
        </w:tc>
        <w:tc>
          <w:tcPr>
            <w:tcW w:w="72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FA8930B" w14:textId="77777777" w:rsidR="005A7D3C" w:rsidRPr="008120B4" w:rsidRDefault="005A7D3C" w:rsidP="005A7D3C">
            <w:pPr>
              <w:ind w:left="43"/>
              <w:rPr>
                <w:sz w:val="20"/>
                <w:szCs w:val="20"/>
                <w:lang w:val="es-ES"/>
              </w:rPr>
            </w:pPr>
          </w:p>
        </w:tc>
      </w:tr>
      <w:tr w:rsidR="005A7D3C" w:rsidRPr="008120B4" w14:paraId="4E11D4A8" w14:textId="77777777" w:rsidTr="008916B1">
        <w:trPr>
          <w:trHeight w:hRule="exact" w:val="454"/>
        </w:trPr>
        <w:tc>
          <w:tcPr>
            <w:tcW w:w="23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52AC173C" w14:textId="77777777" w:rsidR="005A7D3C" w:rsidRPr="008120B4" w:rsidRDefault="005A7D3C" w:rsidP="005A7D3C">
            <w:pPr>
              <w:pStyle w:val="TableParagraph"/>
              <w:ind w:left="102"/>
              <w:rPr>
                <w:rFonts w:eastAsia="Lucida Sans Unicode" w:cs="Lucida Sans Unicode"/>
                <w:w w:val="80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0"/>
                <w:sz w:val="20"/>
                <w:szCs w:val="20"/>
                <w:lang w:val="es-ES"/>
              </w:rPr>
              <w:t>Email</w:t>
            </w:r>
          </w:p>
        </w:tc>
        <w:tc>
          <w:tcPr>
            <w:tcW w:w="72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F042BD2" w14:textId="77777777" w:rsidR="005A7D3C" w:rsidRPr="008120B4" w:rsidRDefault="005A7D3C" w:rsidP="005A7D3C">
            <w:pPr>
              <w:ind w:left="43"/>
              <w:rPr>
                <w:sz w:val="20"/>
                <w:szCs w:val="20"/>
                <w:lang w:val="es-ES"/>
              </w:rPr>
            </w:pPr>
          </w:p>
        </w:tc>
      </w:tr>
    </w:tbl>
    <w:p w14:paraId="1D1801CE" w14:textId="77777777" w:rsidR="005A7D3C" w:rsidRPr="008120B4" w:rsidRDefault="005A7D3C" w:rsidP="005A7D3C">
      <w:pPr>
        <w:spacing w:line="200" w:lineRule="exact"/>
        <w:rPr>
          <w:szCs w:val="20"/>
          <w:lang w:val="es-ES"/>
        </w:rPr>
      </w:pPr>
    </w:p>
    <w:p w14:paraId="3D0A0E55" w14:textId="77777777" w:rsidR="005A7D3C" w:rsidRPr="008120B4" w:rsidRDefault="005A7D3C" w:rsidP="005A7D3C">
      <w:pPr>
        <w:spacing w:before="1" w:line="280" w:lineRule="exact"/>
        <w:rPr>
          <w:szCs w:val="20"/>
          <w:lang w:val="es-ES"/>
        </w:rPr>
      </w:pPr>
    </w:p>
    <w:tbl>
      <w:tblPr>
        <w:tblStyle w:val="TableNormal"/>
        <w:tblW w:w="0" w:type="auto"/>
        <w:tblInd w:w="6" w:type="dxa"/>
        <w:tblLayout w:type="fixed"/>
        <w:tblLook w:val="01E0" w:firstRow="1" w:lastRow="1" w:firstColumn="1" w:lastColumn="1" w:noHBand="0" w:noVBand="0"/>
      </w:tblPr>
      <w:tblGrid>
        <w:gridCol w:w="2367"/>
        <w:gridCol w:w="7272"/>
      </w:tblGrid>
      <w:tr w:rsidR="005A7D3C" w:rsidRPr="008120B4" w14:paraId="1EAF1C1C" w14:textId="77777777" w:rsidTr="008916B1">
        <w:trPr>
          <w:trHeight w:hRule="exact" w:val="454"/>
        </w:trPr>
        <w:tc>
          <w:tcPr>
            <w:tcW w:w="23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45D4AC32" w14:textId="77777777" w:rsidR="005A7D3C" w:rsidRPr="008120B4" w:rsidRDefault="005A7D3C" w:rsidP="005A7D3C">
            <w:pPr>
              <w:pStyle w:val="TableParagraph"/>
              <w:ind w:left="102"/>
              <w:rPr>
                <w:rFonts w:eastAsia="Lucida Sans Unicode" w:cs="Lucida Sans Unicode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spacing w:val="-1"/>
                <w:w w:val="85"/>
                <w:sz w:val="20"/>
                <w:szCs w:val="20"/>
                <w:lang w:val="es-ES"/>
              </w:rPr>
              <w:t>DPO</w:t>
            </w:r>
          </w:p>
        </w:tc>
        <w:tc>
          <w:tcPr>
            <w:tcW w:w="72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ADEC16D" w14:textId="77777777" w:rsidR="005A7D3C" w:rsidRPr="008120B4" w:rsidRDefault="005A7D3C" w:rsidP="005A7D3C">
            <w:pPr>
              <w:ind w:left="43"/>
              <w:rPr>
                <w:sz w:val="20"/>
                <w:szCs w:val="20"/>
                <w:lang w:val="es-ES"/>
              </w:rPr>
            </w:pPr>
          </w:p>
        </w:tc>
      </w:tr>
      <w:tr w:rsidR="005A7D3C" w:rsidRPr="008120B4" w14:paraId="545B2701" w14:textId="77777777" w:rsidTr="008916B1">
        <w:trPr>
          <w:trHeight w:hRule="exact" w:val="454"/>
        </w:trPr>
        <w:tc>
          <w:tcPr>
            <w:tcW w:w="23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3ED629C6" w14:textId="77777777" w:rsidR="005A7D3C" w:rsidRPr="008120B4" w:rsidRDefault="005A7D3C" w:rsidP="005A7D3C">
            <w:pPr>
              <w:pStyle w:val="TableParagraph"/>
              <w:ind w:left="102"/>
              <w:rPr>
                <w:rFonts w:eastAsia="Lucida Sans Unicode" w:cs="Lucida Sans Unicode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spacing w:val="-1"/>
                <w:w w:val="80"/>
                <w:sz w:val="20"/>
                <w:szCs w:val="20"/>
                <w:lang w:val="es-ES"/>
              </w:rPr>
              <w:t>NIF</w:t>
            </w:r>
          </w:p>
        </w:tc>
        <w:tc>
          <w:tcPr>
            <w:tcW w:w="72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90D7556" w14:textId="77777777" w:rsidR="005A7D3C" w:rsidRPr="008120B4" w:rsidRDefault="005A7D3C" w:rsidP="005A7D3C">
            <w:pPr>
              <w:ind w:left="43"/>
              <w:rPr>
                <w:sz w:val="20"/>
                <w:szCs w:val="20"/>
                <w:lang w:val="es-ES"/>
              </w:rPr>
            </w:pPr>
          </w:p>
        </w:tc>
      </w:tr>
      <w:tr w:rsidR="005A7D3C" w:rsidRPr="008120B4" w14:paraId="73F45B8E" w14:textId="77777777" w:rsidTr="008916B1">
        <w:trPr>
          <w:trHeight w:hRule="exact" w:val="454"/>
        </w:trPr>
        <w:tc>
          <w:tcPr>
            <w:tcW w:w="23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47F42522" w14:textId="77777777" w:rsidR="005A7D3C" w:rsidRPr="008120B4" w:rsidRDefault="005A7D3C" w:rsidP="005A7D3C">
            <w:pPr>
              <w:pStyle w:val="TableParagraph"/>
              <w:ind w:left="102"/>
              <w:rPr>
                <w:rFonts w:eastAsia="Lucida Sans Unicode" w:cs="Lucida Sans Unicode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0"/>
                <w:sz w:val="20"/>
                <w:szCs w:val="20"/>
                <w:lang w:val="es-ES"/>
              </w:rPr>
              <w:t>Dirección</w:t>
            </w:r>
          </w:p>
        </w:tc>
        <w:tc>
          <w:tcPr>
            <w:tcW w:w="72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C416609" w14:textId="77777777" w:rsidR="005A7D3C" w:rsidRPr="008120B4" w:rsidRDefault="005A7D3C" w:rsidP="005A7D3C">
            <w:pPr>
              <w:ind w:left="43"/>
              <w:rPr>
                <w:sz w:val="20"/>
                <w:szCs w:val="20"/>
                <w:lang w:val="es-ES"/>
              </w:rPr>
            </w:pPr>
          </w:p>
        </w:tc>
      </w:tr>
      <w:tr w:rsidR="005A7D3C" w:rsidRPr="008120B4" w14:paraId="7321D898" w14:textId="77777777" w:rsidTr="008916B1">
        <w:trPr>
          <w:trHeight w:hRule="exact" w:val="454"/>
        </w:trPr>
        <w:tc>
          <w:tcPr>
            <w:tcW w:w="23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00695332" w14:textId="77777777" w:rsidR="005A7D3C" w:rsidRPr="008120B4" w:rsidRDefault="005A7D3C" w:rsidP="005A7D3C">
            <w:pPr>
              <w:pStyle w:val="TableParagraph"/>
              <w:ind w:left="102"/>
              <w:rPr>
                <w:rFonts w:eastAsia="Lucida Sans Unicode" w:cs="Lucida Sans Unicode"/>
                <w:w w:val="80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0"/>
                <w:sz w:val="20"/>
                <w:szCs w:val="20"/>
                <w:lang w:val="es-ES"/>
              </w:rPr>
              <w:t>Teléfono</w:t>
            </w:r>
          </w:p>
        </w:tc>
        <w:tc>
          <w:tcPr>
            <w:tcW w:w="72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3A95B56" w14:textId="77777777" w:rsidR="005A7D3C" w:rsidRPr="008120B4" w:rsidRDefault="005A7D3C" w:rsidP="005A7D3C">
            <w:pPr>
              <w:ind w:left="43"/>
              <w:rPr>
                <w:sz w:val="20"/>
                <w:szCs w:val="20"/>
                <w:lang w:val="es-ES"/>
              </w:rPr>
            </w:pPr>
          </w:p>
        </w:tc>
      </w:tr>
      <w:tr w:rsidR="005A7D3C" w:rsidRPr="008120B4" w14:paraId="0A303CD4" w14:textId="77777777" w:rsidTr="008916B1">
        <w:trPr>
          <w:trHeight w:hRule="exact" w:val="454"/>
        </w:trPr>
        <w:tc>
          <w:tcPr>
            <w:tcW w:w="23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747F2C16" w14:textId="77777777" w:rsidR="005A7D3C" w:rsidRPr="008120B4" w:rsidRDefault="005A7D3C" w:rsidP="005A7D3C">
            <w:pPr>
              <w:pStyle w:val="TableParagraph"/>
              <w:ind w:left="102"/>
              <w:rPr>
                <w:rFonts w:eastAsia="Lucida Sans Unicode" w:cs="Lucida Sans Unicode"/>
                <w:w w:val="80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0"/>
                <w:sz w:val="20"/>
                <w:szCs w:val="20"/>
                <w:lang w:val="es-ES"/>
              </w:rPr>
              <w:t>Email</w:t>
            </w:r>
          </w:p>
        </w:tc>
        <w:tc>
          <w:tcPr>
            <w:tcW w:w="72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DCB4559" w14:textId="77777777" w:rsidR="005A7D3C" w:rsidRPr="008120B4" w:rsidRDefault="005A7D3C" w:rsidP="005A7D3C">
            <w:pPr>
              <w:ind w:left="43"/>
              <w:rPr>
                <w:sz w:val="20"/>
                <w:szCs w:val="20"/>
                <w:lang w:val="es-ES"/>
              </w:rPr>
            </w:pPr>
          </w:p>
        </w:tc>
      </w:tr>
      <w:tr w:rsidR="005A7D3C" w:rsidRPr="008120B4" w14:paraId="4402B5C6" w14:textId="77777777" w:rsidTr="008916B1">
        <w:trPr>
          <w:trHeight w:hRule="exact" w:val="454"/>
        </w:trPr>
        <w:tc>
          <w:tcPr>
            <w:tcW w:w="23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779A4E27" w14:textId="77777777" w:rsidR="005A7D3C" w:rsidRPr="008120B4" w:rsidRDefault="005A7D3C" w:rsidP="005A7D3C">
            <w:pPr>
              <w:pStyle w:val="TableParagraph"/>
              <w:ind w:left="102"/>
              <w:rPr>
                <w:rFonts w:eastAsia="Lucida Sans Unicode" w:cs="Lucida Sans Unicode"/>
                <w:w w:val="80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0"/>
                <w:sz w:val="20"/>
                <w:szCs w:val="20"/>
                <w:lang w:val="es-ES"/>
              </w:rPr>
              <w:t>Web</w:t>
            </w:r>
          </w:p>
        </w:tc>
        <w:tc>
          <w:tcPr>
            <w:tcW w:w="72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5B536C2" w14:textId="77777777" w:rsidR="005A7D3C" w:rsidRPr="008120B4" w:rsidRDefault="005A7D3C" w:rsidP="005A7D3C">
            <w:pPr>
              <w:ind w:left="43"/>
              <w:rPr>
                <w:sz w:val="20"/>
                <w:szCs w:val="20"/>
                <w:lang w:val="es-ES"/>
              </w:rPr>
            </w:pPr>
          </w:p>
        </w:tc>
      </w:tr>
      <w:tr w:rsidR="005A7D3C" w:rsidRPr="008120B4" w14:paraId="5A3856AD" w14:textId="77777777" w:rsidTr="008916B1">
        <w:trPr>
          <w:trHeight w:hRule="exact" w:val="454"/>
        </w:trPr>
        <w:tc>
          <w:tcPr>
            <w:tcW w:w="23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37044C2A" w14:textId="77777777" w:rsidR="005A7D3C" w:rsidRPr="008120B4" w:rsidRDefault="005A7D3C" w:rsidP="005A7D3C">
            <w:pPr>
              <w:pStyle w:val="TableParagraph"/>
              <w:ind w:left="102"/>
              <w:rPr>
                <w:rFonts w:eastAsia="Lucida Sans Unicode" w:cs="Lucida Sans Unicode"/>
                <w:w w:val="80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0"/>
                <w:sz w:val="20"/>
                <w:szCs w:val="20"/>
                <w:lang w:val="es-ES"/>
              </w:rPr>
              <w:t>Contacto</w:t>
            </w:r>
          </w:p>
        </w:tc>
        <w:tc>
          <w:tcPr>
            <w:tcW w:w="72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AEABBED" w14:textId="77777777" w:rsidR="005A7D3C" w:rsidRPr="008120B4" w:rsidRDefault="005A7D3C" w:rsidP="005A7D3C">
            <w:pPr>
              <w:ind w:left="43"/>
              <w:rPr>
                <w:sz w:val="20"/>
                <w:szCs w:val="20"/>
                <w:lang w:val="es-ES"/>
              </w:rPr>
            </w:pPr>
          </w:p>
        </w:tc>
      </w:tr>
    </w:tbl>
    <w:p w14:paraId="3E62140C" w14:textId="77777777" w:rsidR="00D61C57" w:rsidRPr="008120B4" w:rsidRDefault="00D61C57" w:rsidP="00111C63">
      <w:pPr>
        <w:spacing w:after="0"/>
        <w:rPr>
          <w:rFonts w:cs="Times New Roman"/>
          <w:color w:val="222222"/>
          <w:sz w:val="16"/>
          <w:szCs w:val="16"/>
          <w:lang w:val="es-ES"/>
        </w:rPr>
      </w:pPr>
    </w:p>
    <w:p w14:paraId="53A7EB19" w14:textId="77777777" w:rsidR="008916B1" w:rsidRPr="008120B4" w:rsidRDefault="008916B1" w:rsidP="00111C63">
      <w:pPr>
        <w:spacing w:after="0"/>
        <w:rPr>
          <w:rFonts w:cs="Times New Roman"/>
          <w:color w:val="222222"/>
          <w:sz w:val="16"/>
          <w:szCs w:val="16"/>
          <w:lang w:val="es-ES"/>
        </w:rPr>
      </w:pPr>
      <w:r w:rsidRPr="008120B4">
        <w:rPr>
          <w:rFonts w:cs="Times New Roman"/>
          <w:color w:val="222222"/>
          <w:sz w:val="16"/>
          <w:szCs w:val="16"/>
          <w:lang w:val="es-ES"/>
        </w:rPr>
        <w:br w:type="page"/>
      </w:r>
    </w:p>
    <w:p w14:paraId="6BF2F6A5" w14:textId="084778BE" w:rsidR="005A7D3C" w:rsidRPr="008120B4" w:rsidRDefault="005A7D3C" w:rsidP="005A7D3C">
      <w:pPr>
        <w:spacing w:before="55"/>
        <w:ind w:left="142"/>
        <w:jc w:val="center"/>
        <w:rPr>
          <w:rFonts w:eastAsia="Calibri" w:cs="Calibri"/>
          <w:szCs w:val="20"/>
          <w:lang w:val="es-ES"/>
        </w:rPr>
      </w:pPr>
      <w:bookmarkStart w:id="2" w:name="2"/>
      <w:bookmarkEnd w:id="2"/>
      <w:r w:rsidRPr="008120B4">
        <w:rPr>
          <w:rFonts w:eastAsia="Calibri" w:cs="Calibri"/>
          <w:b/>
          <w:bCs/>
          <w:spacing w:val="-1"/>
          <w:szCs w:val="20"/>
          <w:lang w:val="es-ES"/>
        </w:rPr>
        <w:lastRenderedPageBreak/>
        <w:t>LOCALES / DELEGACIONES</w:t>
      </w:r>
    </w:p>
    <w:p w14:paraId="62ED0C9A" w14:textId="77777777" w:rsidR="005A7D3C" w:rsidRPr="008120B4" w:rsidRDefault="005A7D3C" w:rsidP="005A7D3C">
      <w:pPr>
        <w:spacing w:before="2" w:line="70" w:lineRule="exact"/>
        <w:rPr>
          <w:szCs w:val="20"/>
          <w:lang w:val="es-ES"/>
        </w:rPr>
      </w:pPr>
    </w:p>
    <w:tbl>
      <w:tblPr>
        <w:tblStyle w:val="TableNormal"/>
        <w:tblW w:w="9639" w:type="dxa"/>
        <w:tblInd w:w="6" w:type="dxa"/>
        <w:tblLayout w:type="fixed"/>
        <w:tblLook w:val="01E0" w:firstRow="1" w:lastRow="1" w:firstColumn="1" w:lastColumn="1" w:noHBand="0" w:noVBand="0"/>
      </w:tblPr>
      <w:tblGrid>
        <w:gridCol w:w="2367"/>
        <w:gridCol w:w="7272"/>
      </w:tblGrid>
      <w:tr w:rsidR="005A7D3C" w:rsidRPr="008120B4" w14:paraId="1488C6FE" w14:textId="77777777" w:rsidTr="008916B1">
        <w:trPr>
          <w:trHeight w:hRule="exact" w:val="454"/>
        </w:trPr>
        <w:tc>
          <w:tcPr>
            <w:tcW w:w="23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3B09691B" w14:textId="77777777" w:rsidR="005A7D3C" w:rsidRPr="008120B4" w:rsidRDefault="005A7D3C" w:rsidP="005A7D3C">
            <w:pPr>
              <w:pStyle w:val="TableParagraph"/>
              <w:ind w:left="102"/>
              <w:rPr>
                <w:rFonts w:eastAsia="Lucida Sans Unicode" w:cs="Lucida Sans Unicode"/>
                <w:spacing w:val="-1"/>
                <w:w w:val="80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spacing w:val="-1"/>
                <w:w w:val="80"/>
                <w:sz w:val="20"/>
                <w:szCs w:val="20"/>
                <w:lang w:val="es-ES"/>
              </w:rPr>
              <w:t>Local 1</w:t>
            </w:r>
          </w:p>
        </w:tc>
        <w:tc>
          <w:tcPr>
            <w:tcW w:w="72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311FFA1" w14:textId="77777777" w:rsidR="005A7D3C" w:rsidRPr="008120B4" w:rsidRDefault="005A7D3C" w:rsidP="005A7D3C">
            <w:pPr>
              <w:ind w:left="43"/>
              <w:rPr>
                <w:sz w:val="20"/>
                <w:szCs w:val="20"/>
                <w:lang w:val="es-ES"/>
              </w:rPr>
            </w:pPr>
            <w:r w:rsidRPr="008120B4">
              <w:rPr>
                <w:sz w:val="20"/>
                <w:szCs w:val="20"/>
                <w:lang w:val="es-ES"/>
              </w:rPr>
              <w:t>Sede principal</w:t>
            </w:r>
          </w:p>
        </w:tc>
      </w:tr>
      <w:tr w:rsidR="005A7D3C" w:rsidRPr="008120B4" w14:paraId="2C0288DF" w14:textId="77777777" w:rsidTr="008916B1">
        <w:trPr>
          <w:trHeight w:hRule="exact" w:val="454"/>
        </w:trPr>
        <w:tc>
          <w:tcPr>
            <w:tcW w:w="23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5E46A95B" w14:textId="77777777" w:rsidR="005A7D3C" w:rsidRPr="008120B4" w:rsidRDefault="005A7D3C" w:rsidP="005A7D3C">
            <w:pPr>
              <w:pStyle w:val="TableParagraph"/>
              <w:ind w:left="102"/>
              <w:rPr>
                <w:rFonts w:eastAsia="Lucida Sans Unicode" w:cs="Lucida Sans Unicode"/>
                <w:spacing w:val="-1"/>
                <w:w w:val="80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spacing w:val="-1"/>
                <w:w w:val="80"/>
                <w:sz w:val="20"/>
                <w:szCs w:val="20"/>
                <w:lang w:val="es-ES"/>
              </w:rPr>
              <w:t>Dirección</w:t>
            </w:r>
          </w:p>
        </w:tc>
        <w:tc>
          <w:tcPr>
            <w:tcW w:w="72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7DBF2E8" w14:textId="77777777" w:rsidR="005A7D3C" w:rsidRPr="008120B4" w:rsidRDefault="005A7D3C" w:rsidP="005A7D3C">
            <w:pPr>
              <w:ind w:left="43"/>
              <w:rPr>
                <w:sz w:val="20"/>
                <w:szCs w:val="20"/>
                <w:lang w:val="es-ES"/>
              </w:rPr>
            </w:pPr>
          </w:p>
        </w:tc>
      </w:tr>
    </w:tbl>
    <w:p w14:paraId="78499DA3" w14:textId="77777777" w:rsidR="005A7D3C" w:rsidRPr="008120B4" w:rsidRDefault="005A7D3C" w:rsidP="005A7D3C">
      <w:pPr>
        <w:spacing w:line="200" w:lineRule="exact"/>
        <w:rPr>
          <w:szCs w:val="20"/>
          <w:lang w:val="es-ES"/>
        </w:rPr>
      </w:pPr>
    </w:p>
    <w:tbl>
      <w:tblPr>
        <w:tblStyle w:val="TableNormal"/>
        <w:tblW w:w="9639" w:type="dxa"/>
        <w:tblInd w:w="6" w:type="dxa"/>
        <w:tblLayout w:type="fixed"/>
        <w:tblLook w:val="01E0" w:firstRow="1" w:lastRow="1" w:firstColumn="1" w:lastColumn="1" w:noHBand="0" w:noVBand="0"/>
      </w:tblPr>
      <w:tblGrid>
        <w:gridCol w:w="2367"/>
        <w:gridCol w:w="7272"/>
      </w:tblGrid>
      <w:tr w:rsidR="005A7D3C" w:rsidRPr="008120B4" w14:paraId="50D53291" w14:textId="77777777" w:rsidTr="008916B1">
        <w:trPr>
          <w:trHeight w:hRule="exact" w:val="454"/>
        </w:trPr>
        <w:tc>
          <w:tcPr>
            <w:tcW w:w="23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3B31731F" w14:textId="77777777" w:rsidR="005A7D3C" w:rsidRPr="008120B4" w:rsidRDefault="005A7D3C" w:rsidP="005A7D3C">
            <w:pPr>
              <w:pStyle w:val="TableParagraph"/>
              <w:ind w:left="102"/>
              <w:rPr>
                <w:rFonts w:eastAsia="Lucida Sans Unicode" w:cs="Lucida Sans Unicode"/>
                <w:spacing w:val="-1"/>
                <w:w w:val="80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spacing w:val="-1"/>
                <w:w w:val="80"/>
                <w:sz w:val="20"/>
                <w:szCs w:val="20"/>
                <w:lang w:val="es-ES"/>
              </w:rPr>
              <w:t>Local 2</w:t>
            </w:r>
          </w:p>
        </w:tc>
        <w:tc>
          <w:tcPr>
            <w:tcW w:w="72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31A3E4E" w14:textId="77777777" w:rsidR="005A7D3C" w:rsidRPr="008120B4" w:rsidRDefault="005A7D3C" w:rsidP="005A7D3C">
            <w:pPr>
              <w:ind w:left="43"/>
              <w:rPr>
                <w:sz w:val="20"/>
                <w:szCs w:val="20"/>
                <w:lang w:val="es-ES"/>
              </w:rPr>
            </w:pPr>
          </w:p>
        </w:tc>
      </w:tr>
      <w:tr w:rsidR="005A7D3C" w:rsidRPr="008120B4" w14:paraId="16715555" w14:textId="77777777" w:rsidTr="008916B1">
        <w:trPr>
          <w:trHeight w:hRule="exact" w:val="454"/>
        </w:trPr>
        <w:tc>
          <w:tcPr>
            <w:tcW w:w="23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1E01C4D0" w14:textId="77777777" w:rsidR="005A7D3C" w:rsidRPr="008120B4" w:rsidRDefault="005A7D3C" w:rsidP="005A7D3C">
            <w:pPr>
              <w:pStyle w:val="TableParagraph"/>
              <w:ind w:left="102"/>
              <w:rPr>
                <w:rFonts w:eastAsia="Lucida Sans Unicode" w:cs="Lucida Sans Unicode"/>
                <w:spacing w:val="-1"/>
                <w:w w:val="80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spacing w:val="-1"/>
                <w:w w:val="80"/>
                <w:sz w:val="20"/>
                <w:szCs w:val="20"/>
                <w:lang w:val="es-ES"/>
              </w:rPr>
              <w:t>Dirección</w:t>
            </w:r>
          </w:p>
        </w:tc>
        <w:tc>
          <w:tcPr>
            <w:tcW w:w="72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4E814C3" w14:textId="77777777" w:rsidR="005A7D3C" w:rsidRPr="008120B4" w:rsidRDefault="005A7D3C" w:rsidP="005A7D3C">
            <w:pPr>
              <w:ind w:left="43"/>
              <w:rPr>
                <w:sz w:val="20"/>
                <w:szCs w:val="20"/>
                <w:lang w:val="es-ES"/>
              </w:rPr>
            </w:pPr>
          </w:p>
        </w:tc>
      </w:tr>
    </w:tbl>
    <w:p w14:paraId="14E36537" w14:textId="77777777" w:rsidR="005A7D3C" w:rsidRPr="008120B4" w:rsidRDefault="005A7D3C" w:rsidP="005A7D3C">
      <w:pPr>
        <w:spacing w:line="200" w:lineRule="exact"/>
        <w:rPr>
          <w:szCs w:val="20"/>
          <w:lang w:val="es-ES"/>
        </w:rPr>
      </w:pPr>
    </w:p>
    <w:tbl>
      <w:tblPr>
        <w:tblStyle w:val="TableNormal"/>
        <w:tblW w:w="9639" w:type="dxa"/>
        <w:tblInd w:w="6" w:type="dxa"/>
        <w:tblLayout w:type="fixed"/>
        <w:tblLook w:val="01E0" w:firstRow="1" w:lastRow="1" w:firstColumn="1" w:lastColumn="1" w:noHBand="0" w:noVBand="0"/>
      </w:tblPr>
      <w:tblGrid>
        <w:gridCol w:w="2367"/>
        <w:gridCol w:w="7272"/>
      </w:tblGrid>
      <w:tr w:rsidR="005A7D3C" w:rsidRPr="008120B4" w14:paraId="122CF043" w14:textId="77777777" w:rsidTr="008916B1">
        <w:trPr>
          <w:trHeight w:hRule="exact" w:val="454"/>
        </w:trPr>
        <w:tc>
          <w:tcPr>
            <w:tcW w:w="23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72AE9F75" w14:textId="77777777" w:rsidR="005A7D3C" w:rsidRPr="008120B4" w:rsidRDefault="005A7D3C" w:rsidP="005A7D3C">
            <w:pPr>
              <w:pStyle w:val="TableParagraph"/>
              <w:ind w:left="102"/>
              <w:rPr>
                <w:rFonts w:eastAsia="Lucida Sans Unicode" w:cs="Lucida Sans Unicode"/>
                <w:spacing w:val="-1"/>
                <w:w w:val="80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spacing w:val="-1"/>
                <w:w w:val="80"/>
                <w:sz w:val="20"/>
                <w:szCs w:val="20"/>
                <w:lang w:val="es-ES"/>
              </w:rPr>
              <w:t>Local 3</w:t>
            </w:r>
          </w:p>
        </w:tc>
        <w:tc>
          <w:tcPr>
            <w:tcW w:w="72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028395A" w14:textId="77777777" w:rsidR="005A7D3C" w:rsidRPr="008120B4" w:rsidRDefault="005A7D3C" w:rsidP="005A7D3C">
            <w:pPr>
              <w:ind w:left="43"/>
              <w:rPr>
                <w:sz w:val="20"/>
                <w:szCs w:val="20"/>
                <w:lang w:val="es-ES"/>
              </w:rPr>
            </w:pPr>
          </w:p>
        </w:tc>
      </w:tr>
      <w:tr w:rsidR="005A7D3C" w:rsidRPr="008120B4" w14:paraId="1F7A7379" w14:textId="77777777" w:rsidTr="008916B1">
        <w:trPr>
          <w:trHeight w:hRule="exact" w:val="454"/>
        </w:trPr>
        <w:tc>
          <w:tcPr>
            <w:tcW w:w="23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610A0784" w14:textId="77777777" w:rsidR="005A7D3C" w:rsidRPr="008120B4" w:rsidRDefault="005A7D3C" w:rsidP="005A7D3C">
            <w:pPr>
              <w:pStyle w:val="TableParagraph"/>
              <w:ind w:left="102"/>
              <w:rPr>
                <w:rFonts w:eastAsia="Lucida Sans Unicode" w:cs="Lucida Sans Unicode"/>
                <w:spacing w:val="-1"/>
                <w:w w:val="80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spacing w:val="-1"/>
                <w:w w:val="80"/>
                <w:sz w:val="20"/>
                <w:szCs w:val="20"/>
                <w:lang w:val="es-ES"/>
              </w:rPr>
              <w:t>Dirección</w:t>
            </w:r>
          </w:p>
        </w:tc>
        <w:tc>
          <w:tcPr>
            <w:tcW w:w="72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8CF303D" w14:textId="77777777" w:rsidR="005A7D3C" w:rsidRPr="008120B4" w:rsidRDefault="005A7D3C" w:rsidP="005A7D3C">
            <w:pPr>
              <w:ind w:left="43"/>
              <w:rPr>
                <w:sz w:val="20"/>
                <w:szCs w:val="20"/>
                <w:lang w:val="es-ES"/>
              </w:rPr>
            </w:pPr>
          </w:p>
        </w:tc>
      </w:tr>
    </w:tbl>
    <w:p w14:paraId="37AC9E3B" w14:textId="77777777" w:rsidR="005A7D3C" w:rsidRPr="008120B4" w:rsidRDefault="005A7D3C" w:rsidP="005A7D3C">
      <w:pPr>
        <w:spacing w:line="200" w:lineRule="exact"/>
        <w:rPr>
          <w:szCs w:val="20"/>
          <w:lang w:val="es-ES"/>
        </w:rPr>
      </w:pPr>
    </w:p>
    <w:tbl>
      <w:tblPr>
        <w:tblStyle w:val="TableNormal"/>
        <w:tblW w:w="9639" w:type="dxa"/>
        <w:tblInd w:w="6" w:type="dxa"/>
        <w:tblLayout w:type="fixed"/>
        <w:tblLook w:val="01E0" w:firstRow="1" w:lastRow="1" w:firstColumn="1" w:lastColumn="1" w:noHBand="0" w:noVBand="0"/>
      </w:tblPr>
      <w:tblGrid>
        <w:gridCol w:w="2367"/>
        <w:gridCol w:w="7272"/>
      </w:tblGrid>
      <w:tr w:rsidR="005A7D3C" w:rsidRPr="008120B4" w14:paraId="396786B6" w14:textId="77777777" w:rsidTr="008916B1">
        <w:trPr>
          <w:trHeight w:hRule="exact" w:val="454"/>
        </w:trPr>
        <w:tc>
          <w:tcPr>
            <w:tcW w:w="23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743F1CE4" w14:textId="77777777" w:rsidR="005A7D3C" w:rsidRPr="008120B4" w:rsidRDefault="005A7D3C" w:rsidP="005A7D3C">
            <w:pPr>
              <w:pStyle w:val="TableParagraph"/>
              <w:ind w:left="102"/>
              <w:rPr>
                <w:rFonts w:eastAsia="Lucida Sans Unicode" w:cs="Lucida Sans Unicode"/>
                <w:spacing w:val="-1"/>
                <w:w w:val="80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spacing w:val="-1"/>
                <w:w w:val="80"/>
                <w:sz w:val="20"/>
                <w:szCs w:val="20"/>
                <w:lang w:val="es-ES"/>
              </w:rPr>
              <w:t>Local 4</w:t>
            </w:r>
          </w:p>
        </w:tc>
        <w:tc>
          <w:tcPr>
            <w:tcW w:w="72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4444067" w14:textId="77777777" w:rsidR="005A7D3C" w:rsidRPr="008120B4" w:rsidRDefault="005A7D3C" w:rsidP="005A7D3C">
            <w:pPr>
              <w:ind w:left="43"/>
              <w:rPr>
                <w:sz w:val="20"/>
                <w:szCs w:val="20"/>
                <w:lang w:val="es-ES"/>
              </w:rPr>
            </w:pPr>
          </w:p>
        </w:tc>
      </w:tr>
      <w:tr w:rsidR="005A7D3C" w:rsidRPr="008120B4" w14:paraId="21B1D2FF" w14:textId="77777777" w:rsidTr="008916B1">
        <w:trPr>
          <w:trHeight w:hRule="exact" w:val="454"/>
        </w:trPr>
        <w:tc>
          <w:tcPr>
            <w:tcW w:w="23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53A7BF0B" w14:textId="77777777" w:rsidR="005A7D3C" w:rsidRPr="008120B4" w:rsidRDefault="005A7D3C" w:rsidP="005A7D3C">
            <w:pPr>
              <w:pStyle w:val="TableParagraph"/>
              <w:ind w:left="102"/>
              <w:rPr>
                <w:rFonts w:eastAsia="Lucida Sans Unicode" w:cs="Lucida Sans Unicode"/>
                <w:spacing w:val="-1"/>
                <w:w w:val="80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spacing w:val="-1"/>
                <w:w w:val="80"/>
                <w:sz w:val="20"/>
                <w:szCs w:val="20"/>
                <w:lang w:val="es-ES"/>
              </w:rPr>
              <w:t>Dirección</w:t>
            </w:r>
          </w:p>
        </w:tc>
        <w:tc>
          <w:tcPr>
            <w:tcW w:w="72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558FB69" w14:textId="77777777" w:rsidR="005A7D3C" w:rsidRPr="008120B4" w:rsidRDefault="005A7D3C" w:rsidP="005A7D3C">
            <w:pPr>
              <w:ind w:left="43"/>
              <w:rPr>
                <w:sz w:val="20"/>
                <w:szCs w:val="20"/>
                <w:lang w:val="es-ES"/>
              </w:rPr>
            </w:pPr>
          </w:p>
        </w:tc>
      </w:tr>
    </w:tbl>
    <w:p w14:paraId="3DF85109" w14:textId="77777777" w:rsidR="005A7D3C" w:rsidRPr="008120B4" w:rsidRDefault="005A7D3C" w:rsidP="005A7D3C">
      <w:pPr>
        <w:spacing w:line="200" w:lineRule="exact"/>
        <w:rPr>
          <w:szCs w:val="20"/>
          <w:lang w:val="es-ES"/>
        </w:rPr>
      </w:pPr>
    </w:p>
    <w:tbl>
      <w:tblPr>
        <w:tblStyle w:val="TableNormal"/>
        <w:tblW w:w="9639" w:type="dxa"/>
        <w:tblInd w:w="6" w:type="dxa"/>
        <w:tblLayout w:type="fixed"/>
        <w:tblLook w:val="01E0" w:firstRow="1" w:lastRow="1" w:firstColumn="1" w:lastColumn="1" w:noHBand="0" w:noVBand="0"/>
      </w:tblPr>
      <w:tblGrid>
        <w:gridCol w:w="2367"/>
        <w:gridCol w:w="7272"/>
      </w:tblGrid>
      <w:tr w:rsidR="005A7D3C" w:rsidRPr="008120B4" w14:paraId="3DB4D683" w14:textId="77777777" w:rsidTr="008916B1">
        <w:trPr>
          <w:trHeight w:hRule="exact" w:val="454"/>
        </w:trPr>
        <w:tc>
          <w:tcPr>
            <w:tcW w:w="23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7A499C49" w14:textId="77777777" w:rsidR="005A7D3C" w:rsidRPr="008120B4" w:rsidRDefault="005A7D3C" w:rsidP="005A7D3C">
            <w:pPr>
              <w:pStyle w:val="TableParagraph"/>
              <w:ind w:left="102"/>
              <w:rPr>
                <w:rFonts w:eastAsia="Lucida Sans Unicode" w:cs="Lucida Sans Unicode"/>
                <w:spacing w:val="-1"/>
                <w:w w:val="80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spacing w:val="-1"/>
                <w:w w:val="80"/>
                <w:sz w:val="20"/>
                <w:szCs w:val="20"/>
                <w:lang w:val="es-ES"/>
              </w:rPr>
              <w:t>Local 5</w:t>
            </w:r>
          </w:p>
        </w:tc>
        <w:tc>
          <w:tcPr>
            <w:tcW w:w="72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4FD8A70" w14:textId="77777777" w:rsidR="005A7D3C" w:rsidRPr="008120B4" w:rsidRDefault="005A7D3C" w:rsidP="005A7D3C">
            <w:pPr>
              <w:ind w:left="43"/>
              <w:rPr>
                <w:sz w:val="20"/>
                <w:szCs w:val="20"/>
                <w:lang w:val="es-ES"/>
              </w:rPr>
            </w:pPr>
          </w:p>
        </w:tc>
      </w:tr>
      <w:tr w:rsidR="005A7D3C" w:rsidRPr="008120B4" w14:paraId="195524CB" w14:textId="77777777" w:rsidTr="008916B1">
        <w:trPr>
          <w:trHeight w:hRule="exact" w:val="454"/>
        </w:trPr>
        <w:tc>
          <w:tcPr>
            <w:tcW w:w="23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5D9621C0" w14:textId="77777777" w:rsidR="005A7D3C" w:rsidRPr="008120B4" w:rsidRDefault="005A7D3C" w:rsidP="005A7D3C">
            <w:pPr>
              <w:pStyle w:val="TableParagraph"/>
              <w:ind w:left="102"/>
              <w:rPr>
                <w:rFonts w:eastAsia="Lucida Sans Unicode" w:cs="Lucida Sans Unicode"/>
                <w:spacing w:val="-1"/>
                <w:w w:val="80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spacing w:val="-1"/>
                <w:w w:val="80"/>
                <w:sz w:val="20"/>
                <w:szCs w:val="20"/>
                <w:lang w:val="es-ES"/>
              </w:rPr>
              <w:t>Dirección</w:t>
            </w:r>
          </w:p>
        </w:tc>
        <w:tc>
          <w:tcPr>
            <w:tcW w:w="72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399AB7F" w14:textId="77777777" w:rsidR="005A7D3C" w:rsidRPr="008120B4" w:rsidRDefault="005A7D3C" w:rsidP="005A7D3C">
            <w:pPr>
              <w:ind w:left="43"/>
              <w:rPr>
                <w:sz w:val="20"/>
                <w:szCs w:val="20"/>
                <w:lang w:val="es-ES"/>
              </w:rPr>
            </w:pPr>
          </w:p>
        </w:tc>
      </w:tr>
    </w:tbl>
    <w:p w14:paraId="72714AAC" w14:textId="77777777" w:rsidR="005A7D3C" w:rsidRPr="008120B4" w:rsidRDefault="005A7D3C" w:rsidP="005A7D3C">
      <w:pPr>
        <w:spacing w:line="200" w:lineRule="exact"/>
        <w:rPr>
          <w:szCs w:val="20"/>
          <w:lang w:val="es-ES"/>
        </w:rPr>
      </w:pPr>
    </w:p>
    <w:tbl>
      <w:tblPr>
        <w:tblStyle w:val="TableNormal"/>
        <w:tblW w:w="9639" w:type="dxa"/>
        <w:tblInd w:w="6" w:type="dxa"/>
        <w:tblLayout w:type="fixed"/>
        <w:tblLook w:val="01E0" w:firstRow="1" w:lastRow="1" w:firstColumn="1" w:lastColumn="1" w:noHBand="0" w:noVBand="0"/>
      </w:tblPr>
      <w:tblGrid>
        <w:gridCol w:w="473"/>
        <w:gridCol w:w="473"/>
        <w:gridCol w:w="474"/>
        <w:gridCol w:w="473"/>
        <w:gridCol w:w="474"/>
        <w:gridCol w:w="7272"/>
      </w:tblGrid>
      <w:tr w:rsidR="005A7D3C" w:rsidRPr="008120B4" w14:paraId="704F1940" w14:textId="77777777" w:rsidTr="00254C02">
        <w:trPr>
          <w:trHeight w:hRule="exact" w:val="454"/>
        </w:trPr>
        <w:tc>
          <w:tcPr>
            <w:tcW w:w="4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7F4A9AE5" w14:textId="77777777" w:rsidR="005A7D3C" w:rsidRPr="008120B4" w:rsidRDefault="005A7D3C" w:rsidP="005A7D3C">
            <w:pPr>
              <w:pStyle w:val="TableParagraph"/>
              <w:ind w:left="43"/>
              <w:jc w:val="center"/>
              <w:rPr>
                <w:rFonts w:eastAsia="Lucida Sans Unicode" w:cs="Arial"/>
                <w:b/>
                <w:spacing w:val="-1"/>
                <w:w w:val="80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Arial"/>
                <w:b/>
                <w:spacing w:val="-1"/>
                <w:w w:val="80"/>
                <w:sz w:val="20"/>
                <w:szCs w:val="20"/>
                <w:lang w:val="es-ES"/>
              </w:rPr>
              <w:t>1</w:t>
            </w:r>
          </w:p>
        </w:tc>
        <w:tc>
          <w:tcPr>
            <w:tcW w:w="4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6C25517A" w14:textId="77777777" w:rsidR="005A7D3C" w:rsidRPr="008120B4" w:rsidRDefault="005A7D3C" w:rsidP="005A7D3C">
            <w:pPr>
              <w:pStyle w:val="TableParagraph"/>
              <w:ind w:left="15"/>
              <w:jc w:val="center"/>
              <w:rPr>
                <w:rFonts w:eastAsia="Lucida Sans Unicode" w:cs="Arial"/>
                <w:b/>
                <w:spacing w:val="-1"/>
                <w:w w:val="80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Arial"/>
                <w:b/>
                <w:spacing w:val="-1"/>
                <w:w w:val="80"/>
                <w:sz w:val="20"/>
                <w:szCs w:val="20"/>
                <w:lang w:val="es-ES"/>
              </w:rPr>
              <w:t>2</w:t>
            </w:r>
          </w:p>
        </w:tc>
        <w:tc>
          <w:tcPr>
            <w:tcW w:w="4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6EB3B31F" w14:textId="77777777" w:rsidR="005A7D3C" w:rsidRPr="008120B4" w:rsidRDefault="005A7D3C" w:rsidP="005A7D3C">
            <w:pPr>
              <w:pStyle w:val="TableParagraph"/>
              <w:ind w:left="-13"/>
              <w:jc w:val="center"/>
              <w:rPr>
                <w:rFonts w:eastAsia="Lucida Sans Unicode" w:cs="Arial"/>
                <w:b/>
                <w:spacing w:val="-1"/>
                <w:w w:val="80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Arial"/>
                <w:b/>
                <w:spacing w:val="-1"/>
                <w:w w:val="80"/>
                <w:sz w:val="20"/>
                <w:szCs w:val="20"/>
                <w:lang w:val="es-ES"/>
              </w:rPr>
              <w:t>3</w:t>
            </w:r>
          </w:p>
        </w:tc>
        <w:tc>
          <w:tcPr>
            <w:tcW w:w="4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7EEBAB90" w14:textId="77777777" w:rsidR="005A7D3C" w:rsidRPr="008120B4" w:rsidRDefault="005A7D3C" w:rsidP="005A7D3C">
            <w:pPr>
              <w:pStyle w:val="TableParagraph"/>
              <w:ind w:left="-41"/>
              <w:jc w:val="center"/>
              <w:rPr>
                <w:rFonts w:eastAsia="Lucida Sans Unicode" w:cs="Arial"/>
                <w:b/>
                <w:spacing w:val="-1"/>
                <w:w w:val="80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Arial"/>
                <w:b/>
                <w:spacing w:val="-1"/>
                <w:w w:val="80"/>
                <w:sz w:val="20"/>
                <w:szCs w:val="20"/>
                <w:lang w:val="es-ES"/>
              </w:rPr>
              <w:t>4</w:t>
            </w:r>
          </w:p>
        </w:tc>
        <w:tc>
          <w:tcPr>
            <w:tcW w:w="4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3221A488" w14:textId="77777777" w:rsidR="005A7D3C" w:rsidRPr="008120B4" w:rsidRDefault="005A7D3C" w:rsidP="005A7D3C">
            <w:pPr>
              <w:pStyle w:val="TableParagraph"/>
              <w:ind w:left="-70"/>
              <w:jc w:val="center"/>
              <w:rPr>
                <w:rFonts w:eastAsia="Lucida Sans Unicode" w:cs="Arial"/>
                <w:b/>
                <w:spacing w:val="-1"/>
                <w:w w:val="80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Arial"/>
                <w:b/>
                <w:spacing w:val="-1"/>
                <w:w w:val="80"/>
                <w:sz w:val="20"/>
                <w:szCs w:val="20"/>
                <w:lang w:val="es-ES"/>
              </w:rPr>
              <w:t>5</w:t>
            </w:r>
          </w:p>
        </w:tc>
        <w:tc>
          <w:tcPr>
            <w:tcW w:w="72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4FB1BA90" w14:textId="77777777" w:rsidR="005A7D3C" w:rsidRPr="008120B4" w:rsidRDefault="005A7D3C" w:rsidP="008916B1">
            <w:pPr>
              <w:pStyle w:val="TableParagraph"/>
              <w:ind w:left="102"/>
              <w:jc w:val="center"/>
              <w:rPr>
                <w:rFonts w:cs="Arial"/>
                <w:b/>
                <w:sz w:val="20"/>
                <w:szCs w:val="20"/>
                <w:lang w:val="es-ES"/>
              </w:rPr>
            </w:pPr>
            <w:r w:rsidRPr="008120B4">
              <w:rPr>
                <w:rFonts w:eastAsia="Times New Roman" w:cs="Times New Roman"/>
                <w:b/>
                <w:color w:val="222222"/>
                <w:sz w:val="20"/>
                <w:szCs w:val="20"/>
                <w:lang w:val="es-ES" w:eastAsia="ca-ES"/>
              </w:rPr>
              <w:t>Tipo de acceso al Local</w:t>
            </w:r>
          </w:p>
        </w:tc>
      </w:tr>
      <w:tr w:rsidR="005A7D3C" w:rsidRPr="008120B4" w14:paraId="45E6857E" w14:textId="77777777" w:rsidTr="00254C02">
        <w:trPr>
          <w:trHeight w:hRule="exact" w:val="340"/>
        </w:trPr>
        <w:tc>
          <w:tcPr>
            <w:tcW w:w="4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5889E85" w14:textId="77777777" w:rsidR="005A7D3C" w:rsidRPr="008120B4" w:rsidRDefault="005A7D3C" w:rsidP="005A7D3C">
            <w:pPr>
              <w:pStyle w:val="TableParagraph"/>
              <w:ind w:left="43"/>
              <w:jc w:val="center"/>
              <w:rPr>
                <w:rFonts w:eastAsia="Lucida Sans Unicode" w:cs="Lucida Sans Unicode"/>
                <w:b/>
                <w:spacing w:val="-1"/>
                <w:w w:val="80"/>
                <w:sz w:val="20"/>
                <w:szCs w:val="20"/>
                <w:lang w:val="es-ES"/>
              </w:rPr>
            </w:pPr>
          </w:p>
        </w:tc>
        <w:tc>
          <w:tcPr>
            <w:tcW w:w="4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53607F2" w14:textId="77777777" w:rsidR="005A7D3C" w:rsidRPr="008120B4" w:rsidRDefault="005A7D3C" w:rsidP="005A7D3C">
            <w:pPr>
              <w:pStyle w:val="TableParagraph"/>
              <w:ind w:left="15"/>
              <w:jc w:val="center"/>
              <w:rPr>
                <w:rFonts w:eastAsia="Lucida Sans Unicode" w:cs="Lucida Sans Unicode"/>
                <w:b/>
                <w:spacing w:val="-1"/>
                <w:w w:val="80"/>
                <w:sz w:val="20"/>
                <w:szCs w:val="20"/>
                <w:lang w:val="es-ES"/>
              </w:rPr>
            </w:pPr>
          </w:p>
        </w:tc>
        <w:tc>
          <w:tcPr>
            <w:tcW w:w="4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4DB882A" w14:textId="77777777" w:rsidR="005A7D3C" w:rsidRPr="008120B4" w:rsidRDefault="005A7D3C" w:rsidP="005A7D3C">
            <w:pPr>
              <w:pStyle w:val="TableParagraph"/>
              <w:ind w:left="-13"/>
              <w:jc w:val="center"/>
              <w:rPr>
                <w:rFonts w:eastAsia="Lucida Sans Unicode" w:cs="Lucida Sans Unicode"/>
                <w:b/>
                <w:spacing w:val="-1"/>
                <w:w w:val="80"/>
                <w:sz w:val="20"/>
                <w:szCs w:val="20"/>
                <w:lang w:val="es-ES"/>
              </w:rPr>
            </w:pPr>
          </w:p>
        </w:tc>
        <w:tc>
          <w:tcPr>
            <w:tcW w:w="4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5035E0A" w14:textId="77777777" w:rsidR="005A7D3C" w:rsidRPr="008120B4" w:rsidRDefault="005A7D3C" w:rsidP="005A7D3C">
            <w:pPr>
              <w:pStyle w:val="TableParagraph"/>
              <w:ind w:left="-41"/>
              <w:jc w:val="center"/>
              <w:rPr>
                <w:rFonts w:eastAsia="Lucida Sans Unicode" w:cs="Lucida Sans Unicode"/>
                <w:b/>
                <w:spacing w:val="-1"/>
                <w:w w:val="80"/>
                <w:sz w:val="20"/>
                <w:szCs w:val="20"/>
                <w:lang w:val="es-ES"/>
              </w:rPr>
            </w:pPr>
          </w:p>
        </w:tc>
        <w:tc>
          <w:tcPr>
            <w:tcW w:w="4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D3B9AF9" w14:textId="77777777" w:rsidR="005A7D3C" w:rsidRPr="008120B4" w:rsidRDefault="005A7D3C" w:rsidP="005A7D3C">
            <w:pPr>
              <w:pStyle w:val="TableParagraph"/>
              <w:ind w:left="-70"/>
              <w:jc w:val="center"/>
              <w:rPr>
                <w:rFonts w:eastAsia="Lucida Sans Unicode" w:cs="Lucida Sans Unicode"/>
                <w:b/>
                <w:spacing w:val="-1"/>
                <w:w w:val="80"/>
                <w:sz w:val="20"/>
                <w:szCs w:val="20"/>
                <w:lang w:val="es-ES"/>
              </w:rPr>
            </w:pPr>
          </w:p>
        </w:tc>
        <w:tc>
          <w:tcPr>
            <w:tcW w:w="72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2B50752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FF3300"/>
                <w:sz w:val="18"/>
                <w:szCs w:val="18"/>
                <w:lang w:val="es-ES" w:eastAsia="ca-ES"/>
                <w14:textFill>
                  <w14:solidFill>
                    <w14:srgbClr w14:val="FF3300">
                      <w14:lumMod w14:val="75000"/>
                      <w14:lumOff w14:val="25000"/>
                    </w14:srgbClr>
                  </w14:solidFill>
                </w14:textFill>
              </w:rPr>
            </w:pPr>
            <w:r w:rsidRPr="008120B4">
              <w:rPr>
                <w:rFonts w:eastAsia="Times New Roman" w:cs="Times New Roman"/>
                <w:i/>
                <w:color w:val="FF0000"/>
                <w:sz w:val="18"/>
                <w:szCs w:val="18"/>
                <w:lang w:val="es-ES" w:eastAsia="ca-ES"/>
              </w:rPr>
              <w:t xml:space="preserve">Entrada libre sin control de acceso </w:t>
            </w:r>
          </w:p>
        </w:tc>
      </w:tr>
      <w:tr w:rsidR="005A7D3C" w:rsidRPr="008120B4" w14:paraId="69EEA908" w14:textId="77777777" w:rsidTr="00254C02">
        <w:trPr>
          <w:trHeight w:hRule="exact" w:val="340"/>
        </w:trPr>
        <w:tc>
          <w:tcPr>
            <w:tcW w:w="4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79C0F29" w14:textId="77777777" w:rsidR="005A7D3C" w:rsidRPr="008120B4" w:rsidRDefault="005A7D3C" w:rsidP="005A7D3C">
            <w:pPr>
              <w:pStyle w:val="TableParagraph"/>
              <w:ind w:left="43"/>
              <w:jc w:val="center"/>
              <w:rPr>
                <w:rFonts w:eastAsia="Lucida Sans Unicode" w:cs="Lucida Sans Unicode"/>
                <w:b/>
                <w:spacing w:val="-1"/>
                <w:w w:val="80"/>
                <w:sz w:val="20"/>
                <w:szCs w:val="20"/>
                <w:lang w:val="es-ES"/>
              </w:rPr>
            </w:pPr>
          </w:p>
        </w:tc>
        <w:tc>
          <w:tcPr>
            <w:tcW w:w="4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8FE704F" w14:textId="77777777" w:rsidR="005A7D3C" w:rsidRPr="008120B4" w:rsidRDefault="005A7D3C" w:rsidP="005A7D3C">
            <w:pPr>
              <w:pStyle w:val="TableParagraph"/>
              <w:ind w:left="15"/>
              <w:jc w:val="center"/>
              <w:rPr>
                <w:rFonts w:eastAsia="Lucida Sans Unicode" w:cs="Lucida Sans Unicode"/>
                <w:b/>
                <w:spacing w:val="-1"/>
                <w:w w:val="80"/>
                <w:sz w:val="20"/>
                <w:szCs w:val="20"/>
                <w:lang w:val="es-ES"/>
              </w:rPr>
            </w:pPr>
          </w:p>
        </w:tc>
        <w:tc>
          <w:tcPr>
            <w:tcW w:w="4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4276D6D" w14:textId="77777777" w:rsidR="005A7D3C" w:rsidRPr="008120B4" w:rsidRDefault="005A7D3C" w:rsidP="005A7D3C">
            <w:pPr>
              <w:pStyle w:val="TableParagraph"/>
              <w:ind w:left="-13"/>
              <w:jc w:val="center"/>
              <w:rPr>
                <w:rFonts w:eastAsia="Lucida Sans Unicode" w:cs="Lucida Sans Unicode"/>
                <w:b/>
                <w:spacing w:val="-1"/>
                <w:w w:val="80"/>
                <w:sz w:val="20"/>
                <w:szCs w:val="20"/>
                <w:lang w:val="es-ES"/>
              </w:rPr>
            </w:pPr>
          </w:p>
        </w:tc>
        <w:tc>
          <w:tcPr>
            <w:tcW w:w="4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79DC9A4" w14:textId="77777777" w:rsidR="005A7D3C" w:rsidRPr="008120B4" w:rsidRDefault="005A7D3C" w:rsidP="005A7D3C">
            <w:pPr>
              <w:pStyle w:val="TableParagraph"/>
              <w:ind w:left="-41"/>
              <w:jc w:val="center"/>
              <w:rPr>
                <w:rFonts w:eastAsia="Lucida Sans Unicode" w:cs="Lucida Sans Unicode"/>
                <w:b/>
                <w:spacing w:val="-1"/>
                <w:w w:val="80"/>
                <w:sz w:val="20"/>
                <w:szCs w:val="20"/>
                <w:lang w:val="es-ES"/>
              </w:rPr>
            </w:pPr>
          </w:p>
        </w:tc>
        <w:tc>
          <w:tcPr>
            <w:tcW w:w="4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B4D404A" w14:textId="77777777" w:rsidR="005A7D3C" w:rsidRPr="008120B4" w:rsidRDefault="005A7D3C" w:rsidP="005A7D3C">
            <w:pPr>
              <w:pStyle w:val="TableParagraph"/>
              <w:ind w:left="-70"/>
              <w:jc w:val="center"/>
              <w:rPr>
                <w:rFonts w:eastAsia="Lucida Sans Unicode" w:cs="Lucida Sans Unicode"/>
                <w:b/>
                <w:spacing w:val="-1"/>
                <w:w w:val="80"/>
                <w:sz w:val="20"/>
                <w:szCs w:val="20"/>
                <w:lang w:val="es-ES"/>
              </w:rPr>
            </w:pPr>
          </w:p>
        </w:tc>
        <w:tc>
          <w:tcPr>
            <w:tcW w:w="72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DA83B0F" w14:textId="77777777" w:rsidR="005A7D3C" w:rsidRPr="008120B4" w:rsidRDefault="00B8500D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404040" w:themeColor="text1" w:themeTint="BF"/>
                <w:sz w:val="18"/>
                <w:szCs w:val="18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404040" w:themeColor="text1" w:themeTint="BF"/>
                <w:sz w:val="18"/>
                <w:szCs w:val="18"/>
                <w:lang w:val="es-ES" w:eastAsia="ca-ES"/>
              </w:rPr>
              <w:t>*</w:t>
            </w:r>
            <w:r w:rsidR="005A7D3C" w:rsidRPr="008120B4">
              <w:rPr>
                <w:rFonts w:eastAsia="Times New Roman" w:cs="Times New Roman"/>
                <w:i/>
                <w:color w:val="404040" w:themeColor="text1" w:themeTint="BF"/>
                <w:sz w:val="18"/>
                <w:szCs w:val="18"/>
                <w:lang w:val="es-ES" w:eastAsia="ca-ES"/>
              </w:rPr>
              <w:t>Entrada libre con control de acceso (personal de recepción, vigilantes, ...)</w:t>
            </w:r>
          </w:p>
        </w:tc>
      </w:tr>
      <w:tr w:rsidR="005A7D3C" w:rsidRPr="008120B4" w14:paraId="4A9EB113" w14:textId="77777777" w:rsidTr="00254C02">
        <w:trPr>
          <w:trHeight w:hRule="exact" w:val="340"/>
        </w:trPr>
        <w:tc>
          <w:tcPr>
            <w:tcW w:w="4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3D7780B" w14:textId="77777777" w:rsidR="005A7D3C" w:rsidRPr="008120B4" w:rsidRDefault="005A7D3C" w:rsidP="005A7D3C">
            <w:pPr>
              <w:pStyle w:val="TableParagraph"/>
              <w:ind w:left="43"/>
              <w:jc w:val="center"/>
              <w:rPr>
                <w:rFonts w:eastAsia="Lucida Sans Unicode" w:cs="Lucida Sans Unicode"/>
                <w:b/>
                <w:spacing w:val="-1"/>
                <w:w w:val="80"/>
                <w:sz w:val="20"/>
                <w:szCs w:val="20"/>
                <w:lang w:val="es-ES"/>
              </w:rPr>
            </w:pPr>
          </w:p>
        </w:tc>
        <w:tc>
          <w:tcPr>
            <w:tcW w:w="4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C24F331" w14:textId="77777777" w:rsidR="005A7D3C" w:rsidRPr="008120B4" w:rsidRDefault="005A7D3C" w:rsidP="005A7D3C">
            <w:pPr>
              <w:pStyle w:val="TableParagraph"/>
              <w:ind w:left="15"/>
              <w:jc w:val="center"/>
              <w:rPr>
                <w:rFonts w:eastAsia="Lucida Sans Unicode" w:cs="Lucida Sans Unicode"/>
                <w:b/>
                <w:spacing w:val="-1"/>
                <w:w w:val="80"/>
                <w:sz w:val="20"/>
                <w:szCs w:val="20"/>
                <w:lang w:val="es-ES"/>
              </w:rPr>
            </w:pPr>
          </w:p>
        </w:tc>
        <w:tc>
          <w:tcPr>
            <w:tcW w:w="4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0929DA8" w14:textId="77777777" w:rsidR="005A7D3C" w:rsidRPr="008120B4" w:rsidRDefault="005A7D3C" w:rsidP="005A7D3C">
            <w:pPr>
              <w:pStyle w:val="TableParagraph"/>
              <w:ind w:left="-13"/>
              <w:jc w:val="center"/>
              <w:rPr>
                <w:rFonts w:eastAsia="Lucida Sans Unicode" w:cs="Lucida Sans Unicode"/>
                <w:b/>
                <w:spacing w:val="-1"/>
                <w:w w:val="80"/>
                <w:sz w:val="20"/>
                <w:szCs w:val="20"/>
                <w:lang w:val="es-ES"/>
              </w:rPr>
            </w:pPr>
          </w:p>
        </w:tc>
        <w:tc>
          <w:tcPr>
            <w:tcW w:w="4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3B6FD71" w14:textId="77777777" w:rsidR="005A7D3C" w:rsidRPr="008120B4" w:rsidRDefault="005A7D3C" w:rsidP="005A7D3C">
            <w:pPr>
              <w:pStyle w:val="TableParagraph"/>
              <w:ind w:left="-41"/>
              <w:jc w:val="center"/>
              <w:rPr>
                <w:rFonts w:eastAsia="Lucida Sans Unicode" w:cs="Lucida Sans Unicode"/>
                <w:b/>
                <w:spacing w:val="-1"/>
                <w:w w:val="80"/>
                <w:sz w:val="20"/>
                <w:szCs w:val="20"/>
                <w:lang w:val="es-ES"/>
              </w:rPr>
            </w:pPr>
          </w:p>
        </w:tc>
        <w:tc>
          <w:tcPr>
            <w:tcW w:w="4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E258F80" w14:textId="77777777" w:rsidR="005A7D3C" w:rsidRPr="008120B4" w:rsidRDefault="005A7D3C" w:rsidP="005A7D3C">
            <w:pPr>
              <w:pStyle w:val="TableParagraph"/>
              <w:ind w:left="-70"/>
              <w:jc w:val="center"/>
              <w:rPr>
                <w:rFonts w:eastAsia="Lucida Sans Unicode" w:cs="Lucida Sans Unicode"/>
                <w:b/>
                <w:spacing w:val="-1"/>
                <w:w w:val="80"/>
                <w:sz w:val="20"/>
                <w:szCs w:val="20"/>
                <w:lang w:val="es-ES"/>
              </w:rPr>
            </w:pPr>
          </w:p>
        </w:tc>
        <w:tc>
          <w:tcPr>
            <w:tcW w:w="72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1FEE4DD" w14:textId="1D84BCB0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404040" w:themeColor="text1" w:themeTint="BF"/>
                <w:sz w:val="18"/>
                <w:szCs w:val="18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404040" w:themeColor="text1" w:themeTint="BF"/>
                <w:sz w:val="18"/>
                <w:szCs w:val="18"/>
                <w:lang w:val="es-ES" w:eastAsia="ca-ES"/>
              </w:rPr>
              <w:t>Puerta cerrada con control de acceso (portero, timbre, llave, huella dactilar,</w:t>
            </w:r>
            <w:r w:rsidR="00523D6F">
              <w:rPr>
                <w:rFonts w:eastAsia="Times New Roman" w:cs="Times New Roman"/>
                <w:i/>
                <w:color w:val="404040" w:themeColor="text1" w:themeTint="BF"/>
                <w:sz w:val="18"/>
                <w:szCs w:val="18"/>
                <w:lang w:val="es-ES" w:eastAsia="ca-ES"/>
              </w:rPr>
              <w:t xml:space="preserve"> …)</w:t>
            </w:r>
          </w:p>
        </w:tc>
      </w:tr>
      <w:tr w:rsidR="005A7D3C" w:rsidRPr="008120B4" w14:paraId="2D66C693" w14:textId="77777777" w:rsidTr="00254C02">
        <w:trPr>
          <w:trHeight w:hRule="exact" w:val="340"/>
        </w:trPr>
        <w:tc>
          <w:tcPr>
            <w:tcW w:w="4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4FC07FC" w14:textId="77777777" w:rsidR="005A7D3C" w:rsidRPr="008120B4" w:rsidRDefault="005A7D3C" w:rsidP="005A7D3C">
            <w:pPr>
              <w:pStyle w:val="TableParagraph"/>
              <w:ind w:left="43"/>
              <w:jc w:val="center"/>
              <w:rPr>
                <w:rFonts w:eastAsia="Lucida Sans Unicode" w:cs="Lucida Sans Unicode"/>
                <w:b/>
                <w:spacing w:val="-1"/>
                <w:w w:val="80"/>
                <w:sz w:val="20"/>
                <w:szCs w:val="20"/>
                <w:lang w:val="es-ES"/>
              </w:rPr>
            </w:pPr>
          </w:p>
        </w:tc>
        <w:tc>
          <w:tcPr>
            <w:tcW w:w="4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3CB1F79" w14:textId="77777777" w:rsidR="005A7D3C" w:rsidRPr="008120B4" w:rsidRDefault="005A7D3C" w:rsidP="005A7D3C">
            <w:pPr>
              <w:pStyle w:val="TableParagraph"/>
              <w:ind w:left="15"/>
              <w:jc w:val="center"/>
              <w:rPr>
                <w:rFonts w:eastAsia="Lucida Sans Unicode" w:cs="Lucida Sans Unicode"/>
                <w:b/>
                <w:spacing w:val="-1"/>
                <w:w w:val="80"/>
                <w:sz w:val="20"/>
                <w:szCs w:val="20"/>
                <w:lang w:val="es-ES"/>
              </w:rPr>
            </w:pPr>
          </w:p>
        </w:tc>
        <w:tc>
          <w:tcPr>
            <w:tcW w:w="4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2831F06" w14:textId="77777777" w:rsidR="005A7D3C" w:rsidRPr="008120B4" w:rsidRDefault="005A7D3C" w:rsidP="005A7D3C">
            <w:pPr>
              <w:pStyle w:val="TableParagraph"/>
              <w:ind w:left="-13"/>
              <w:jc w:val="center"/>
              <w:rPr>
                <w:rFonts w:eastAsia="Lucida Sans Unicode" w:cs="Lucida Sans Unicode"/>
                <w:b/>
                <w:spacing w:val="-1"/>
                <w:w w:val="80"/>
                <w:sz w:val="20"/>
                <w:szCs w:val="20"/>
                <w:lang w:val="es-ES"/>
              </w:rPr>
            </w:pPr>
          </w:p>
        </w:tc>
        <w:tc>
          <w:tcPr>
            <w:tcW w:w="4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B4A209E" w14:textId="77777777" w:rsidR="005A7D3C" w:rsidRPr="008120B4" w:rsidRDefault="005A7D3C" w:rsidP="005A7D3C">
            <w:pPr>
              <w:pStyle w:val="TableParagraph"/>
              <w:ind w:left="-41"/>
              <w:jc w:val="center"/>
              <w:rPr>
                <w:rFonts w:eastAsia="Lucida Sans Unicode" w:cs="Lucida Sans Unicode"/>
                <w:b/>
                <w:spacing w:val="-1"/>
                <w:w w:val="80"/>
                <w:sz w:val="20"/>
                <w:szCs w:val="20"/>
                <w:lang w:val="es-ES"/>
              </w:rPr>
            </w:pPr>
          </w:p>
        </w:tc>
        <w:tc>
          <w:tcPr>
            <w:tcW w:w="4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5D2158E" w14:textId="77777777" w:rsidR="005A7D3C" w:rsidRPr="008120B4" w:rsidRDefault="005A7D3C" w:rsidP="005A7D3C">
            <w:pPr>
              <w:pStyle w:val="TableParagraph"/>
              <w:ind w:left="-70"/>
              <w:jc w:val="center"/>
              <w:rPr>
                <w:rFonts w:eastAsia="Lucida Sans Unicode" w:cs="Lucida Sans Unicode"/>
                <w:b/>
                <w:spacing w:val="-1"/>
                <w:w w:val="80"/>
                <w:sz w:val="20"/>
                <w:szCs w:val="20"/>
                <w:lang w:val="es-ES"/>
              </w:rPr>
            </w:pPr>
          </w:p>
        </w:tc>
        <w:tc>
          <w:tcPr>
            <w:tcW w:w="72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791BF5A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404040" w:themeColor="text1" w:themeTint="BF"/>
                <w:sz w:val="18"/>
                <w:szCs w:val="18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404040" w:themeColor="text1" w:themeTint="BF"/>
                <w:sz w:val="18"/>
                <w:szCs w:val="18"/>
                <w:lang w:val="es-ES" w:eastAsia="ca-ES"/>
              </w:rPr>
              <w:t>Acceso restringido a personal autorizado</w:t>
            </w:r>
          </w:p>
        </w:tc>
      </w:tr>
    </w:tbl>
    <w:p w14:paraId="5ADCB803" w14:textId="77777777" w:rsidR="005A7D3C" w:rsidRPr="008120B4" w:rsidRDefault="005A7D3C" w:rsidP="005A7D3C">
      <w:pPr>
        <w:spacing w:line="200" w:lineRule="exact"/>
        <w:rPr>
          <w:szCs w:val="20"/>
          <w:lang w:val="es-ES"/>
        </w:rPr>
      </w:pPr>
    </w:p>
    <w:tbl>
      <w:tblPr>
        <w:tblStyle w:val="TableNormal"/>
        <w:tblW w:w="9639" w:type="dxa"/>
        <w:tblInd w:w="6" w:type="dxa"/>
        <w:tblLayout w:type="fixed"/>
        <w:tblLook w:val="01E0" w:firstRow="1" w:lastRow="1" w:firstColumn="1" w:lastColumn="1" w:noHBand="0" w:noVBand="0"/>
      </w:tblPr>
      <w:tblGrid>
        <w:gridCol w:w="473"/>
        <w:gridCol w:w="473"/>
        <w:gridCol w:w="474"/>
        <w:gridCol w:w="473"/>
        <w:gridCol w:w="474"/>
        <w:gridCol w:w="7272"/>
      </w:tblGrid>
      <w:tr w:rsidR="005A7D3C" w:rsidRPr="008120B4" w14:paraId="20A4497B" w14:textId="77777777" w:rsidTr="00254C02">
        <w:trPr>
          <w:trHeight w:hRule="exact" w:val="454"/>
        </w:trPr>
        <w:tc>
          <w:tcPr>
            <w:tcW w:w="4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608C3749" w14:textId="77777777" w:rsidR="005A7D3C" w:rsidRPr="008120B4" w:rsidRDefault="005A7D3C" w:rsidP="005A7D3C">
            <w:pPr>
              <w:pStyle w:val="TableParagraph"/>
              <w:ind w:left="43"/>
              <w:jc w:val="center"/>
              <w:rPr>
                <w:rFonts w:eastAsia="Lucida Sans Unicode" w:cs="Arial"/>
                <w:b/>
                <w:spacing w:val="-1"/>
                <w:w w:val="80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Arial"/>
                <w:b/>
                <w:spacing w:val="-1"/>
                <w:w w:val="80"/>
                <w:sz w:val="20"/>
                <w:szCs w:val="20"/>
                <w:lang w:val="es-ES"/>
              </w:rPr>
              <w:t>1</w:t>
            </w:r>
          </w:p>
        </w:tc>
        <w:tc>
          <w:tcPr>
            <w:tcW w:w="4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7E31D072" w14:textId="77777777" w:rsidR="005A7D3C" w:rsidRPr="008120B4" w:rsidRDefault="005A7D3C" w:rsidP="005A7D3C">
            <w:pPr>
              <w:pStyle w:val="TableParagraph"/>
              <w:ind w:left="43"/>
              <w:jc w:val="center"/>
              <w:rPr>
                <w:rFonts w:eastAsia="Lucida Sans Unicode" w:cs="Arial"/>
                <w:b/>
                <w:spacing w:val="-1"/>
                <w:w w:val="80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Arial"/>
                <w:b/>
                <w:spacing w:val="-1"/>
                <w:w w:val="80"/>
                <w:sz w:val="20"/>
                <w:szCs w:val="20"/>
                <w:lang w:val="es-ES"/>
              </w:rPr>
              <w:t>2</w:t>
            </w:r>
          </w:p>
        </w:tc>
        <w:tc>
          <w:tcPr>
            <w:tcW w:w="4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581698F4" w14:textId="77777777" w:rsidR="005A7D3C" w:rsidRPr="008120B4" w:rsidRDefault="005A7D3C" w:rsidP="005A7D3C">
            <w:pPr>
              <w:pStyle w:val="TableParagraph"/>
              <w:ind w:left="43"/>
              <w:jc w:val="center"/>
              <w:rPr>
                <w:rFonts w:eastAsia="Lucida Sans Unicode" w:cs="Arial"/>
                <w:b/>
                <w:spacing w:val="-1"/>
                <w:w w:val="80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Arial"/>
                <w:b/>
                <w:spacing w:val="-1"/>
                <w:w w:val="80"/>
                <w:sz w:val="20"/>
                <w:szCs w:val="20"/>
                <w:lang w:val="es-ES"/>
              </w:rPr>
              <w:t>3</w:t>
            </w:r>
          </w:p>
        </w:tc>
        <w:tc>
          <w:tcPr>
            <w:tcW w:w="4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75F6A613" w14:textId="77777777" w:rsidR="005A7D3C" w:rsidRPr="008120B4" w:rsidRDefault="005A7D3C" w:rsidP="005A7D3C">
            <w:pPr>
              <w:pStyle w:val="TableParagraph"/>
              <w:ind w:left="43"/>
              <w:jc w:val="center"/>
              <w:rPr>
                <w:rFonts w:eastAsia="Lucida Sans Unicode" w:cs="Arial"/>
                <w:b/>
                <w:spacing w:val="-1"/>
                <w:w w:val="80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Arial"/>
                <w:b/>
                <w:spacing w:val="-1"/>
                <w:w w:val="80"/>
                <w:sz w:val="20"/>
                <w:szCs w:val="20"/>
                <w:lang w:val="es-ES"/>
              </w:rPr>
              <w:t>4</w:t>
            </w:r>
          </w:p>
        </w:tc>
        <w:tc>
          <w:tcPr>
            <w:tcW w:w="4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124E1427" w14:textId="77777777" w:rsidR="005A7D3C" w:rsidRPr="008120B4" w:rsidRDefault="005A7D3C" w:rsidP="005A7D3C">
            <w:pPr>
              <w:pStyle w:val="TableParagraph"/>
              <w:ind w:left="43"/>
              <w:jc w:val="center"/>
              <w:rPr>
                <w:rFonts w:eastAsia="Lucida Sans Unicode" w:cs="Arial"/>
                <w:b/>
                <w:spacing w:val="-1"/>
                <w:w w:val="80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Arial"/>
                <w:b/>
                <w:spacing w:val="-1"/>
                <w:w w:val="80"/>
                <w:sz w:val="20"/>
                <w:szCs w:val="20"/>
                <w:lang w:val="es-ES"/>
              </w:rPr>
              <w:t>5</w:t>
            </w:r>
          </w:p>
        </w:tc>
        <w:tc>
          <w:tcPr>
            <w:tcW w:w="72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5867C959" w14:textId="77777777" w:rsidR="005A7D3C" w:rsidRPr="008120B4" w:rsidRDefault="005A7D3C" w:rsidP="008916B1">
            <w:pPr>
              <w:pStyle w:val="TableParagraph"/>
              <w:ind w:left="102"/>
              <w:jc w:val="center"/>
              <w:rPr>
                <w:rFonts w:cs="Arial"/>
                <w:b/>
                <w:bCs/>
                <w:color w:val="222222"/>
                <w:sz w:val="20"/>
                <w:szCs w:val="20"/>
                <w:lang w:val="es-ES"/>
              </w:rPr>
            </w:pPr>
            <w:r w:rsidRPr="008120B4">
              <w:rPr>
                <w:rFonts w:eastAsia="Times New Roman" w:cs="Times New Roman"/>
                <w:b/>
                <w:color w:val="222222"/>
                <w:sz w:val="20"/>
                <w:szCs w:val="20"/>
                <w:lang w:val="es-ES" w:eastAsia="ca-ES"/>
              </w:rPr>
              <w:t>Sistema general de control de llaves</w:t>
            </w:r>
          </w:p>
        </w:tc>
      </w:tr>
      <w:tr w:rsidR="005A7D3C" w:rsidRPr="008120B4" w14:paraId="4EB57C61" w14:textId="77777777" w:rsidTr="00254C02">
        <w:trPr>
          <w:trHeight w:hRule="exact" w:val="340"/>
        </w:trPr>
        <w:tc>
          <w:tcPr>
            <w:tcW w:w="4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9A3A79C" w14:textId="77777777" w:rsidR="005A7D3C" w:rsidRPr="008120B4" w:rsidRDefault="005A7D3C" w:rsidP="005A7D3C">
            <w:pPr>
              <w:pStyle w:val="TableParagraph"/>
              <w:ind w:left="43"/>
              <w:jc w:val="center"/>
              <w:rPr>
                <w:rFonts w:eastAsia="Lucida Sans Unicode" w:cs="Lucida Sans Unicode"/>
                <w:b/>
                <w:spacing w:val="-1"/>
                <w:w w:val="80"/>
                <w:sz w:val="20"/>
                <w:szCs w:val="20"/>
                <w:lang w:val="es-ES"/>
              </w:rPr>
            </w:pPr>
          </w:p>
        </w:tc>
        <w:tc>
          <w:tcPr>
            <w:tcW w:w="4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661E0CA" w14:textId="77777777" w:rsidR="005A7D3C" w:rsidRPr="008120B4" w:rsidRDefault="005A7D3C" w:rsidP="005A7D3C">
            <w:pPr>
              <w:pStyle w:val="TableParagraph"/>
              <w:ind w:left="15"/>
              <w:jc w:val="center"/>
              <w:rPr>
                <w:rFonts w:eastAsia="Lucida Sans Unicode" w:cs="Lucida Sans Unicode"/>
                <w:b/>
                <w:spacing w:val="-1"/>
                <w:w w:val="80"/>
                <w:sz w:val="20"/>
                <w:szCs w:val="20"/>
                <w:lang w:val="es-ES"/>
              </w:rPr>
            </w:pPr>
          </w:p>
        </w:tc>
        <w:tc>
          <w:tcPr>
            <w:tcW w:w="4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3F98C69" w14:textId="77777777" w:rsidR="005A7D3C" w:rsidRPr="008120B4" w:rsidRDefault="005A7D3C" w:rsidP="005A7D3C">
            <w:pPr>
              <w:pStyle w:val="TableParagraph"/>
              <w:ind w:left="-13"/>
              <w:jc w:val="center"/>
              <w:rPr>
                <w:rFonts w:eastAsia="Lucida Sans Unicode" w:cs="Lucida Sans Unicode"/>
                <w:b/>
                <w:spacing w:val="-1"/>
                <w:w w:val="80"/>
                <w:sz w:val="20"/>
                <w:szCs w:val="20"/>
                <w:lang w:val="es-ES"/>
              </w:rPr>
            </w:pPr>
          </w:p>
        </w:tc>
        <w:tc>
          <w:tcPr>
            <w:tcW w:w="4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78C68B1" w14:textId="77777777" w:rsidR="005A7D3C" w:rsidRPr="008120B4" w:rsidRDefault="005A7D3C" w:rsidP="005A7D3C">
            <w:pPr>
              <w:pStyle w:val="TableParagraph"/>
              <w:ind w:left="-41"/>
              <w:jc w:val="center"/>
              <w:rPr>
                <w:rFonts w:eastAsia="Lucida Sans Unicode" w:cs="Lucida Sans Unicode"/>
                <w:b/>
                <w:spacing w:val="-1"/>
                <w:w w:val="80"/>
                <w:sz w:val="20"/>
                <w:szCs w:val="20"/>
                <w:lang w:val="es-ES"/>
              </w:rPr>
            </w:pPr>
          </w:p>
        </w:tc>
        <w:tc>
          <w:tcPr>
            <w:tcW w:w="4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0993242" w14:textId="77777777" w:rsidR="005A7D3C" w:rsidRPr="008120B4" w:rsidRDefault="005A7D3C" w:rsidP="005A7D3C">
            <w:pPr>
              <w:pStyle w:val="TableParagraph"/>
              <w:ind w:left="-70"/>
              <w:jc w:val="center"/>
              <w:rPr>
                <w:rFonts w:eastAsia="Lucida Sans Unicode" w:cs="Lucida Sans Unicode"/>
                <w:b/>
                <w:spacing w:val="-1"/>
                <w:w w:val="80"/>
                <w:sz w:val="20"/>
                <w:szCs w:val="20"/>
                <w:lang w:val="es-ES"/>
              </w:rPr>
            </w:pPr>
          </w:p>
        </w:tc>
        <w:tc>
          <w:tcPr>
            <w:tcW w:w="72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029CD4B" w14:textId="77777777" w:rsidR="005A7D3C" w:rsidRPr="008120B4" w:rsidRDefault="00B8500D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404040" w:themeColor="text1" w:themeTint="BF"/>
                <w:sz w:val="18"/>
                <w:szCs w:val="18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404040" w:themeColor="text1" w:themeTint="BF"/>
                <w:sz w:val="18"/>
                <w:szCs w:val="18"/>
                <w:lang w:val="es-ES" w:eastAsia="ca-ES"/>
              </w:rPr>
              <w:t>*</w:t>
            </w:r>
            <w:r w:rsidR="005A7D3C" w:rsidRPr="008120B4">
              <w:rPr>
                <w:rFonts w:eastAsia="Times New Roman" w:cs="Times New Roman"/>
                <w:i/>
                <w:color w:val="404040" w:themeColor="text1" w:themeTint="BF"/>
                <w:sz w:val="18"/>
                <w:szCs w:val="18"/>
                <w:lang w:val="es-ES" w:eastAsia="ca-ES"/>
              </w:rPr>
              <w:t xml:space="preserve">Las llaves se guardan en lugar seguro y con acceso autorizado a las mismas </w:t>
            </w:r>
          </w:p>
        </w:tc>
      </w:tr>
      <w:tr w:rsidR="005A7D3C" w:rsidRPr="008120B4" w14:paraId="4A31226F" w14:textId="77777777" w:rsidTr="00254C02">
        <w:trPr>
          <w:trHeight w:hRule="exact" w:val="340"/>
        </w:trPr>
        <w:tc>
          <w:tcPr>
            <w:tcW w:w="4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3716FAE" w14:textId="77777777" w:rsidR="005A7D3C" w:rsidRPr="008120B4" w:rsidRDefault="005A7D3C" w:rsidP="005A7D3C">
            <w:pPr>
              <w:pStyle w:val="TableParagraph"/>
              <w:ind w:left="43"/>
              <w:jc w:val="center"/>
              <w:rPr>
                <w:rFonts w:eastAsia="Lucida Sans Unicode" w:cs="Lucida Sans Unicode"/>
                <w:b/>
                <w:spacing w:val="-1"/>
                <w:w w:val="80"/>
                <w:sz w:val="20"/>
                <w:szCs w:val="20"/>
                <w:lang w:val="es-ES"/>
              </w:rPr>
            </w:pPr>
          </w:p>
        </w:tc>
        <w:tc>
          <w:tcPr>
            <w:tcW w:w="4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1D622E7" w14:textId="77777777" w:rsidR="005A7D3C" w:rsidRPr="008120B4" w:rsidRDefault="005A7D3C" w:rsidP="005A7D3C">
            <w:pPr>
              <w:pStyle w:val="TableParagraph"/>
              <w:ind w:left="15"/>
              <w:jc w:val="center"/>
              <w:rPr>
                <w:rFonts w:eastAsia="Lucida Sans Unicode" w:cs="Lucida Sans Unicode"/>
                <w:b/>
                <w:spacing w:val="-1"/>
                <w:w w:val="80"/>
                <w:sz w:val="20"/>
                <w:szCs w:val="20"/>
                <w:lang w:val="es-ES"/>
              </w:rPr>
            </w:pPr>
          </w:p>
        </w:tc>
        <w:tc>
          <w:tcPr>
            <w:tcW w:w="4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F05D6B4" w14:textId="77777777" w:rsidR="005A7D3C" w:rsidRPr="008120B4" w:rsidRDefault="005A7D3C" w:rsidP="005A7D3C">
            <w:pPr>
              <w:pStyle w:val="TableParagraph"/>
              <w:ind w:left="-13"/>
              <w:jc w:val="center"/>
              <w:rPr>
                <w:rFonts w:eastAsia="Lucida Sans Unicode" w:cs="Lucida Sans Unicode"/>
                <w:b/>
                <w:spacing w:val="-1"/>
                <w:w w:val="80"/>
                <w:sz w:val="20"/>
                <w:szCs w:val="20"/>
                <w:lang w:val="es-ES"/>
              </w:rPr>
            </w:pPr>
          </w:p>
        </w:tc>
        <w:tc>
          <w:tcPr>
            <w:tcW w:w="4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E0A889D" w14:textId="77777777" w:rsidR="005A7D3C" w:rsidRPr="008120B4" w:rsidRDefault="005A7D3C" w:rsidP="005A7D3C">
            <w:pPr>
              <w:pStyle w:val="TableParagraph"/>
              <w:ind w:left="-41"/>
              <w:jc w:val="center"/>
              <w:rPr>
                <w:rFonts w:eastAsia="Lucida Sans Unicode" w:cs="Lucida Sans Unicode"/>
                <w:b/>
                <w:spacing w:val="-1"/>
                <w:w w:val="80"/>
                <w:sz w:val="20"/>
                <w:szCs w:val="20"/>
                <w:lang w:val="es-ES"/>
              </w:rPr>
            </w:pPr>
          </w:p>
        </w:tc>
        <w:tc>
          <w:tcPr>
            <w:tcW w:w="4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527C4FB" w14:textId="77777777" w:rsidR="005A7D3C" w:rsidRPr="008120B4" w:rsidRDefault="005A7D3C" w:rsidP="005A7D3C">
            <w:pPr>
              <w:pStyle w:val="TableParagraph"/>
              <w:ind w:left="-70"/>
              <w:jc w:val="center"/>
              <w:rPr>
                <w:rFonts w:eastAsia="Lucida Sans Unicode" w:cs="Lucida Sans Unicode"/>
                <w:b/>
                <w:spacing w:val="-1"/>
                <w:w w:val="80"/>
                <w:sz w:val="20"/>
                <w:szCs w:val="20"/>
                <w:lang w:val="es-ES"/>
              </w:rPr>
            </w:pPr>
          </w:p>
        </w:tc>
        <w:tc>
          <w:tcPr>
            <w:tcW w:w="72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1BC91C5" w14:textId="77777777" w:rsidR="005A7D3C" w:rsidRPr="008120B4" w:rsidRDefault="008916B1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404040" w:themeColor="text1" w:themeTint="BF"/>
                <w:sz w:val="18"/>
                <w:szCs w:val="18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FF0000"/>
                <w:sz w:val="18"/>
                <w:szCs w:val="18"/>
                <w:lang w:val="es-ES" w:eastAsia="ca-ES"/>
              </w:rPr>
              <w:t>NO EXISTE control de llaves</w:t>
            </w:r>
          </w:p>
        </w:tc>
      </w:tr>
    </w:tbl>
    <w:p w14:paraId="5A02DD6E" w14:textId="77777777" w:rsidR="005A7D3C" w:rsidRPr="008120B4" w:rsidRDefault="005A7D3C" w:rsidP="005A7D3C">
      <w:pPr>
        <w:spacing w:line="200" w:lineRule="exact"/>
        <w:rPr>
          <w:szCs w:val="20"/>
          <w:lang w:val="es-ES"/>
        </w:rPr>
      </w:pPr>
    </w:p>
    <w:tbl>
      <w:tblPr>
        <w:tblStyle w:val="TableNormal"/>
        <w:tblW w:w="9639" w:type="dxa"/>
        <w:tblInd w:w="6" w:type="dxa"/>
        <w:tblLayout w:type="fixed"/>
        <w:tblLook w:val="01E0" w:firstRow="1" w:lastRow="1" w:firstColumn="1" w:lastColumn="1" w:noHBand="0" w:noVBand="0"/>
      </w:tblPr>
      <w:tblGrid>
        <w:gridCol w:w="473"/>
        <w:gridCol w:w="473"/>
        <w:gridCol w:w="474"/>
        <w:gridCol w:w="473"/>
        <w:gridCol w:w="474"/>
        <w:gridCol w:w="7272"/>
      </w:tblGrid>
      <w:tr w:rsidR="005A7D3C" w:rsidRPr="008120B4" w14:paraId="5F7F8AAB" w14:textId="77777777" w:rsidTr="00254C02">
        <w:trPr>
          <w:trHeight w:hRule="exact" w:val="454"/>
        </w:trPr>
        <w:tc>
          <w:tcPr>
            <w:tcW w:w="4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3AF5AE63" w14:textId="77777777" w:rsidR="005A7D3C" w:rsidRPr="008120B4" w:rsidRDefault="005A7D3C" w:rsidP="005A7D3C">
            <w:pPr>
              <w:pStyle w:val="TableParagraph"/>
              <w:ind w:left="43"/>
              <w:jc w:val="center"/>
              <w:rPr>
                <w:rFonts w:eastAsia="Lucida Sans Unicode" w:cs="Arial"/>
                <w:b/>
                <w:spacing w:val="-1"/>
                <w:w w:val="80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Arial"/>
                <w:b/>
                <w:spacing w:val="-1"/>
                <w:w w:val="80"/>
                <w:sz w:val="20"/>
                <w:szCs w:val="20"/>
                <w:lang w:val="es-ES"/>
              </w:rPr>
              <w:t>1</w:t>
            </w:r>
          </w:p>
        </w:tc>
        <w:tc>
          <w:tcPr>
            <w:tcW w:w="4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7E2FD53E" w14:textId="77777777" w:rsidR="005A7D3C" w:rsidRPr="008120B4" w:rsidRDefault="005A7D3C" w:rsidP="005A7D3C">
            <w:pPr>
              <w:pStyle w:val="TableParagraph"/>
              <w:ind w:left="15"/>
              <w:jc w:val="center"/>
              <w:rPr>
                <w:rFonts w:eastAsia="Lucida Sans Unicode" w:cs="Arial"/>
                <w:b/>
                <w:spacing w:val="-1"/>
                <w:w w:val="80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Arial"/>
                <w:b/>
                <w:spacing w:val="-1"/>
                <w:w w:val="80"/>
                <w:sz w:val="20"/>
                <w:szCs w:val="20"/>
                <w:lang w:val="es-ES"/>
              </w:rPr>
              <w:t>2</w:t>
            </w:r>
          </w:p>
        </w:tc>
        <w:tc>
          <w:tcPr>
            <w:tcW w:w="4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0C149E18" w14:textId="77777777" w:rsidR="005A7D3C" w:rsidRPr="008120B4" w:rsidRDefault="005A7D3C" w:rsidP="005A7D3C">
            <w:pPr>
              <w:pStyle w:val="TableParagraph"/>
              <w:ind w:left="-13"/>
              <w:jc w:val="center"/>
              <w:rPr>
                <w:rFonts w:eastAsia="Lucida Sans Unicode" w:cs="Arial"/>
                <w:b/>
                <w:spacing w:val="-1"/>
                <w:w w:val="80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Arial"/>
                <w:b/>
                <w:spacing w:val="-1"/>
                <w:w w:val="80"/>
                <w:sz w:val="20"/>
                <w:szCs w:val="20"/>
                <w:lang w:val="es-ES"/>
              </w:rPr>
              <w:t>3</w:t>
            </w:r>
          </w:p>
        </w:tc>
        <w:tc>
          <w:tcPr>
            <w:tcW w:w="4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0E01A7DC" w14:textId="77777777" w:rsidR="005A7D3C" w:rsidRPr="008120B4" w:rsidRDefault="005A7D3C" w:rsidP="005A7D3C">
            <w:pPr>
              <w:pStyle w:val="TableParagraph"/>
              <w:ind w:left="-41"/>
              <w:jc w:val="center"/>
              <w:rPr>
                <w:rFonts w:eastAsia="Lucida Sans Unicode" w:cs="Arial"/>
                <w:b/>
                <w:spacing w:val="-1"/>
                <w:w w:val="80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Arial"/>
                <w:b/>
                <w:spacing w:val="-1"/>
                <w:w w:val="80"/>
                <w:sz w:val="20"/>
                <w:szCs w:val="20"/>
                <w:lang w:val="es-ES"/>
              </w:rPr>
              <w:t>4</w:t>
            </w:r>
          </w:p>
        </w:tc>
        <w:tc>
          <w:tcPr>
            <w:tcW w:w="4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70914BAE" w14:textId="77777777" w:rsidR="005A7D3C" w:rsidRPr="008120B4" w:rsidRDefault="005A7D3C" w:rsidP="005A7D3C">
            <w:pPr>
              <w:pStyle w:val="TableParagraph"/>
              <w:ind w:left="-70"/>
              <w:jc w:val="center"/>
              <w:rPr>
                <w:rFonts w:eastAsia="Lucida Sans Unicode" w:cs="Arial"/>
                <w:b/>
                <w:spacing w:val="-1"/>
                <w:w w:val="80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Arial"/>
                <w:b/>
                <w:spacing w:val="-1"/>
                <w:w w:val="80"/>
                <w:sz w:val="20"/>
                <w:szCs w:val="20"/>
                <w:lang w:val="es-ES"/>
              </w:rPr>
              <w:t>5</w:t>
            </w:r>
          </w:p>
        </w:tc>
        <w:tc>
          <w:tcPr>
            <w:tcW w:w="72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11114B39" w14:textId="77777777" w:rsidR="005A7D3C" w:rsidRPr="008120B4" w:rsidRDefault="005A7D3C" w:rsidP="008916B1">
            <w:pPr>
              <w:pStyle w:val="TableParagraph"/>
              <w:ind w:left="102"/>
              <w:jc w:val="center"/>
              <w:rPr>
                <w:b/>
                <w:sz w:val="20"/>
                <w:szCs w:val="20"/>
                <w:lang w:val="es-ES"/>
              </w:rPr>
            </w:pPr>
            <w:r w:rsidRPr="008120B4">
              <w:rPr>
                <w:rFonts w:eastAsia="Times New Roman" w:cs="Times New Roman"/>
                <w:b/>
                <w:color w:val="222222"/>
                <w:sz w:val="20"/>
                <w:szCs w:val="20"/>
                <w:lang w:val="es-ES" w:eastAsia="ca-ES"/>
              </w:rPr>
              <w:t>Medidas de seguridad del Local</w:t>
            </w:r>
          </w:p>
        </w:tc>
      </w:tr>
      <w:tr w:rsidR="005A7D3C" w:rsidRPr="008120B4" w14:paraId="6E45C59A" w14:textId="77777777" w:rsidTr="00254C02">
        <w:trPr>
          <w:trHeight w:hRule="exact" w:val="340"/>
        </w:trPr>
        <w:tc>
          <w:tcPr>
            <w:tcW w:w="4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AF7AE78" w14:textId="77777777" w:rsidR="005A7D3C" w:rsidRPr="008120B4" w:rsidRDefault="005A7D3C" w:rsidP="005A7D3C">
            <w:pPr>
              <w:pStyle w:val="TableParagraph"/>
              <w:ind w:left="43"/>
              <w:jc w:val="center"/>
              <w:rPr>
                <w:rFonts w:eastAsia="Lucida Sans Unicode" w:cs="Lucida Sans Unicode"/>
                <w:b/>
                <w:spacing w:val="-1"/>
                <w:w w:val="80"/>
                <w:sz w:val="20"/>
                <w:szCs w:val="20"/>
                <w:lang w:val="es-ES"/>
              </w:rPr>
            </w:pPr>
          </w:p>
        </w:tc>
        <w:tc>
          <w:tcPr>
            <w:tcW w:w="4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AECFE18" w14:textId="77777777" w:rsidR="005A7D3C" w:rsidRPr="008120B4" w:rsidRDefault="005A7D3C" w:rsidP="005A7D3C">
            <w:pPr>
              <w:pStyle w:val="TableParagraph"/>
              <w:ind w:left="15"/>
              <w:jc w:val="center"/>
              <w:rPr>
                <w:rFonts w:eastAsia="Lucida Sans Unicode" w:cs="Lucida Sans Unicode"/>
                <w:b/>
                <w:spacing w:val="-1"/>
                <w:w w:val="80"/>
                <w:sz w:val="20"/>
                <w:szCs w:val="20"/>
                <w:lang w:val="es-ES"/>
              </w:rPr>
            </w:pPr>
          </w:p>
        </w:tc>
        <w:tc>
          <w:tcPr>
            <w:tcW w:w="4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0DCCA05" w14:textId="77777777" w:rsidR="005A7D3C" w:rsidRPr="008120B4" w:rsidRDefault="005A7D3C" w:rsidP="005A7D3C">
            <w:pPr>
              <w:pStyle w:val="TableParagraph"/>
              <w:ind w:left="-13"/>
              <w:jc w:val="center"/>
              <w:rPr>
                <w:rFonts w:eastAsia="Lucida Sans Unicode" w:cs="Lucida Sans Unicode"/>
                <w:b/>
                <w:spacing w:val="-1"/>
                <w:w w:val="80"/>
                <w:sz w:val="20"/>
                <w:szCs w:val="20"/>
                <w:lang w:val="es-ES"/>
              </w:rPr>
            </w:pPr>
          </w:p>
        </w:tc>
        <w:tc>
          <w:tcPr>
            <w:tcW w:w="4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13ED97D" w14:textId="77777777" w:rsidR="005A7D3C" w:rsidRPr="008120B4" w:rsidRDefault="005A7D3C" w:rsidP="005A7D3C">
            <w:pPr>
              <w:pStyle w:val="TableParagraph"/>
              <w:ind w:left="-41"/>
              <w:jc w:val="center"/>
              <w:rPr>
                <w:rFonts w:eastAsia="Lucida Sans Unicode" w:cs="Lucida Sans Unicode"/>
                <w:b/>
                <w:spacing w:val="-1"/>
                <w:w w:val="80"/>
                <w:sz w:val="20"/>
                <w:szCs w:val="20"/>
                <w:lang w:val="es-ES"/>
              </w:rPr>
            </w:pPr>
          </w:p>
        </w:tc>
        <w:tc>
          <w:tcPr>
            <w:tcW w:w="4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32A68AD" w14:textId="77777777" w:rsidR="005A7D3C" w:rsidRPr="008120B4" w:rsidRDefault="005A7D3C" w:rsidP="005A7D3C">
            <w:pPr>
              <w:pStyle w:val="TableParagraph"/>
              <w:ind w:left="-70"/>
              <w:jc w:val="center"/>
              <w:rPr>
                <w:rFonts w:eastAsia="Lucida Sans Unicode" w:cs="Lucida Sans Unicode"/>
                <w:b/>
                <w:spacing w:val="-1"/>
                <w:w w:val="80"/>
                <w:sz w:val="20"/>
                <w:szCs w:val="20"/>
                <w:lang w:val="es-ES"/>
              </w:rPr>
            </w:pPr>
          </w:p>
        </w:tc>
        <w:tc>
          <w:tcPr>
            <w:tcW w:w="72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CFE9924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404040" w:themeColor="text1" w:themeTint="BF"/>
                <w:sz w:val="18"/>
                <w:szCs w:val="18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404040" w:themeColor="text1" w:themeTint="BF"/>
                <w:sz w:val="18"/>
                <w:szCs w:val="18"/>
                <w:lang w:val="es-ES" w:eastAsia="ca-ES"/>
              </w:rPr>
              <w:t xml:space="preserve">Alarma interna (sonora, luminosa, ...) conectada, o no, a empresa de seguridad </w:t>
            </w:r>
          </w:p>
        </w:tc>
      </w:tr>
      <w:tr w:rsidR="005A7D3C" w:rsidRPr="008120B4" w14:paraId="5244535A" w14:textId="77777777" w:rsidTr="00254C02">
        <w:trPr>
          <w:trHeight w:hRule="exact" w:val="340"/>
        </w:trPr>
        <w:tc>
          <w:tcPr>
            <w:tcW w:w="4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5BAA8C0" w14:textId="77777777" w:rsidR="005A7D3C" w:rsidRPr="008120B4" w:rsidRDefault="005A7D3C" w:rsidP="005A7D3C">
            <w:pPr>
              <w:pStyle w:val="TableParagraph"/>
              <w:ind w:left="43"/>
              <w:jc w:val="center"/>
              <w:rPr>
                <w:rFonts w:eastAsia="Lucida Sans Unicode" w:cs="Lucida Sans Unicode"/>
                <w:b/>
                <w:spacing w:val="-1"/>
                <w:w w:val="80"/>
                <w:sz w:val="20"/>
                <w:szCs w:val="20"/>
                <w:lang w:val="es-ES"/>
              </w:rPr>
            </w:pPr>
          </w:p>
        </w:tc>
        <w:tc>
          <w:tcPr>
            <w:tcW w:w="4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4E86E58" w14:textId="77777777" w:rsidR="005A7D3C" w:rsidRPr="008120B4" w:rsidRDefault="005A7D3C" w:rsidP="005A7D3C">
            <w:pPr>
              <w:pStyle w:val="TableParagraph"/>
              <w:ind w:left="15"/>
              <w:jc w:val="center"/>
              <w:rPr>
                <w:rFonts w:eastAsia="Lucida Sans Unicode" w:cs="Lucida Sans Unicode"/>
                <w:b/>
                <w:spacing w:val="-1"/>
                <w:w w:val="80"/>
                <w:sz w:val="20"/>
                <w:szCs w:val="20"/>
                <w:lang w:val="es-ES"/>
              </w:rPr>
            </w:pPr>
          </w:p>
        </w:tc>
        <w:tc>
          <w:tcPr>
            <w:tcW w:w="4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3DE0055" w14:textId="77777777" w:rsidR="005A7D3C" w:rsidRPr="008120B4" w:rsidRDefault="005A7D3C" w:rsidP="005A7D3C">
            <w:pPr>
              <w:pStyle w:val="TableParagraph"/>
              <w:ind w:left="-13"/>
              <w:jc w:val="center"/>
              <w:rPr>
                <w:rFonts w:eastAsia="Lucida Sans Unicode" w:cs="Lucida Sans Unicode"/>
                <w:b/>
                <w:spacing w:val="-1"/>
                <w:w w:val="80"/>
                <w:sz w:val="20"/>
                <w:szCs w:val="20"/>
                <w:lang w:val="es-ES"/>
              </w:rPr>
            </w:pPr>
          </w:p>
        </w:tc>
        <w:tc>
          <w:tcPr>
            <w:tcW w:w="4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6BF98F7" w14:textId="77777777" w:rsidR="005A7D3C" w:rsidRPr="008120B4" w:rsidRDefault="005A7D3C" w:rsidP="005A7D3C">
            <w:pPr>
              <w:pStyle w:val="TableParagraph"/>
              <w:ind w:left="-41"/>
              <w:jc w:val="center"/>
              <w:rPr>
                <w:rFonts w:eastAsia="Lucida Sans Unicode" w:cs="Lucida Sans Unicode"/>
                <w:b/>
                <w:spacing w:val="-1"/>
                <w:w w:val="80"/>
                <w:sz w:val="20"/>
                <w:szCs w:val="20"/>
                <w:lang w:val="es-ES"/>
              </w:rPr>
            </w:pPr>
          </w:p>
        </w:tc>
        <w:tc>
          <w:tcPr>
            <w:tcW w:w="4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F5C1EA2" w14:textId="77777777" w:rsidR="005A7D3C" w:rsidRPr="008120B4" w:rsidRDefault="005A7D3C" w:rsidP="005A7D3C">
            <w:pPr>
              <w:pStyle w:val="TableParagraph"/>
              <w:ind w:left="-70"/>
              <w:jc w:val="center"/>
              <w:rPr>
                <w:rFonts w:eastAsia="Lucida Sans Unicode" w:cs="Lucida Sans Unicode"/>
                <w:b/>
                <w:spacing w:val="-1"/>
                <w:w w:val="80"/>
                <w:sz w:val="20"/>
                <w:szCs w:val="20"/>
                <w:lang w:val="es-ES"/>
              </w:rPr>
            </w:pPr>
          </w:p>
        </w:tc>
        <w:tc>
          <w:tcPr>
            <w:tcW w:w="72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C102410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404040" w:themeColor="text1" w:themeTint="BF"/>
                <w:sz w:val="18"/>
                <w:szCs w:val="18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404040" w:themeColor="text1" w:themeTint="BF"/>
                <w:sz w:val="18"/>
                <w:szCs w:val="18"/>
                <w:lang w:val="es-ES" w:eastAsia="ca-ES"/>
              </w:rPr>
              <w:t>Vigilantes propios y/o de empresa de seguridad</w:t>
            </w:r>
          </w:p>
        </w:tc>
      </w:tr>
      <w:tr w:rsidR="005A7D3C" w:rsidRPr="008120B4" w14:paraId="159CDF6A" w14:textId="77777777" w:rsidTr="00254C02">
        <w:trPr>
          <w:trHeight w:hRule="exact" w:val="340"/>
        </w:trPr>
        <w:tc>
          <w:tcPr>
            <w:tcW w:w="4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23E7FDC" w14:textId="77777777" w:rsidR="005A7D3C" w:rsidRPr="008120B4" w:rsidRDefault="005A7D3C" w:rsidP="005A7D3C">
            <w:pPr>
              <w:pStyle w:val="TableParagraph"/>
              <w:ind w:left="43"/>
              <w:jc w:val="center"/>
              <w:rPr>
                <w:rFonts w:eastAsia="Lucida Sans Unicode" w:cs="Lucida Sans Unicode"/>
                <w:b/>
                <w:spacing w:val="-1"/>
                <w:w w:val="80"/>
                <w:sz w:val="20"/>
                <w:szCs w:val="20"/>
                <w:lang w:val="es-ES"/>
              </w:rPr>
            </w:pPr>
          </w:p>
        </w:tc>
        <w:tc>
          <w:tcPr>
            <w:tcW w:w="4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2BBDE6E" w14:textId="77777777" w:rsidR="005A7D3C" w:rsidRPr="008120B4" w:rsidRDefault="005A7D3C" w:rsidP="005A7D3C">
            <w:pPr>
              <w:pStyle w:val="TableParagraph"/>
              <w:ind w:left="15"/>
              <w:jc w:val="center"/>
              <w:rPr>
                <w:rFonts w:eastAsia="Lucida Sans Unicode" w:cs="Lucida Sans Unicode"/>
                <w:b/>
                <w:spacing w:val="-1"/>
                <w:w w:val="80"/>
                <w:sz w:val="20"/>
                <w:szCs w:val="20"/>
                <w:lang w:val="es-ES"/>
              </w:rPr>
            </w:pPr>
          </w:p>
        </w:tc>
        <w:tc>
          <w:tcPr>
            <w:tcW w:w="4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C51150E" w14:textId="77777777" w:rsidR="005A7D3C" w:rsidRPr="008120B4" w:rsidRDefault="005A7D3C" w:rsidP="005A7D3C">
            <w:pPr>
              <w:pStyle w:val="TableParagraph"/>
              <w:ind w:left="-13"/>
              <w:jc w:val="center"/>
              <w:rPr>
                <w:rFonts w:eastAsia="Lucida Sans Unicode" w:cs="Lucida Sans Unicode"/>
                <w:b/>
                <w:spacing w:val="-1"/>
                <w:w w:val="80"/>
                <w:sz w:val="20"/>
                <w:szCs w:val="20"/>
                <w:lang w:val="es-ES"/>
              </w:rPr>
            </w:pPr>
          </w:p>
        </w:tc>
        <w:tc>
          <w:tcPr>
            <w:tcW w:w="4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DA16D90" w14:textId="77777777" w:rsidR="005A7D3C" w:rsidRPr="008120B4" w:rsidRDefault="005A7D3C" w:rsidP="005A7D3C">
            <w:pPr>
              <w:pStyle w:val="TableParagraph"/>
              <w:ind w:left="-41"/>
              <w:jc w:val="center"/>
              <w:rPr>
                <w:rFonts w:eastAsia="Lucida Sans Unicode" w:cs="Lucida Sans Unicode"/>
                <w:b/>
                <w:spacing w:val="-1"/>
                <w:w w:val="80"/>
                <w:sz w:val="20"/>
                <w:szCs w:val="20"/>
                <w:lang w:val="es-ES"/>
              </w:rPr>
            </w:pPr>
          </w:p>
        </w:tc>
        <w:tc>
          <w:tcPr>
            <w:tcW w:w="4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4F4FEFC" w14:textId="77777777" w:rsidR="005A7D3C" w:rsidRPr="008120B4" w:rsidRDefault="005A7D3C" w:rsidP="005A7D3C">
            <w:pPr>
              <w:pStyle w:val="TableParagraph"/>
              <w:ind w:left="-70"/>
              <w:jc w:val="center"/>
              <w:rPr>
                <w:rFonts w:eastAsia="Lucida Sans Unicode" w:cs="Lucida Sans Unicode"/>
                <w:b/>
                <w:spacing w:val="-1"/>
                <w:w w:val="80"/>
                <w:sz w:val="20"/>
                <w:szCs w:val="20"/>
                <w:lang w:val="es-ES"/>
              </w:rPr>
            </w:pPr>
          </w:p>
        </w:tc>
        <w:tc>
          <w:tcPr>
            <w:tcW w:w="72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5E6E2EF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404040" w:themeColor="text1" w:themeTint="BF"/>
                <w:sz w:val="18"/>
                <w:szCs w:val="18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404040" w:themeColor="text1" w:themeTint="BF"/>
                <w:sz w:val="18"/>
                <w:szCs w:val="18"/>
                <w:lang w:val="es-ES" w:eastAsia="ca-ES"/>
              </w:rPr>
              <w:t xml:space="preserve">Videovigilancia sin grabación </w:t>
            </w:r>
          </w:p>
        </w:tc>
      </w:tr>
      <w:tr w:rsidR="005A7D3C" w:rsidRPr="008120B4" w14:paraId="3C5BCAC5" w14:textId="77777777" w:rsidTr="00254C02">
        <w:trPr>
          <w:trHeight w:hRule="exact" w:val="340"/>
        </w:trPr>
        <w:tc>
          <w:tcPr>
            <w:tcW w:w="4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E33B143" w14:textId="77777777" w:rsidR="005A7D3C" w:rsidRPr="008120B4" w:rsidRDefault="005A7D3C" w:rsidP="005A7D3C">
            <w:pPr>
              <w:pStyle w:val="TableParagraph"/>
              <w:ind w:left="43"/>
              <w:jc w:val="center"/>
              <w:rPr>
                <w:rFonts w:eastAsia="Lucida Sans Unicode" w:cs="Lucida Sans Unicode"/>
                <w:b/>
                <w:spacing w:val="-1"/>
                <w:w w:val="80"/>
                <w:sz w:val="20"/>
                <w:szCs w:val="20"/>
                <w:lang w:val="es-ES"/>
              </w:rPr>
            </w:pPr>
          </w:p>
        </w:tc>
        <w:tc>
          <w:tcPr>
            <w:tcW w:w="4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0242351" w14:textId="77777777" w:rsidR="005A7D3C" w:rsidRPr="008120B4" w:rsidRDefault="005A7D3C" w:rsidP="005A7D3C">
            <w:pPr>
              <w:pStyle w:val="TableParagraph"/>
              <w:ind w:left="15"/>
              <w:jc w:val="center"/>
              <w:rPr>
                <w:rFonts w:eastAsia="Lucida Sans Unicode" w:cs="Lucida Sans Unicode"/>
                <w:b/>
                <w:spacing w:val="-1"/>
                <w:w w:val="80"/>
                <w:sz w:val="20"/>
                <w:szCs w:val="20"/>
                <w:lang w:val="es-ES"/>
              </w:rPr>
            </w:pPr>
          </w:p>
        </w:tc>
        <w:tc>
          <w:tcPr>
            <w:tcW w:w="4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56BBB4E" w14:textId="77777777" w:rsidR="005A7D3C" w:rsidRPr="008120B4" w:rsidRDefault="005A7D3C" w:rsidP="005A7D3C">
            <w:pPr>
              <w:pStyle w:val="TableParagraph"/>
              <w:ind w:left="-13"/>
              <w:jc w:val="center"/>
              <w:rPr>
                <w:rFonts w:eastAsia="Lucida Sans Unicode" w:cs="Lucida Sans Unicode"/>
                <w:b/>
                <w:spacing w:val="-1"/>
                <w:w w:val="80"/>
                <w:sz w:val="20"/>
                <w:szCs w:val="20"/>
                <w:lang w:val="es-ES"/>
              </w:rPr>
            </w:pPr>
          </w:p>
        </w:tc>
        <w:tc>
          <w:tcPr>
            <w:tcW w:w="4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0FD9A37" w14:textId="77777777" w:rsidR="005A7D3C" w:rsidRPr="008120B4" w:rsidRDefault="005A7D3C" w:rsidP="005A7D3C">
            <w:pPr>
              <w:pStyle w:val="TableParagraph"/>
              <w:ind w:left="-41"/>
              <w:jc w:val="center"/>
              <w:rPr>
                <w:rFonts w:eastAsia="Lucida Sans Unicode" w:cs="Lucida Sans Unicode"/>
                <w:b/>
                <w:spacing w:val="-1"/>
                <w:w w:val="80"/>
                <w:sz w:val="20"/>
                <w:szCs w:val="20"/>
                <w:lang w:val="es-ES"/>
              </w:rPr>
            </w:pPr>
          </w:p>
        </w:tc>
        <w:tc>
          <w:tcPr>
            <w:tcW w:w="4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C122BFD" w14:textId="77777777" w:rsidR="005A7D3C" w:rsidRPr="008120B4" w:rsidRDefault="005A7D3C" w:rsidP="005A7D3C">
            <w:pPr>
              <w:pStyle w:val="TableParagraph"/>
              <w:ind w:left="-70"/>
              <w:jc w:val="center"/>
              <w:rPr>
                <w:rFonts w:eastAsia="Lucida Sans Unicode" w:cs="Lucida Sans Unicode"/>
                <w:b/>
                <w:spacing w:val="-1"/>
                <w:w w:val="80"/>
                <w:sz w:val="20"/>
                <w:szCs w:val="20"/>
                <w:lang w:val="es-ES"/>
              </w:rPr>
            </w:pPr>
          </w:p>
        </w:tc>
        <w:tc>
          <w:tcPr>
            <w:tcW w:w="72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02E5410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404040" w:themeColor="text1" w:themeTint="BF"/>
                <w:sz w:val="18"/>
                <w:szCs w:val="18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404040" w:themeColor="text1" w:themeTint="BF"/>
                <w:sz w:val="18"/>
                <w:szCs w:val="18"/>
                <w:lang w:val="es-ES" w:eastAsia="ca-ES"/>
              </w:rPr>
              <w:t>Videovigilancia con grabación</w:t>
            </w:r>
          </w:p>
        </w:tc>
      </w:tr>
      <w:tr w:rsidR="005A7D3C" w:rsidRPr="008120B4" w14:paraId="02526F43" w14:textId="77777777" w:rsidTr="00254C02">
        <w:trPr>
          <w:trHeight w:hRule="exact" w:val="340"/>
        </w:trPr>
        <w:tc>
          <w:tcPr>
            <w:tcW w:w="4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87EC335" w14:textId="77777777" w:rsidR="005A7D3C" w:rsidRPr="008120B4" w:rsidRDefault="005A7D3C" w:rsidP="005A7D3C">
            <w:pPr>
              <w:pStyle w:val="TableParagraph"/>
              <w:ind w:left="43"/>
              <w:jc w:val="center"/>
              <w:rPr>
                <w:rFonts w:eastAsia="Lucida Sans Unicode" w:cs="Lucida Sans Unicode"/>
                <w:b/>
                <w:spacing w:val="-1"/>
                <w:w w:val="80"/>
                <w:sz w:val="20"/>
                <w:szCs w:val="20"/>
                <w:lang w:val="es-ES"/>
              </w:rPr>
            </w:pPr>
          </w:p>
        </w:tc>
        <w:tc>
          <w:tcPr>
            <w:tcW w:w="4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213815A" w14:textId="77777777" w:rsidR="005A7D3C" w:rsidRPr="008120B4" w:rsidRDefault="005A7D3C" w:rsidP="005A7D3C">
            <w:pPr>
              <w:pStyle w:val="TableParagraph"/>
              <w:ind w:left="15"/>
              <w:jc w:val="center"/>
              <w:rPr>
                <w:rFonts w:eastAsia="Lucida Sans Unicode" w:cs="Lucida Sans Unicode"/>
                <w:b/>
                <w:spacing w:val="-1"/>
                <w:w w:val="80"/>
                <w:sz w:val="20"/>
                <w:szCs w:val="20"/>
                <w:lang w:val="es-ES"/>
              </w:rPr>
            </w:pPr>
          </w:p>
        </w:tc>
        <w:tc>
          <w:tcPr>
            <w:tcW w:w="4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1561CE7" w14:textId="77777777" w:rsidR="005A7D3C" w:rsidRPr="008120B4" w:rsidRDefault="005A7D3C" w:rsidP="005A7D3C">
            <w:pPr>
              <w:pStyle w:val="TableParagraph"/>
              <w:ind w:left="-13"/>
              <w:jc w:val="center"/>
              <w:rPr>
                <w:rFonts w:eastAsia="Lucida Sans Unicode" w:cs="Lucida Sans Unicode"/>
                <w:b/>
                <w:spacing w:val="-1"/>
                <w:w w:val="80"/>
                <w:sz w:val="20"/>
                <w:szCs w:val="20"/>
                <w:lang w:val="es-ES"/>
              </w:rPr>
            </w:pPr>
          </w:p>
        </w:tc>
        <w:tc>
          <w:tcPr>
            <w:tcW w:w="4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F9FC780" w14:textId="77777777" w:rsidR="005A7D3C" w:rsidRPr="008120B4" w:rsidRDefault="005A7D3C" w:rsidP="005A7D3C">
            <w:pPr>
              <w:pStyle w:val="TableParagraph"/>
              <w:ind w:left="-41"/>
              <w:jc w:val="center"/>
              <w:rPr>
                <w:rFonts w:eastAsia="Lucida Sans Unicode" w:cs="Lucida Sans Unicode"/>
                <w:b/>
                <w:spacing w:val="-1"/>
                <w:w w:val="80"/>
                <w:sz w:val="20"/>
                <w:szCs w:val="20"/>
                <w:lang w:val="es-ES"/>
              </w:rPr>
            </w:pPr>
          </w:p>
        </w:tc>
        <w:tc>
          <w:tcPr>
            <w:tcW w:w="4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FB53D75" w14:textId="77777777" w:rsidR="005A7D3C" w:rsidRPr="008120B4" w:rsidRDefault="005A7D3C" w:rsidP="005A7D3C">
            <w:pPr>
              <w:pStyle w:val="TableParagraph"/>
              <w:ind w:left="-70"/>
              <w:jc w:val="center"/>
              <w:rPr>
                <w:rFonts w:eastAsia="Lucida Sans Unicode" w:cs="Lucida Sans Unicode"/>
                <w:b/>
                <w:spacing w:val="-1"/>
                <w:w w:val="80"/>
                <w:sz w:val="20"/>
                <w:szCs w:val="20"/>
                <w:lang w:val="es-ES"/>
              </w:rPr>
            </w:pPr>
          </w:p>
        </w:tc>
        <w:tc>
          <w:tcPr>
            <w:tcW w:w="72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703A80B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404040" w:themeColor="text1" w:themeTint="BF"/>
                <w:sz w:val="18"/>
                <w:szCs w:val="18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404040" w:themeColor="text1" w:themeTint="BF"/>
                <w:sz w:val="18"/>
                <w:szCs w:val="18"/>
                <w:lang w:val="es-ES" w:eastAsia="ca-ES"/>
              </w:rPr>
              <w:t>Videovigilancia con grabación y/o alarma</w:t>
            </w:r>
          </w:p>
        </w:tc>
      </w:tr>
      <w:tr w:rsidR="005A7D3C" w:rsidRPr="008120B4" w14:paraId="7A6D1376" w14:textId="77777777" w:rsidTr="00254C02">
        <w:trPr>
          <w:trHeight w:hRule="exact" w:val="340"/>
        </w:trPr>
        <w:tc>
          <w:tcPr>
            <w:tcW w:w="4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F8318D6" w14:textId="77777777" w:rsidR="005A7D3C" w:rsidRPr="008120B4" w:rsidRDefault="005A7D3C" w:rsidP="005A7D3C">
            <w:pPr>
              <w:pStyle w:val="TableParagraph"/>
              <w:ind w:left="43"/>
              <w:jc w:val="center"/>
              <w:rPr>
                <w:rFonts w:eastAsia="Lucida Sans Unicode" w:cs="Lucida Sans Unicode"/>
                <w:b/>
                <w:spacing w:val="-1"/>
                <w:w w:val="80"/>
                <w:sz w:val="20"/>
                <w:szCs w:val="20"/>
                <w:lang w:val="es-ES"/>
              </w:rPr>
            </w:pPr>
          </w:p>
        </w:tc>
        <w:tc>
          <w:tcPr>
            <w:tcW w:w="4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35C85C3" w14:textId="77777777" w:rsidR="005A7D3C" w:rsidRPr="008120B4" w:rsidRDefault="005A7D3C" w:rsidP="005A7D3C">
            <w:pPr>
              <w:pStyle w:val="TableParagraph"/>
              <w:ind w:left="15"/>
              <w:jc w:val="center"/>
              <w:rPr>
                <w:rFonts w:eastAsia="Lucida Sans Unicode" w:cs="Lucida Sans Unicode"/>
                <w:b/>
                <w:spacing w:val="-1"/>
                <w:w w:val="80"/>
                <w:sz w:val="20"/>
                <w:szCs w:val="20"/>
                <w:lang w:val="es-ES"/>
              </w:rPr>
            </w:pPr>
          </w:p>
        </w:tc>
        <w:tc>
          <w:tcPr>
            <w:tcW w:w="4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F846747" w14:textId="77777777" w:rsidR="005A7D3C" w:rsidRPr="008120B4" w:rsidRDefault="005A7D3C" w:rsidP="005A7D3C">
            <w:pPr>
              <w:pStyle w:val="TableParagraph"/>
              <w:ind w:left="-13"/>
              <w:jc w:val="center"/>
              <w:rPr>
                <w:rFonts w:eastAsia="Lucida Sans Unicode" w:cs="Lucida Sans Unicode"/>
                <w:b/>
                <w:spacing w:val="-1"/>
                <w:w w:val="80"/>
                <w:sz w:val="20"/>
                <w:szCs w:val="20"/>
                <w:lang w:val="es-ES"/>
              </w:rPr>
            </w:pPr>
          </w:p>
        </w:tc>
        <w:tc>
          <w:tcPr>
            <w:tcW w:w="4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57AD5AD" w14:textId="77777777" w:rsidR="005A7D3C" w:rsidRPr="008120B4" w:rsidRDefault="005A7D3C" w:rsidP="005A7D3C">
            <w:pPr>
              <w:pStyle w:val="TableParagraph"/>
              <w:ind w:left="-41"/>
              <w:jc w:val="center"/>
              <w:rPr>
                <w:rFonts w:eastAsia="Lucida Sans Unicode" w:cs="Lucida Sans Unicode"/>
                <w:b/>
                <w:spacing w:val="-1"/>
                <w:w w:val="80"/>
                <w:sz w:val="20"/>
                <w:szCs w:val="20"/>
                <w:lang w:val="es-ES"/>
              </w:rPr>
            </w:pPr>
          </w:p>
        </w:tc>
        <w:tc>
          <w:tcPr>
            <w:tcW w:w="4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464213E" w14:textId="77777777" w:rsidR="005A7D3C" w:rsidRPr="008120B4" w:rsidRDefault="005A7D3C" w:rsidP="005A7D3C">
            <w:pPr>
              <w:pStyle w:val="TableParagraph"/>
              <w:ind w:left="-70"/>
              <w:jc w:val="center"/>
              <w:rPr>
                <w:rFonts w:eastAsia="Lucida Sans Unicode" w:cs="Lucida Sans Unicode"/>
                <w:b/>
                <w:spacing w:val="-1"/>
                <w:w w:val="80"/>
                <w:sz w:val="20"/>
                <w:szCs w:val="20"/>
                <w:lang w:val="es-ES"/>
              </w:rPr>
            </w:pPr>
          </w:p>
        </w:tc>
        <w:tc>
          <w:tcPr>
            <w:tcW w:w="72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05C27BB" w14:textId="77777777" w:rsidR="005A7D3C" w:rsidRPr="008120B4" w:rsidRDefault="00B8500D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404040" w:themeColor="text1" w:themeTint="BF"/>
                <w:sz w:val="18"/>
                <w:szCs w:val="18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404040" w:themeColor="text1" w:themeTint="BF"/>
                <w:sz w:val="18"/>
                <w:szCs w:val="18"/>
                <w:lang w:val="es-ES" w:eastAsia="ca-ES"/>
              </w:rPr>
              <w:t>*</w:t>
            </w:r>
            <w:r w:rsidR="005A7D3C" w:rsidRPr="008120B4">
              <w:rPr>
                <w:rFonts w:eastAsia="Times New Roman" w:cs="Times New Roman"/>
                <w:i/>
                <w:color w:val="404040" w:themeColor="text1" w:themeTint="BF"/>
                <w:sz w:val="18"/>
                <w:szCs w:val="18"/>
                <w:lang w:val="es-ES" w:eastAsia="ca-ES"/>
              </w:rPr>
              <w:t>NO EXISTEN medidas de seguridad</w:t>
            </w:r>
          </w:p>
        </w:tc>
      </w:tr>
    </w:tbl>
    <w:p w14:paraId="4590909A" w14:textId="77777777" w:rsidR="005A7D3C" w:rsidRPr="008120B4" w:rsidRDefault="005A7D3C" w:rsidP="00111C63">
      <w:pPr>
        <w:spacing w:after="0"/>
        <w:rPr>
          <w:rFonts w:cs="Times New Roman"/>
          <w:color w:val="222222"/>
          <w:sz w:val="16"/>
          <w:szCs w:val="16"/>
          <w:lang w:val="es-ES"/>
        </w:rPr>
      </w:pPr>
      <w:r w:rsidRPr="008120B4">
        <w:rPr>
          <w:rFonts w:cs="Times New Roman"/>
          <w:color w:val="222222"/>
          <w:sz w:val="16"/>
          <w:szCs w:val="16"/>
          <w:lang w:val="es-ES"/>
        </w:rPr>
        <w:br w:type="page"/>
      </w:r>
    </w:p>
    <w:p w14:paraId="56082BCD" w14:textId="77777777" w:rsidR="005A7D3C" w:rsidRPr="008120B4" w:rsidRDefault="005A7D3C" w:rsidP="005A7D3C">
      <w:pPr>
        <w:spacing w:before="55"/>
        <w:ind w:left="142"/>
        <w:jc w:val="center"/>
        <w:rPr>
          <w:rFonts w:eastAsia="Calibri" w:cs="Calibri"/>
          <w:szCs w:val="20"/>
          <w:lang w:val="es-ES"/>
        </w:rPr>
      </w:pPr>
      <w:r w:rsidRPr="008120B4">
        <w:rPr>
          <w:rFonts w:eastAsia="Calibri" w:cs="Calibri"/>
          <w:b/>
          <w:bCs/>
          <w:spacing w:val="-1"/>
          <w:szCs w:val="20"/>
          <w:lang w:val="es-ES"/>
        </w:rPr>
        <w:lastRenderedPageBreak/>
        <w:t>FICHEROS</w:t>
      </w:r>
    </w:p>
    <w:tbl>
      <w:tblPr>
        <w:tblStyle w:val="TableNormal"/>
        <w:tblW w:w="9639" w:type="dxa"/>
        <w:tblInd w:w="6" w:type="dxa"/>
        <w:tblLayout w:type="fixed"/>
        <w:tblLook w:val="01E0" w:firstRow="1" w:lastRow="1" w:firstColumn="1" w:lastColumn="1" w:noHBand="0" w:noVBand="0"/>
      </w:tblPr>
      <w:tblGrid>
        <w:gridCol w:w="426"/>
        <w:gridCol w:w="2509"/>
        <w:gridCol w:w="719"/>
        <w:gridCol w:w="719"/>
        <w:gridCol w:w="719"/>
        <w:gridCol w:w="720"/>
        <w:gridCol w:w="1323"/>
        <w:gridCol w:w="1324"/>
        <w:gridCol w:w="1180"/>
      </w:tblGrid>
      <w:tr w:rsidR="005A7D3C" w:rsidRPr="008120B4" w14:paraId="14EA9361" w14:textId="77777777" w:rsidTr="00C34743">
        <w:trPr>
          <w:trHeight w:hRule="exact" w:val="567"/>
        </w:trPr>
        <w:tc>
          <w:tcPr>
            <w:tcW w:w="4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128538BC" w14:textId="77777777" w:rsidR="005A7D3C" w:rsidRPr="008120B4" w:rsidRDefault="005A7D3C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proofErr w:type="spellStart"/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Nº</w:t>
            </w:r>
            <w:proofErr w:type="spellEnd"/>
          </w:p>
        </w:tc>
        <w:tc>
          <w:tcPr>
            <w:tcW w:w="25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1BDE2EEF" w14:textId="77777777" w:rsidR="005A7D3C" w:rsidRPr="008120B4" w:rsidRDefault="005A7D3C" w:rsidP="005A7D3C">
            <w:pPr>
              <w:pStyle w:val="TableParagraph"/>
              <w:spacing w:line="191" w:lineRule="auto"/>
              <w:ind w:left="14" w:right="2"/>
              <w:jc w:val="center"/>
              <w:rPr>
                <w:rFonts w:eastAsia="Lucida Sans Unicode" w:cs="Lucida Sans Unicode"/>
                <w:b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b/>
                <w:w w:val="85"/>
                <w:sz w:val="20"/>
                <w:szCs w:val="20"/>
                <w:lang w:val="es-ES"/>
              </w:rPr>
              <w:t>Fichero</w:t>
            </w:r>
          </w:p>
        </w:tc>
        <w:tc>
          <w:tcPr>
            <w:tcW w:w="7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35BB47DD" w14:textId="77777777" w:rsidR="005A7D3C" w:rsidRPr="008120B4" w:rsidRDefault="005A7D3C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sz w:val="20"/>
                <w:szCs w:val="20"/>
                <w:lang w:val="es-ES"/>
              </w:rPr>
            </w:pPr>
            <w:proofErr w:type="spellStart"/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Respons</w:t>
            </w:r>
            <w:proofErr w:type="spellEnd"/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.</w:t>
            </w:r>
          </w:p>
        </w:tc>
        <w:tc>
          <w:tcPr>
            <w:tcW w:w="7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6CC0B63C" w14:textId="77777777" w:rsidR="005A7D3C" w:rsidRPr="008120B4" w:rsidRDefault="005A7D3C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spacing w:val="-10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spacing w:val="-1"/>
                <w:w w:val="85"/>
                <w:sz w:val="20"/>
                <w:szCs w:val="20"/>
                <w:lang w:val="es-ES"/>
              </w:rPr>
              <w:t>S</w:t>
            </w: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ist</w:t>
            </w:r>
            <w:r w:rsidRPr="008120B4">
              <w:rPr>
                <w:rFonts w:eastAsia="Lucida Sans Unicode" w:cs="Lucida Sans Unicode"/>
                <w:spacing w:val="-1"/>
                <w:w w:val="85"/>
                <w:sz w:val="20"/>
                <w:szCs w:val="20"/>
                <w:lang w:val="es-ES"/>
              </w:rPr>
              <w:t>em</w:t>
            </w: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a</w:t>
            </w:r>
          </w:p>
          <w:p w14:paraId="381C0A8B" w14:textId="77777777" w:rsidR="005A7D3C" w:rsidRPr="008120B4" w:rsidRDefault="005A7D3C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sz w:val="20"/>
                <w:szCs w:val="20"/>
                <w:lang w:val="es-ES"/>
              </w:rPr>
            </w:pPr>
            <w:proofErr w:type="spellStart"/>
            <w:r w:rsidRPr="008120B4">
              <w:rPr>
                <w:rFonts w:eastAsia="Lucida Sans Unicode" w:cs="Lucida Sans Unicode"/>
                <w:spacing w:val="-1"/>
                <w:w w:val="85"/>
                <w:sz w:val="20"/>
                <w:szCs w:val="20"/>
                <w:lang w:val="es-ES"/>
              </w:rPr>
              <w:t>Tr</w:t>
            </w: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ata</w:t>
            </w:r>
            <w:r w:rsidRPr="008120B4">
              <w:rPr>
                <w:rFonts w:eastAsia="Lucida Sans Unicode" w:cs="Lucida Sans Unicode"/>
                <w:spacing w:val="-1"/>
                <w:w w:val="85"/>
                <w:sz w:val="20"/>
                <w:szCs w:val="20"/>
                <w:lang w:val="es-ES"/>
              </w:rPr>
              <w:t>m</w:t>
            </w:r>
            <w:proofErr w:type="spellEnd"/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.</w:t>
            </w:r>
          </w:p>
        </w:tc>
        <w:tc>
          <w:tcPr>
            <w:tcW w:w="7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26CD3BF5" w14:textId="77777777" w:rsidR="005A7D3C" w:rsidRPr="008120B4" w:rsidRDefault="005A7D3C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Cat.</w:t>
            </w:r>
          </w:p>
          <w:p w14:paraId="2A81E818" w14:textId="77777777" w:rsidR="005A7D3C" w:rsidRPr="008120B4" w:rsidRDefault="005A7D3C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Datos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54B19C23" w14:textId="77777777" w:rsidR="005A7D3C" w:rsidRPr="008120B4" w:rsidRDefault="005A7D3C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spacing w:val="-1"/>
                <w:w w:val="80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spacing w:val="-1"/>
                <w:w w:val="80"/>
                <w:sz w:val="20"/>
                <w:szCs w:val="20"/>
                <w:lang w:val="es-ES"/>
              </w:rPr>
              <w:t>Cat.</w:t>
            </w:r>
          </w:p>
          <w:p w14:paraId="3CBFC621" w14:textId="77777777" w:rsidR="005A7D3C" w:rsidRPr="008120B4" w:rsidRDefault="005A7D3C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sz w:val="20"/>
                <w:szCs w:val="20"/>
                <w:lang w:val="es-ES"/>
              </w:rPr>
            </w:pPr>
            <w:proofErr w:type="spellStart"/>
            <w:r w:rsidRPr="008120B4">
              <w:rPr>
                <w:rFonts w:eastAsia="Lucida Sans Unicode" w:cs="Lucida Sans Unicode"/>
                <w:spacing w:val="-1"/>
                <w:w w:val="80"/>
                <w:sz w:val="20"/>
                <w:szCs w:val="20"/>
                <w:lang w:val="es-ES"/>
              </w:rPr>
              <w:t>Tratam</w:t>
            </w:r>
            <w:proofErr w:type="spellEnd"/>
            <w:r w:rsidRPr="008120B4">
              <w:rPr>
                <w:rFonts w:eastAsia="Lucida Sans Unicode" w:cs="Lucida Sans Unicode"/>
                <w:spacing w:val="-1"/>
                <w:w w:val="80"/>
                <w:sz w:val="20"/>
                <w:szCs w:val="20"/>
                <w:lang w:val="es-ES"/>
              </w:rPr>
              <w:t>.</w:t>
            </w:r>
          </w:p>
        </w:tc>
        <w:tc>
          <w:tcPr>
            <w:tcW w:w="13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2420AA8B" w14:textId="77777777" w:rsidR="005A7D3C" w:rsidRPr="008120B4" w:rsidRDefault="005A7D3C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spacing w:val="-1"/>
                <w:w w:val="80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spacing w:val="-1"/>
                <w:w w:val="80"/>
                <w:sz w:val="20"/>
                <w:szCs w:val="20"/>
                <w:lang w:val="es-ES"/>
              </w:rPr>
              <w:t>Legitimación</w:t>
            </w:r>
          </w:p>
        </w:tc>
        <w:tc>
          <w:tcPr>
            <w:tcW w:w="13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143B6613" w14:textId="77777777" w:rsidR="005A7D3C" w:rsidRPr="008120B4" w:rsidRDefault="005A7D3C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spacing w:val="-1"/>
                <w:w w:val="80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spacing w:val="-1"/>
                <w:w w:val="80"/>
                <w:sz w:val="20"/>
                <w:szCs w:val="20"/>
                <w:lang w:val="es-ES"/>
              </w:rPr>
              <w:t>Conservación</w:t>
            </w:r>
          </w:p>
        </w:tc>
        <w:tc>
          <w:tcPr>
            <w:tcW w:w="11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45C796A2" w14:textId="77777777" w:rsidR="005A7D3C" w:rsidRPr="008120B4" w:rsidRDefault="005A7D3C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spacing w:val="-1"/>
                <w:w w:val="80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spacing w:val="-1"/>
                <w:w w:val="80"/>
                <w:sz w:val="20"/>
                <w:szCs w:val="20"/>
                <w:lang w:val="es-ES"/>
              </w:rPr>
              <w:t>Cesión</w:t>
            </w:r>
          </w:p>
        </w:tc>
      </w:tr>
      <w:tr w:rsidR="005A7D3C" w:rsidRPr="008120B4" w14:paraId="4CEFBBE0" w14:textId="77777777" w:rsidTr="00C34743">
        <w:trPr>
          <w:trHeight w:hRule="exact" w:val="454"/>
        </w:trPr>
        <w:tc>
          <w:tcPr>
            <w:tcW w:w="4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624B181" w14:textId="77777777" w:rsidR="005A7D3C" w:rsidRPr="008120B4" w:rsidRDefault="005A7D3C" w:rsidP="005A7D3C">
            <w:pPr>
              <w:jc w:val="center"/>
              <w:rPr>
                <w:rFonts w:cs="Lucida Sans Unicode"/>
                <w:sz w:val="20"/>
                <w:szCs w:val="20"/>
                <w:lang w:val="es-ES"/>
              </w:rPr>
            </w:pPr>
            <w:r w:rsidRPr="008120B4">
              <w:rPr>
                <w:rFonts w:cs="Lucida Sans Unicode"/>
                <w:sz w:val="20"/>
                <w:szCs w:val="20"/>
                <w:lang w:val="es-ES"/>
              </w:rPr>
              <w:t>1</w:t>
            </w:r>
          </w:p>
        </w:tc>
        <w:tc>
          <w:tcPr>
            <w:tcW w:w="25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8BA5D5B" w14:textId="77777777" w:rsidR="005A7D3C" w:rsidRPr="008120B4" w:rsidRDefault="005A7D3C" w:rsidP="005A7D3C">
            <w:pPr>
              <w:ind w:left="156"/>
              <w:rPr>
                <w:rFonts w:cs="Lucida Sans Unicode"/>
                <w:sz w:val="20"/>
                <w:szCs w:val="20"/>
                <w:lang w:val="es-ES"/>
              </w:rPr>
            </w:pPr>
            <w:r w:rsidRPr="008120B4">
              <w:rPr>
                <w:rFonts w:cs="Lucida Sans Unicode"/>
                <w:sz w:val="20"/>
                <w:szCs w:val="20"/>
                <w:lang w:val="es-ES"/>
              </w:rPr>
              <w:t>LABORAL Y RR HH</w:t>
            </w:r>
          </w:p>
        </w:tc>
        <w:tc>
          <w:tcPr>
            <w:tcW w:w="7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09C4E71" w14:textId="77777777" w:rsidR="005A7D3C" w:rsidRPr="008120B4" w:rsidRDefault="005A7D3C" w:rsidP="005A7D3C">
            <w:pPr>
              <w:jc w:val="center"/>
              <w:rPr>
                <w:rFonts w:cs="Lucida Sans Unicode"/>
                <w:sz w:val="20"/>
                <w:szCs w:val="20"/>
                <w:lang w:val="es-ES"/>
              </w:rPr>
            </w:pPr>
            <w:r w:rsidRPr="008120B4">
              <w:rPr>
                <w:rFonts w:cs="Lucida Sans Unicode"/>
                <w:sz w:val="20"/>
                <w:szCs w:val="20"/>
                <w:lang w:val="es-ES"/>
              </w:rPr>
              <w:t>RT</w:t>
            </w:r>
          </w:p>
        </w:tc>
        <w:tc>
          <w:tcPr>
            <w:tcW w:w="7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77A0B7B" w14:textId="77777777" w:rsidR="005A7D3C" w:rsidRPr="008120B4" w:rsidRDefault="005A7D3C" w:rsidP="005A7D3C">
            <w:pPr>
              <w:jc w:val="center"/>
              <w:rPr>
                <w:rFonts w:cs="Lucida Sans Unicode"/>
                <w:sz w:val="20"/>
                <w:szCs w:val="20"/>
                <w:lang w:val="es-ES"/>
              </w:rPr>
            </w:pPr>
            <w:r w:rsidRPr="008120B4">
              <w:rPr>
                <w:rFonts w:cs="Lucida Sans Unicode"/>
                <w:sz w:val="20"/>
                <w:szCs w:val="20"/>
                <w:lang w:val="es-ES"/>
              </w:rPr>
              <w:t>M</w:t>
            </w:r>
          </w:p>
        </w:tc>
        <w:tc>
          <w:tcPr>
            <w:tcW w:w="7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01763FF" w14:textId="77777777" w:rsidR="005A7D3C" w:rsidRPr="008120B4" w:rsidRDefault="005A7D3C" w:rsidP="005A7D3C">
            <w:pPr>
              <w:jc w:val="center"/>
              <w:rPr>
                <w:rFonts w:cs="Lucida Sans Unicode"/>
                <w:sz w:val="20"/>
                <w:szCs w:val="20"/>
                <w:lang w:val="es-ES"/>
              </w:rPr>
            </w:pPr>
            <w:r w:rsidRPr="008120B4">
              <w:rPr>
                <w:rFonts w:cs="Lucida Sans Unicode"/>
                <w:sz w:val="20"/>
                <w:szCs w:val="20"/>
                <w:lang w:val="es-ES"/>
              </w:rPr>
              <w:t>B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C640048" w14:textId="77777777" w:rsidR="005A7D3C" w:rsidRPr="008120B4" w:rsidRDefault="005A7D3C" w:rsidP="005A7D3C">
            <w:pPr>
              <w:jc w:val="center"/>
              <w:rPr>
                <w:rFonts w:cs="Lucida Sans Unicode"/>
                <w:sz w:val="20"/>
                <w:szCs w:val="20"/>
                <w:lang w:val="es-ES"/>
              </w:rPr>
            </w:pPr>
          </w:p>
        </w:tc>
        <w:tc>
          <w:tcPr>
            <w:tcW w:w="13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36BB168" w14:textId="77777777" w:rsidR="005A7D3C" w:rsidRPr="008120B4" w:rsidRDefault="005A7D3C" w:rsidP="005A7D3C">
            <w:pPr>
              <w:ind w:left="142" w:right="47"/>
              <w:rPr>
                <w:rFonts w:cs="Lucida Sans Unicode"/>
                <w:i/>
                <w:sz w:val="16"/>
                <w:szCs w:val="16"/>
                <w:lang w:val="es-ES"/>
              </w:rPr>
            </w:pPr>
            <w:r w:rsidRPr="008120B4">
              <w:rPr>
                <w:rFonts w:cs="Lucida Sans Unicode"/>
                <w:i/>
                <w:sz w:val="16"/>
                <w:szCs w:val="16"/>
                <w:lang w:val="es-ES"/>
              </w:rPr>
              <w:t>Contrato</w:t>
            </w:r>
          </w:p>
        </w:tc>
        <w:tc>
          <w:tcPr>
            <w:tcW w:w="13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581C829" w14:textId="77777777" w:rsidR="005A7D3C" w:rsidRPr="008120B4" w:rsidRDefault="005A7D3C" w:rsidP="005A7D3C">
            <w:pPr>
              <w:ind w:left="95" w:right="47"/>
              <w:rPr>
                <w:rFonts w:cs="Lucida Sans Unicode"/>
                <w:i/>
                <w:sz w:val="16"/>
                <w:szCs w:val="16"/>
                <w:lang w:val="es-ES"/>
              </w:rPr>
            </w:pPr>
            <w:r w:rsidRPr="008120B4">
              <w:rPr>
                <w:rFonts w:cs="Lucida Sans Unicode"/>
                <w:i/>
                <w:sz w:val="16"/>
                <w:szCs w:val="16"/>
                <w:lang w:val="es-ES"/>
              </w:rPr>
              <w:t>Obligación legal</w:t>
            </w:r>
          </w:p>
        </w:tc>
        <w:tc>
          <w:tcPr>
            <w:tcW w:w="11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EE89D84" w14:textId="77777777" w:rsidR="005A7D3C" w:rsidRPr="008120B4" w:rsidRDefault="005A7D3C" w:rsidP="005A7D3C">
            <w:pPr>
              <w:ind w:left="46" w:right="47"/>
              <w:rPr>
                <w:rFonts w:cs="Lucida Sans Unicode"/>
                <w:i/>
                <w:sz w:val="20"/>
                <w:szCs w:val="20"/>
                <w:lang w:val="es-ES"/>
              </w:rPr>
            </w:pPr>
          </w:p>
        </w:tc>
      </w:tr>
      <w:tr w:rsidR="005A7D3C" w:rsidRPr="008120B4" w14:paraId="59524E7F" w14:textId="77777777" w:rsidTr="00C34743">
        <w:trPr>
          <w:trHeight w:hRule="exact" w:val="454"/>
        </w:trPr>
        <w:tc>
          <w:tcPr>
            <w:tcW w:w="4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40761EF" w14:textId="77777777" w:rsidR="005A7D3C" w:rsidRPr="008120B4" w:rsidRDefault="005A7D3C" w:rsidP="005A7D3C">
            <w:pPr>
              <w:jc w:val="center"/>
              <w:rPr>
                <w:rFonts w:cs="Lucida Sans Unicode"/>
                <w:sz w:val="20"/>
                <w:szCs w:val="20"/>
                <w:lang w:val="es-ES"/>
              </w:rPr>
            </w:pPr>
            <w:r w:rsidRPr="008120B4">
              <w:rPr>
                <w:rFonts w:cs="Lucida Sans Unicode"/>
                <w:sz w:val="20"/>
                <w:szCs w:val="20"/>
                <w:lang w:val="es-ES"/>
              </w:rPr>
              <w:t>2</w:t>
            </w:r>
          </w:p>
        </w:tc>
        <w:tc>
          <w:tcPr>
            <w:tcW w:w="25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A44D455" w14:textId="77777777" w:rsidR="005A7D3C" w:rsidRPr="008120B4" w:rsidRDefault="005A7D3C" w:rsidP="005A7D3C">
            <w:pPr>
              <w:ind w:left="156"/>
              <w:rPr>
                <w:rFonts w:cs="Lucida Sans Unicode"/>
                <w:sz w:val="20"/>
                <w:szCs w:val="20"/>
                <w:lang w:val="es-ES"/>
              </w:rPr>
            </w:pPr>
            <w:r w:rsidRPr="008120B4">
              <w:rPr>
                <w:rFonts w:cs="Lucida Sans Unicode"/>
                <w:sz w:val="20"/>
                <w:szCs w:val="20"/>
                <w:lang w:val="es-ES"/>
              </w:rPr>
              <w:t>CLIENTES Y PROVEEDORES</w:t>
            </w:r>
          </w:p>
        </w:tc>
        <w:tc>
          <w:tcPr>
            <w:tcW w:w="7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D9297CC" w14:textId="77777777" w:rsidR="005A7D3C" w:rsidRPr="008120B4" w:rsidRDefault="005A7D3C" w:rsidP="005A7D3C">
            <w:pPr>
              <w:jc w:val="center"/>
              <w:rPr>
                <w:rFonts w:cs="Lucida Sans Unicode"/>
                <w:sz w:val="20"/>
                <w:szCs w:val="20"/>
                <w:lang w:val="es-ES"/>
              </w:rPr>
            </w:pPr>
            <w:r w:rsidRPr="008120B4">
              <w:rPr>
                <w:rFonts w:cs="Lucida Sans Unicode"/>
                <w:sz w:val="20"/>
                <w:szCs w:val="20"/>
                <w:lang w:val="es-ES"/>
              </w:rPr>
              <w:t>RT</w:t>
            </w:r>
          </w:p>
        </w:tc>
        <w:tc>
          <w:tcPr>
            <w:tcW w:w="7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BD63B90" w14:textId="77777777" w:rsidR="005A7D3C" w:rsidRPr="008120B4" w:rsidRDefault="005A7D3C" w:rsidP="005A7D3C">
            <w:pPr>
              <w:jc w:val="center"/>
              <w:rPr>
                <w:rFonts w:cs="Lucida Sans Unicode"/>
                <w:sz w:val="20"/>
                <w:szCs w:val="20"/>
                <w:lang w:val="es-ES"/>
              </w:rPr>
            </w:pPr>
            <w:r w:rsidRPr="008120B4">
              <w:rPr>
                <w:rFonts w:cs="Lucida Sans Unicode"/>
                <w:sz w:val="20"/>
                <w:szCs w:val="20"/>
                <w:lang w:val="es-ES"/>
              </w:rPr>
              <w:t>M</w:t>
            </w:r>
          </w:p>
        </w:tc>
        <w:tc>
          <w:tcPr>
            <w:tcW w:w="7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4B7BD9C" w14:textId="77777777" w:rsidR="005A7D3C" w:rsidRPr="008120B4" w:rsidRDefault="005A7D3C" w:rsidP="005A7D3C">
            <w:pPr>
              <w:jc w:val="center"/>
              <w:rPr>
                <w:rFonts w:cs="Lucida Sans Unicode"/>
                <w:sz w:val="20"/>
                <w:szCs w:val="20"/>
                <w:lang w:val="es-ES"/>
              </w:rPr>
            </w:pPr>
            <w:r w:rsidRPr="008120B4">
              <w:rPr>
                <w:rFonts w:cs="Lucida Sans Unicode"/>
                <w:sz w:val="20"/>
                <w:szCs w:val="20"/>
                <w:lang w:val="es-ES"/>
              </w:rPr>
              <w:t>B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7F1C94A" w14:textId="77777777" w:rsidR="005A7D3C" w:rsidRPr="008120B4" w:rsidRDefault="005A7D3C" w:rsidP="005A7D3C">
            <w:pPr>
              <w:jc w:val="center"/>
              <w:rPr>
                <w:rFonts w:cs="Lucida Sans Unicode"/>
                <w:sz w:val="20"/>
                <w:szCs w:val="20"/>
                <w:lang w:val="es-ES"/>
              </w:rPr>
            </w:pPr>
          </w:p>
        </w:tc>
        <w:tc>
          <w:tcPr>
            <w:tcW w:w="13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1C3D786" w14:textId="77777777" w:rsidR="005A7D3C" w:rsidRPr="008120B4" w:rsidRDefault="005A7D3C" w:rsidP="005A7D3C">
            <w:pPr>
              <w:ind w:left="142" w:right="47"/>
              <w:rPr>
                <w:rFonts w:cs="Lucida Sans Unicode"/>
                <w:i/>
                <w:sz w:val="16"/>
                <w:szCs w:val="16"/>
                <w:lang w:val="es-ES"/>
              </w:rPr>
            </w:pPr>
            <w:r w:rsidRPr="008120B4">
              <w:rPr>
                <w:rFonts w:cs="Lucida Sans Unicode"/>
                <w:i/>
                <w:sz w:val="16"/>
                <w:szCs w:val="16"/>
                <w:lang w:val="es-ES"/>
              </w:rPr>
              <w:t>Interés legítimo</w:t>
            </w:r>
          </w:p>
        </w:tc>
        <w:tc>
          <w:tcPr>
            <w:tcW w:w="13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1302000" w14:textId="77777777" w:rsidR="005A7D3C" w:rsidRPr="008120B4" w:rsidRDefault="005A7D3C" w:rsidP="005A7D3C">
            <w:pPr>
              <w:ind w:left="95" w:right="47"/>
              <w:rPr>
                <w:rFonts w:cs="Lucida Sans Unicode"/>
                <w:i/>
                <w:sz w:val="16"/>
                <w:szCs w:val="16"/>
                <w:lang w:val="es-ES"/>
              </w:rPr>
            </w:pPr>
            <w:r w:rsidRPr="008120B4">
              <w:rPr>
                <w:rFonts w:cs="Lucida Sans Unicode"/>
                <w:i/>
                <w:sz w:val="16"/>
                <w:szCs w:val="16"/>
                <w:lang w:val="es-ES"/>
              </w:rPr>
              <w:t>Indefinido</w:t>
            </w:r>
          </w:p>
        </w:tc>
        <w:tc>
          <w:tcPr>
            <w:tcW w:w="11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E485E31" w14:textId="77777777" w:rsidR="005A7D3C" w:rsidRPr="008120B4" w:rsidRDefault="005A7D3C" w:rsidP="005A7D3C">
            <w:pPr>
              <w:ind w:left="46" w:right="47"/>
              <w:rPr>
                <w:rFonts w:cs="Lucida Sans Unicode"/>
                <w:i/>
                <w:sz w:val="20"/>
                <w:szCs w:val="20"/>
                <w:lang w:val="es-ES"/>
              </w:rPr>
            </w:pPr>
          </w:p>
        </w:tc>
      </w:tr>
      <w:tr w:rsidR="005A7D3C" w:rsidRPr="008120B4" w14:paraId="3F817E5A" w14:textId="77777777" w:rsidTr="00C34743">
        <w:trPr>
          <w:trHeight w:hRule="exact" w:val="454"/>
        </w:trPr>
        <w:tc>
          <w:tcPr>
            <w:tcW w:w="4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59A5007" w14:textId="77777777" w:rsidR="005A7D3C" w:rsidRPr="008120B4" w:rsidRDefault="005A7D3C" w:rsidP="005A7D3C">
            <w:pPr>
              <w:jc w:val="center"/>
              <w:rPr>
                <w:rFonts w:cs="Lucida Sans Unicode"/>
                <w:sz w:val="20"/>
                <w:szCs w:val="20"/>
                <w:lang w:val="es-ES"/>
              </w:rPr>
            </w:pPr>
            <w:r w:rsidRPr="008120B4">
              <w:rPr>
                <w:rFonts w:cs="Lucida Sans Unicode"/>
                <w:sz w:val="20"/>
                <w:szCs w:val="20"/>
                <w:lang w:val="es-ES"/>
              </w:rPr>
              <w:t>3</w:t>
            </w:r>
          </w:p>
        </w:tc>
        <w:tc>
          <w:tcPr>
            <w:tcW w:w="25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BFCF9FA" w14:textId="77777777" w:rsidR="005A7D3C" w:rsidRPr="008120B4" w:rsidRDefault="005A7D3C" w:rsidP="005A7D3C">
            <w:pPr>
              <w:ind w:left="156"/>
              <w:rPr>
                <w:rFonts w:cs="Lucida Sans Unicode"/>
                <w:sz w:val="20"/>
                <w:szCs w:val="20"/>
                <w:lang w:val="es-ES"/>
              </w:rPr>
            </w:pPr>
            <w:r w:rsidRPr="008120B4">
              <w:rPr>
                <w:rFonts w:cs="Lucida Sans Unicode"/>
                <w:sz w:val="20"/>
                <w:szCs w:val="20"/>
                <w:lang w:val="es-ES"/>
              </w:rPr>
              <w:t>FISCAL Y CONTABLE</w:t>
            </w:r>
          </w:p>
        </w:tc>
        <w:tc>
          <w:tcPr>
            <w:tcW w:w="7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30ED911" w14:textId="77777777" w:rsidR="005A7D3C" w:rsidRPr="008120B4" w:rsidRDefault="005A7D3C" w:rsidP="005A7D3C">
            <w:pPr>
              <w:jc w:val="center"/>
              <w:rPr>
                <w:rFonts w:cs="Lucida Sans Unicode"/>
                <w:sz w:val="20"/>
                <w:szCs w:val="20"/>
                <w:lang w:val="es-ES"/>
              </w:rPr>
            </w:pPr>
            <w:r w:rsidRPr="008120B4">
              <w:rPr>
                <w:rFonts w:cs="Lucida Sans Unicode"/>
                <w:sz w:val="20"/>
                <w:szCs w:val="20"/>
                <w:lang w:val="es-ES"/>
              </w:rPr>
              <w:t>RT</w:t>
            </w:r>
          </w:p>
        </w:tc>
        <w:tc>
          <w:tcPr>
            <w:tcW w:w="7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BAA3493" w14:textId="77777777" w:rsidR="005A7D3C" w:rsidRPr="008120B4" w:rsidRDefault="005A7D3C" w:rsidP="005A7D3C">
            <w:pPr>
              <w:jc w:val="center"/>
              <w:rPr>
                <w:rFonts w:cs="Lucida Sans Unicode"/>
                <w:sz w:val="20"/>
                <w:szCs w:val="20"/>
                <w:lang w:val="es-ES"/>
              </w:rPr>
            </w:pPr>
            <w:r w:rsidRPr="008120B4">
              <w:rPr>
                <w:rFonts w:cs="Lucida Sans Unicode"/>
                <w:sz w:val="20"/>
                <w:szCs w:val="20"/>
                <w:lang w:val="es-ES"/>
              </w:rPr>
              <w:t>M</w:t>
            </w:r>
          </w:p>
        </w:tc>
        <w:tc>
          <w:tcPr>
            <w:tcW w:w="7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BAFA53F" w14:textId="77777777" w:rsidR="005A7D3C" w:rsidRPr="008120B4" w:rsidRDefault="005A7D3C" w:rsidP="005A7D3C">
            <w:pPr>
              <w:jc w:val="center"/>
              <w:rPr>
                <w:rFonts w:cs="Lucida Sans Unicode"/>
                <w:sz w:val="20"/>
                <w:szCs w:val="20"/>
                <w:lang w:val="es-ES"/>
              </w:rPr>
            </w:pPr>
            <w:r w:rsidRPr="008120B4">
              <w:rPr>
                <w:rFonts w:cs="Lucida Sans Unicode"/>
                <w:sz w:val="20"/>
                <w:szCs w:val="20"/>
                <w:lang w:val="es-ES"/>
              </w:rPr>
              <w:t>B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C63446A" w14:textId="77777777" w:rsidR="005A7D3C" w:rsidRPr="008120B4" w:rsidRDefault="005A7D3C" w:rsidP="005A7D3C">
            <w:pPr>
              <w:jc w:val="center"/>
              <w:rPr>
                <w:rFonts w:cs="Lucida Sans Unicode"/>
                <w:sz w:val="20"/>
                <w:szCs w:val="20"/>
                <w:lang w:val="es-ES"/>
              </w:rPr>
            </w:pPr>
          </w:p>
        </w:tc>
        <w:tc>
          <w:tcPr>
            <w:tcW w:w="13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744913D" w14:textId="77777777" w:rsidR="005A7D3C" w:rsidRPr="008120B4" w:rsidRDefault="005A7D3C" w:rsidP="005A7D3C">
            <w:pPr>
              <w:ind w:left="142" w:right="47"/>
              <w:rPr>
                <w:rFonts w:cs="Lucida Sans Unicode"/>
                <w:i/>
                <w:sz w:val="16"/>
                <w:szCs w:val="16"/>
                <w:lang w:val="es-ES"/>
              </w:rPr>
            </w:pPr>
            <w:r w:rsidRPr="008120B4">
              <w:rPr>
                <w:rFonts w:cs="Lucida Sans Unicode"/>
                <w:i/>
                <w:sz w:val="16"/>
                <w:szCs w:val="16"/>
                <w:lang w:val="es-ES"/>
              </w:rPr>
              <w:t>Obligación legal</w:t>
            </w:r>
          </w:p>
        </w:tc>
        <w:tc>
          <w:tcPr>
            <w:tcW w:w="13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C84BF3B" w14:textId="77777777" w:rsidR="005A7D3C" w:rsidRPr="008120B4" w:rsidRDefault="005A7D3C" w:rsidP="005A7D3C">
            <w:pPr>
              <w:ind w:left="95" w:right="47"/>
              <w:rPr>
                <w:rFonts w:cs="Lucida Sans Unicode"/>
                <w:i/>
                <w:sz w:val="16"/>
                <w:szCs w:val="16"/>
                <w:lang w:val="es-ES"/>
              </w:rPr>
            </w:pPr>
            <w:r w:rsidRPr="008120B4">
              <w:rPr>
                <w:rFonts w:cs="Lucida Sans Unicode"/>
                <w:i/>
                <w:sz w:val="16"/>
                <w:szCs w:val="16"/>
                <w:lang w:val="es-ES"/>
              </w:rPr>
              <w:t>Obligación legal</w:t>
            </w:r>
          </w:p>
        </w:tc>
        <w:tc>
          <w:tcPr>
            <w:tcW w:w="11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BA90DC2" w14:textId="77777777" w:rsidR="005A7D3C" w:rsidRPr="008120B4" w:rsidRDefault="005A7D3C" w:rsidP="005A7D3C">
            <w:pPr>
              <w:ind w:left="46" w:right="47"/>
              <w:rPr>
                <w:rFonts w:cs="Lucida Sans Unicode"/>
                <w:i/>
                <w:sz w:val="20"/>
                <w:szCs w:val="20"/>
                <w:lang w:val="es-ES"/>
              </w:rPr>
            </w:pPr>
          </w:p>
        </w:tc>
      </w:tr>
      <w:tr w:rsidR="005A7D3C" w:rsidRPr="008120B4" w14:paraId="678730DD" w14:textId="77777777" w:rsidTr="00C34743">
        <w:trPr>
          <w:trHeight w:hRule="exact" w:val="454"/>
        </w:trPr>
        <w:tc>
          <w:tcPr>
            <w:tcW w:w="4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5D92958" w14:textId="77777777" w:rsidR="005A7D3C" w:rsidRPr="008120B4" w:rsidRDefault="005A7D3C" w:rsidP="005A7D3C">
            <w:pPr>
              <w:jc w:val="center"/>
              <w:rPr>
                <w:rFonts w:cs="Lucida Sans Unicode"/>
                <w:sz w:val="20"/>
                <w:szCs w:val="20"/>
                <w:lang w:val="es-ES"/>
              </w:rPr>
            </w:pPr>
            <w:r w:rsidRPr="008120B4">
              <w:rPr>
                <w:rFonts w:cs="Lucida Sans Unicode"/>
                <w:sz w:val="20"/>
                <w:szCs w:val="20"/>
                <w:lang w:val="es-ES"/>
              </w:rPr>
              <w:t>4</w:t>
            </w:r>
          </w:p>
        </w:tc>
        <w:tc>
          <w:tcPr>
            <w:tcW w:w="25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7140F53" w14:textId="77777777" w:rsidR="005A7D3C" w:rsidRPr="008120B4" w:rsidRDefault="005A7D3C" w:rsidP="005A7D3C">
            <w:pPr>
              <w:ind w:left="156"/>
              <w:rPr>
                <w:rFonts w:cs="Lucida Sans Unicode"/>
                <w:sz w:val="20"/>
                <w:szCs w:val="20"/>
                <w:lang w:val="es-ES"/>
              </w:rPr>
            </w:pPr>
            <w:r w:rsidRPr="008120B4">
              <w:rPr>
                <w:rFonts w:cs="Lucida Sans Unicode"/>
                <w:sz w:val="20"/>
                <w:szCs w:val="20"/>
                <w:lang w:val="es-ES"/>
              </w:rPr>
              <w:t>CONTACTOS</w:t>
            </w:r>
          </w:p>
        </w:tc>
        <w:tc>
          <w:tcPr>
            <w:tcW w:w="7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79CD4BF" w14:textId="77777777" w:rsidR="005A7D3C" w:rsidRPr="008120B4" w:rsidRDefault="005A7D3C" w:rsidP="005A7D3C">
            <w:pPr>
              <w:jc w:val="center"/>
              <w:rPr>
                <w:rFonts w:cs="Lucida Sans Unicode"/>
                <w:sz w:val="20"/>
                <w:szCs w:val="20"/>
                <w:lang w:val="es-ES"/>
              </w:rPr>
            </w:pPr>
            <w:r w:rsidRPr="008120B4">
              <w:rPr>
                <w:rFonts w:cs="Lucida Sans Unicode"/>
                <w:sz w:val="20"/>
                <w:szCs w:val="20"/>
                <w:lang w:val="es-ES"/>
              </w:rPr>
              <w:t>RT</w:t>
            </w:r>
          </w:p>
        </w:tc>
        <w:tc>
          <w:tcPr>
            <w:tcW w:w="7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69A64F4" w14:textId="77777777" w:rsidR="005A7D3C" w:rsidRPr="008120B4" w:rsidRDefault="005A7D3C" w:rsidP="005A7D3C">
            <w:pPr>
              <w:jc w:val="center"/>
              <w:rPr>
                <w:rFonts w:cs="Lucida Sans Unicode"/>
                <w:sz w:val="20"/>
                <w:szCs w:val="20"/>
                <w:lang w:val="es-ES"/>
              </w:rPr>
            </w:pPr>
            <w:r w:rsidRPr="008120B4">
              <w:rPr>
                <w:rFonts w:cs="Lucida Sans Unicode"/>
                <w:sz w:val="20"/>
                <w:szCs w:val="20"/>
                <w:lang w:val="es-ES"/>
              </w:rPr>
              <w:t>M</w:t>
            </w:r>
          </w:p>
        </w:tc>
        <w:tc>
          <w:tcPr>
            <w:tcW w:w="7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C1F95A5" w14:textId="77777777" w:rsidR="005A7D3C" w:rsidRPr="008120B4" w:rsidRDefault="005A7D3C" w:rsidP="005A7D3C">
            <w:pPr>
              <w:jc w:val="center"/>
              <w:rPr>
                <w:rFonts w:cs="Lucida Sans Unicode"/>
                <w:sz w:val="20"/>
                <w:szCs w:val="20"/>
                <w:lang w:val="es-ES"/>
              </w:rPr>
            </w:pPr>
            <w:r w:rsidRPr="008120B4">
              <w:rPr>
                <w:rFonts w:cs="Lucida Sans Unicode"/>
                <w:sz w:val="20"/>
                <w:szCs w:val="20"/>
                <w:lang w:val="es-ES"/>
              </w:rPr>
              <w:t>B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2BCACD7" w14:textId="77777777" w:rsidR="005A7D3C" w:rsidRPr="008120B4" w:rsidRDefault="005A7D3C" w:rsidP="005A7D3C">
            <w:pPr>
              <w:jc w:val="center"/>
              <w:rPr>
                <w:rFonts w:cs="Lucida Sans Unicode"/>
                <w:sz w:val="20"/>
                <w:szCs w:val="20"/>
                <w:lang w:val="es-ES"/>
              </w:rPr>
            </w:pPr>
          </w:p>
        </w:tc>
        <w:tc>
          <w:tcPr>
            <w:tcW w:w="13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B3F7C0A" w14:textId="77777777" w:rsidR="005A7D3C" w:rsidRPr="008120B4" w:rsidRDefault="005A7D3C" w:rsidP="005A7D3C">
            <w:pPr>
              <w:ind w:left="142" w:right="47"/>
              <w:rPr>
                <w:rFonts w:cs="Lucida Sans Unicode"/>
                <w:i/>
                <w:sz w:val="16"/>
                <w:szCs w:val="16"/>
                <w:lang w:val="es-ES"/>
              </w:rPr>
            </w:pPr>
            <w:r w:rsidRPr="008120B4">
              <w:rPr>
                <w:rFonts w:cs="Lucida Sans Unicode"/>
                <w:i/>
                <w:sz w:val="16"/>
                <w:szCs w:val="16"/>
                <w:lang w:val="es-ES"/>
              </w:rPr>
              <w:t>Consentimiento explícito</w:t>
            </w:r>
          </w:p>
        </w:tc>
        <w:tc>
          <w:tcPr>
            <w:tcW w:w="13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D864D80" w14:textId="77777777" w:rsidR="005A7D3C" w:rsidRPr="008120B4" w:rsidRDefault="005A7D3C" w:rsidP="005A7D3C">
            <w:pPr>
              <w:ind w:left="95" w:right="47"/>
              <w:rPr>
                <w:rFonts w:cs="Lucida Sans Unicode"/>
                <w:i/>
                <w:sz w:val="16"/>
                <w:szCs w:val="16"/>
                <w:lang w:val="es-ES"/>
              </w:rPr>
            </w:pPr>
            <w:r w:rsidRPr="008120B4">
              <w:rPr>
                <w:rFonts w:cs="Lucida Sans Unicode"/>
                <w:i/>
                <w:sz w:val="16"/>
                <w:szCs w:val="16"/>
                <w:lang w:val="es-ES"/>
              </w:rPr>
              <w:t>Indefinido</w:t>
            </w:r>
          </w:p>
        </w:tc>
        <w:tc>
          <w:tcPr>
            <w:tcW w:w="11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457CE03" w14:textId="77777777" w:rsidR="005A7D3C" w:rsidRPr="008120B4" w:rsidRDefault="005A7D3C" w:rsidP="005A7D3C">
            <w:pPr>
              <w:ind w:left="46" w:right="47"/>
              <w:rPr>
                <w:rFonts w:cs="Lucida Sans Unicode"/>
                <w:i/>
                <w:sz w:val="20"/>
                <w:szCs w:val="20"/>
                <w:lang w:val="es-ES"/>
              </w:rPr>
            </w:pPr>
          </w:p>
        </w:tc>
      </w:tr>
      <w:tr w:rsidR="005A7D3C" w:rsidRPr="008120B4" w14:paraId="1E53D798" w14:textId="77777777" w:rsidTr="00C34743">
        <w:trPr>
          <w:trHeight w:hRule="exact" w:val="454"/>
        </w:trPr>
        <w:tc>
          <w:tcPr>
            <w:tcW w:w="4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86A7E27" w14:textId="77777777" w:rsidR="005A7D3C" w:rsidRPr="008120B4" w:rsidRDefault="005A7D3C" w:rsidP="005A7D3C">
            <w:pPr>
              <w:jc w:val="center"/>
              <w:rPr>
                <w:rFonts w:cs="Lucida Sans Unicode"/>
                <w:sz w:val="20"/>
                <w:szCs w:val="20"/>
                <w:lang w:val="es-ES"/>
              </w:rPr>
            </w:pPr>
            <w:r w:rsidRPr="008120B4">
              <w:rPr>
                <w:rFonts w:cs="Lucida Sans Unicode"/>
                <w:sz w:val="20"/>
                <w:szCs w:val="20"/>
                <w:lang w:val="es-ES"/>
              </w:rPr>
              <w:t>5</w:t>
            </w:r>
          </w:p>
        </w:tc>
        <w:tc>
          <w:tcPr>
            <w:tcW w:w="25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8767F47" w14:textId="77777777" w:rsidR="005A7D3C" w:rsidRPr="008120B4" w:rsidRDefault="005A7D3C" w:rsidP="005A7D3C">
            <w:pPr>
              <w:ind w:left="156"/>
              <w:rPr>
                <w:rFonts w:cs="Lucida Sans Unicode"/>
                <w:sz w:val="20"/>
                <w:szCs w:val="20"/>
                <w:lang w:val="es-ES"/>
              </w:rPr>
            </w:pPr>
          </w:p>
        </w:tc>
        <w:tc>
          <w:tcPr>
            <w:tcW w:w="7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4FD89DB" w14:textId="77777777" w:rsidR="005A7D3C" w:rsidRPr="008120B4" w:rsidRDefault="005A7D3C" w:rsidP="005A7D3C">
            <w:pPr>
              <w:rPr>
                <w:rFonts w:cs="Lucida Sans Unicode"/>
                <w:sz w:val="20"/>
                <w:szCs w:val="20"/>
                <w:lang w:val="es-ES"/>
              </w:rPr>
            </w:pPr>
          </w:p>
        </w:tc>
        <w:tc>
          <w:tcPr>
            <w:tcW w:w="7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D9E5FD6" w14:textId="77777777" w:rsidR="005A7D3C" w:rsidRPr="008120B4" w:rsidRDefault="005A7D3C" w:rsidP="005A7D3C">
            <w:pPr>
              <w:jc w:val="center"/>
              <w:rPr>
                <w:rFonts w:cs="Lucida Sans Unicode"/>
                <w:sz w:val="20"/>
                <w:szCs w:val="20"/>
                <w:lang w:val="es-ES"/>
              </w:rPr>
            </w:pPr>
          </w:p>
        </w:tc>
        <w:tc>
          <w:tcPr>
            <w:tcW w:w="7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FCF874F" w14:textId="77777777" w:rsidR="005A7D3C" w:rsidRPr="008120B4" w:rsidRDefault="005A7D3C" w:rsidP="005A7D3C">
            <w:pPr>
              <w:jc w:val="center"/>
              <w:rPr>
                <w:rFonts w:cs="Lucida Sans Unicode"/>
                <w:sz w:val="20"/>
                <w:szCs w:val="20"/>
                <w:lang w:val="es-ES"/>
              </w:rPr>
            </w:pP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786B133" w14:textId="77777777" w:rsidR="005A7D3C" w:rsidRPr="008120B4" w:rsidRDefault="005A7D3C" w:rsidP="005A7D3C">
            <w:pPr>
              <w:jc w:val="center"/>
              <w:rPr>
                <w:rFonts w:cs="Lucida Sans Unicode"/>
                <w:sz w:val="20"/>
                <w:szCs w:val="20"/>
                <w:lang w:val="es-ES"/>
              </w:rPr>
            </w:pPr>
          </w:p>
        </w:tc>
        <w:tc>
          <w:tcPr>
            <w:tcW w:w="13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548C0A7" w14:textId="77777777" w:rsidR="005A7D3C" w:rsidRPr="008120B4" w:rsidRDefault="005A7D3C" w:rsidP="005A7D3C">
            <w:pPr>
              <w:ind w:left="142" w:right="47"/>
              <w:rPr>
                <w:rFonts w:cs="Lucida Sans Unicode"/>
                <w:i/>
                <w:sz w:val="16"/>
                <w:szCs w:val="16"/>
                <w:lang w:val="es-ES"/>
              </w:rPr>
            </w:pPr>
          </w:p>
        </w:tc>
        <w:tc>
          <w:tcPr>
            <w:tcW w:w="13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3139950" w14:textId="77777777" w:rsidR="005A7D3C" w:rsidRPr="008120B4" w:rsidRDefault="005A7D3C" w:rsidP="005A7D3C">
            <w:pPr>
              <w:ind w:left="95" w:right="47"/>
              <w:rPr>
                <w:rFonts w:cs="Lucida Sans Unicode"/>
                <w:i/>
                <w:sz w:val="16"/>
                <w:szCs w:val="16"/>
                <w:lang w:val="es-ES"/>
              </w:rPr>
            </w:pPr>
          </w:p>
        </w:tc>
        <w:tc>
          <w:tcPr>
            <w:tcW w:w="11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1ED7950" w14:textId="77777777" w:rsidR="005A7D3C" w:rsidRPr="008120B4" w:rsidRDefault="005A7D3C" w:rsidP="005A7D3C">
            <w:pPr>
              <w:ind w:left="46" w:right="47"/>
              <w:rPr>
                <w:rFonts w:cs="Lucida Sans Unicode"/>
                <w:i/>
                <w:sz w:val="16"/>
                <w:szCs w:val="16"/>
                <w:lang w:val="es-ES"/>
              </w:rPr>
            </w:pPr>
          </w:p>
        </w:tc>
      </w:tr>
      <w:tr w:rsidR="005A7D3C" w:rsidRPr="008120B4" w14:paraId="6D006E8A" w14:textId="77777777" w:rsidTr="00C34743">
        <w:trPr>
          <w:trHeight w:hRule="exact" w:val="454"/>
        </w:trPr>
        <w:tc>
          <w:tcPr>
            <w:tcW w:w="4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1829A6B" w14:textId="77777777" w:rsidR="005A7D3C" w:rsidRPr="008120B4" w:rsidRDefault="005A7D3C" w:rsidP="005A7D3C">
            <w:pPr>
              <w:jc w:val="center"/>
              <w:rPr>
                <w:rFonts w:cs="Lucida Sans Unicode"/>
                <w:sz w:val="20"/>
                <w:szCs w:val="20"/>
                <w:lang w:val="es-ES"/>
              </w:rPr>
            </w:pPr>
            <w:r w:rsidRPr="008120B4">
              <w:rPr>
                <w:rFonts w:cs="Lucida Sans Unicode"/>
                <w:sz w:val="20"/>
                <w:szCs w:val="20"/>
                <w:lang w:val="es-ES"/>
              </w:rPr>
              <w:t>6</w:t>
            </w:r>
          </w:p>
        </w:tc>
        <w:tc>
          <w:tcPr>
            <w:tcW w:w="25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A6AB730" w14:textId="77777777" w:rsidR="005A7D3C" w:rsidRPr="008120B4" w:rsidRDefault="005A7D3C" w:rsidP="005A7D3C">
            <w:pPr>
              <w:ind w:left="156"/>
              <w:rPr>
                <w:rFonts w:cs="Lucida Sans Unicode"/>
                <w:sz w:val="20"/>
                <w:szCs w:val="20"/>
                <w:lang w:val="es-ES"/>
              </w:rPr>
            </w:pPr>
          </w:p>
        </w:tc>
        <w:tc>
          <w:tcPr>
            <w:tcW w:w="7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B028EBE" w14:textId="77777777" w:rsidR="005A7D3C" w:rsidRPr="008120B4" w:rsidRDefault="005A7D3C" w:rsidP="005A7D3C">
            <w:pPr>
              <w:rPr>
                <w:rFonts w:cs="Lucida Sans Unicode"/>
                <w:sz w:val="20"/>
                <w:szCs w:val="20"/>
                <w:lang w:val="es-ES"/>
              </w:rPr>
            </w:pPr>
          </w:p>
        </w:tc>
        <w:tc>
          <w:tcPr>
            <w:tcW w:w="7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C2AF4DA" w14:textId="77777777" w:rsidR="005A7D3C" w:rsidRPr="008120B4" w:rsidRDefault="005A7D3C" w:rsidP="005A7D3C">
            <w:pPr>
              <w:jc w:val="center"/>
              <w:rPr>
                <w:rFonts w:cs="Lucida Sans Unicode"/>
                <w:sz w:val="20"/>
                <w:szCs w:val="20"/>
                <w:lang w:val="es-ES"/>
              </w:rPr>
            </w:pPr>
          </w:p>
        </w:tc>
        <w:tc>
          <w:tcPr>
            <w:tcW w:w="7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7002344" w14:textId="77777777" w:rsidR="005A7D3C" w:rsidRPr="008120B4" w:rsidRDefault="005A7D3C" w:rsidP="005A7D3C">
            <w:pPr>
              <w:jc w:val="center"/>
              <w:rPr>
                <w:rFonts w:cs="Lucida Sans Unicode"/>
                <w:sz w:val="20"/>
                <w:szCs w:val="20"/>
                <w:lang w:val="es-ES"/>
              </w:rPr>
            </w:pP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B55B9E6" w14:textId="77777777" w:rsidR="005A7D3C" w:rsidRPr="008120B4" w:rsidRDefault="005A7D3C" w:rsidP="005A7D3C">
            <w:pPr>
              <w:jc w:val="center"/>
              <w:rPr>
                <w:rFonts w:cs="Lucida Sans Unicode"/>
                <w:sz w:val="20"/>
                <w:szCs w:val="20"/>
                <w:lang w:val="es-ES"/>
              </w:rPr>
            </w:pPr>
          </w:p>
        </w:tc>
        <w:tc>
          <w:tcPr>
            <w:tcW w:w="13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2C9905B" w14:textId="77777777" w:rsidR="005A7D3C" w:rsidRPr="008120B4" w:rsidRDefault="005A7D3C" w:rsidP="005A7D3C">
            <w:pPr>
              <w:ind w:left="142" w:right="47"/>
              <w:rPr>
                <w:rFonts w:cs="Lucida Sans Unicode"/>
                <w:i/>
                <w:sz w:val="16"/>
                <w:szCs w:val="16"/>
                <w:lang w:val="es-ES"/>
              </w:rPr>
            </w:pPr>
          </w:p>
        </w:tc>
        <w:tc>
          <w:tcPr>
            <w:tcW w:w="13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9B3F129" w14:textId="77777777" w:rsidR="005A7D3C" w:rsidRPr="008120B4" w:rsidRDefault="005A7D3C" w:rsidP="005A7D3C">
            <w:pPr>
              <w:ind w:left="95" w:right="47"/>
              <w:rPr>
                <w:rFonts w:cs="Lucida Sans Unicode"/>
                <w:i/>
                <w:sz w:val="16"/>
                <w:szCs w:val="16"/>
                <w:lang w:val="es-ES"/>
              </w:rPr>
            </w:pPr>
          </w:p>
        </w:tc>
        <w:tc>
          <w:tcPr>
            <w:tcW w:w="11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737A6A2" w14:textId="77777777" w:rsidR="005A7D3C" w:rsidRPr="008120B4" w:rsidRDefault="005A7D3C" w:rsidP="005A7D3C">
            <w:pPr>
              <w:ind w:left="46" w:right="47"/>
              <w:rPr>
                <w:rFonts w:cs="Lucida Sans Unicode"/>
                <w:i/>
                <w:sz w:val="16"/>
                <w:szCs w:val="16"/>
                <w:lang w:val="es-ES"/>
              </w:rPr>
            </w:pPr>
          </w:p>
        </w:tc>
      </w:tr>
      <w:tr w:rsidR="005A7D3C" w:rsidRPr="008120B4" w14:paraId="62BD82BB" w14:textId="77777777" w:rsidTr="00C34743">
        <w:trPr>
          <w:trHeight w:hRule="exact" w:val="454"/>
        </w:trPr>
        <w:tc>
          <w:tcPr>
            <w:tcW w:w="4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49D8E3B" w14:textId="77777777" w:rsidR="005A7D3C" w:rsidRPr="008120B4" w:rsidRDefault="005A7D3C" w:rsidP="005A7D3C">
            <w:pPr>
              <w:jc w:val="center"/>
              <w:rPr>
                <w:rFonts w:cs="Lucida Sans Unicode"/>
                <w:sz w:val="20"/>
                <w:szCs w:val="20"/>
                <w:lang w:val="es-ES"/>
              </w:rPr>
            </w:pPr>
            <w:r w:rsidRPr="008120B4">
              <w:rPr>
                <w:rFonts w:cs="Lucida Sans Unicode"/>
                <w:sz w:val="20"/>
                <w:szCs w:val="20"/>
                <w:lang w:val="es-ES"/>
              </w:rPr>
              <w:t>7</w:t>
            </w:r>
          </w:p>
        </w:tc>
        <w:tc>
          <w:tcPr>
            <w:tcW w:w="25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B664F10" w14:textId="77777777" w:rsidR="005A7D3C" w:rsidRPr="008120B4" w:rsidRDefault="005A7D3C" w:rsidP="005A7D3C">
            <w:pPr>
              <w:ind w:left="156"/>
              <w:rPr>
                <w:rFonts w:cs="Lucida Sans Unicode"/>
                <w:sz w:val="20"/>
                <w:szCs w:val="20"/>
                <w:lang w:val="es-ES"/>
              </w:rPr>
            </w:pPr>
          </w:p>
        </w:tc>
        <w:tc>
          <w:tcPr>
            <w:tcW w:w="7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EF40CA7" w14:textId="77777777" w:rsidR="005A7D3C" w:rsidRPr="008120B4" w:rsidRDefault="005A7D3C" w:rsidP="005A7D3C">
            <w:pPr>
              <w:rPr>
                <w:rFonts w:cs="Lucida Sans Unicode"/>
                <w:sz w:val="20"/>
                <w:szCs w:val="20"/>
                <w:lang w:val="es-ES"/>
              </w:rPr>
            </w:pPr>
          </w:p>
        </w:tc>
        <w:tc>
          <w:tcPr>
            <w:tcW w:w="7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396359E" w14:textId="77777777" w:rsidR="005A7D3C" w:rsidRPr="008120B4" w:rsidRDefault="005A7D3C" w:rsidP="005A7D3C">
            <w:pPr>
              <w:jc w:val="center"/>
              <w:rPr>
                <w:rFonts w:cs="Lucida Sans Unicode"/>
                <w:sz w:val="20"/>
                <w:szCs w:val="20"/>
                <w:lang w:val="es-ES"/>
              </w:rPr>
            </w:pPr>
          </w:p>
        </w:tc>
        <w:tc>
          <w:tcPr>
            <w:tcW w:w="7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493A4CC" w14:textId="77777777" w:rsidR="005A7D3C" w:rsidRPr="008120B4" w:rsidRDefault="005A7D3C" w:rsidP="005A7D3C">
            <w:pPr>
              <w:jc w:val="center"/>
              <w:rPr>
                <w:rFonts w:cs="Lucida Sans Unicode"/>
                <w:sz w:val="20"/>
                <w:szCs w:val="20"/>
                <w:lang w:val="es-ES"/>
              </w:rPr>
            </w:pP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F25FB01" w14:textId="77777777" w:rsidR="005A7D3C" w:rsidRPr="008120B4" w:rsidRDefault="005A7D3C" w:rsidP="005A7D3C">
            <w:pPr>
              <w:jc w:val="center"/>
              <w:rPr>
                <w:rFonts w:cs="Lucida Sans Unicode"/>
                <w:sz w:val="20"/>
                <w:szCs w:val="20"/>
                <w:lang w:val="es-ES"/>
              </w:rPr>
            </w:pPr>
          </w:p>
        </w:tc>
        <w:tc>
          <w:tcPr>
            <w:tcW w:w="13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F1B277D" w14:textId="77777777" w:rsidR="005A7D3C" w:rsidRPr="008120B4" w:rsidRDefault="005A7D3C" w:rsidP="005A7D3C">
            <w:pPr>
              <w:ind w:left="142" w:right="47"/>
              <w:rPr>
                <w:rFonts w:cs="Lucida Sans Unicode"/>
                <w:i/>
                <w:sz w:val="16"/>
                <w:szCs w:val="16"/>
                <w:lang w:val="es-ES"/>
              </w:rPr>
            </w:pPr>
          </w:p>
        </w:tc>
        <w:tc>
          <w:tcPr>
            <w:tcW w:w="13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FC69CE3" w14:textId="77777777" w:rsidR="005A7D3C" w:rsidRPr="008120B4" w:rsidRDefault="005A7D3C" w:rsidP="005A7D3C">
            <w:pPr>
              <w:ind w:left="95" w:right="47"/>
              <w:rPr>
                <w:rFonts w:cs="Lucida Sans Unicode"/>
                <w:i/>
                <w:sz w:val="16"/>
                <w:szCs w:val="16"/>
                <w:lang w:val="es-ES"/>
              </w:rPr>
            </w:pPr>
          </w:p>
        </w:tc>
        <w:tc>
          <w:tcPr>
            <w:tcW w:w="11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17D65F7" w14:textId="77777777" w:rsidR="005A7D3C" w:rsidRPr="008120B4" w:rsidRDefault="005A7D3C" w:rsidP="005A7D3C">
            <w:pPr>
              <w:ind w:left="46" w:right="47"/>
              <w:rPr>
                <w:rFonts w:cs="Lucida Sans Unicode"/>
                <w:i/>
                <w:sz w:val="16"/>
                <w:szCs w:val="16"/>
                <w:lang w:val="es-ES"/>
              </w:rPr>
            </w:pPr>
          </w:p>
        </w:tc>
      </w:tr>
      <w:tr w:rsidR="005A7D3C" w:rsidRPr="008120B4" w14:paraId="13DFEC10" w14:textId="77777777" w:rsidTr="00C34743">
        <w:trPr>
          <w:trHeight w:hRule="exact" w:val="454"/>
        </w:trPr>
        <w:tc>
          <w:tcPr>
            <w:tcW w:w="4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B4D1D26" w14:textId="77777777" w:rsidR="005A7D3C" w:rsidRPr="008120B4" w:rsidRDefault="005A7D3C" w:rsidP="005A7D3C">
            <w:pPr>
              <w:jc w:val="center"/>
              <w:rPr>
                <w:rFonts w:cs="Lucida Sans Unicode"/>
                <w:sz w:val="20"/>
                <w:szCs w:val="20"/>
                <w:lang w:val="es-ES"/>
              </w:rPr>
            </w:pPr>
            <w:r w:rsidRPr="008120B4">
              <w:rPr>
                <w:rFonts w:cs="Lucida Sans Unicode"/>
                <w:sz w:val="20"/>
                <w:szCs w:val="20"/>
                <w:lang w:val="es-ES"/>
              </w:rPr>
              <w:t>8</w:t>
            </w:r>
          </w:p>
        </w:tc>
        <w:tc>
          <w:tcPr>
            <w:tcW w:w="25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863ECC7" w14:textId="77777777" w:rsidR="005A7D3C" w:rsidRPr="008120B4" w:rsidRDefault="005A7D3C" w:rsidP="005A7D3C">
            <w:pPr>
              <w:ind w:left="156"/>
              <w:rPr>
                <w:rFonts w:cs="Lucida Sans Unicode"/>
                <w:sz w:val="20"/>
                <w:szCs w:val="20"/>
                <w:lang w:val="es-ES"/>
              </w:rPr>
            </w:pPr>
          </w:p>
        </w:tc>
        <w:tc>
          <w:tcPr>
            <w:tcW w:w="7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C7F946B" w14:textId="77777777" w:rsidR="005A7D3C" w:rsidRPr="008120B4" w:rsidRDefault="005A7D3C" w:rsidP="005A7D3C">
            <w:pPr>
              <w:rPr>
                <w:rFonts w:cs="Lucida Sans Unicode"/>
                <w:sz w:val="20"/>
                <w:szCs w:val="20"/>
                <w:lang w:val="es-ES"/>
              </w:rPr>
            </w:pPr>
          </w:p>
        </w:tc>
        <w:tc>
          <w:tcPr>
            <w:tcW w:w="7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56D85BE" w14:textId="77777777" w:rsidR="005A7D3C" w:rsidRPr="008120B4" w:rsidRDefault="005A7D3C" w:rsidP="005A7D3C">
            <w:pPr>
              <w:jc w:val="center"/>
              <w:rPr>
                <w:rFonts w:cs="Lucida Sans Unicode"/>
                <w:sz w:val="20"/>
                <w:szCs w:val="20"/>
                <w:lang w:val="es-ES"/>
              </w:rPr>
            </w:pPr>
          </w:p>
        </w:tc>
        <w:tc>
          <w:tcPr>
            <w:tcW w:w="7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5B09EB1" w14:textId="77777777" w:rsidR="005A7D3C" w:rsidRPr="008120B4" w:rsidRDefault="005A7D3C" w:rsidP="005A7D3C">
            <w:pPr>
              <w:jc w:val="center"/>
              <w:rPr>
                <w:rFonts w:cs="Lucida Sans Unicode"/>
                <w:sz w:val="20"/>
                <w:szCs w:val="20"/>
                <w:lang w:val="es-ES"/>
              </w:rPr>
            </w:pP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3C4CFE2" w14:textId="77777777" w:rsidR="005A7D3C" w:rsidRPr="008120B4" w:rsidRDefault="005A7D3C" w:rsidP="005A7D3C">
            <w:pPr>
              <w:jc w:val="center"/>
              <w:rPr>
                <w:rFonts w:cs="Lucida Sans Unicode"/>
                <w:sz w:val="20"/>
                <w:szCs w:val="20"/>
                <w:lang w:val="es-ES"/>
              </w:rPr>
            </w:pPr>
          </w:p>
        </w:tc>
        <w:tc>
          <w:tcPr>
            <w:tcW w:w="13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067D3F0" w14:textId="77777777" w:rsidR="005A7D3C" w:rsidRPr="008120B4" w:rsidRDefault="005A7D3C" w:rsidP="005A7D3C">
            <w:pPr>
              <w:ind w:left="142" w:right="47"/>
              <w:rPr>
                <w:rFonts w:cs="Lucida Sans Unicode"/>
                <w:i/>
                <w:sz w:val="16"/>
                <w:szCs w:val="16"/>
                <w:lang w:val="es-ES"/>
              </w:rPr>
            </w:pPr>
          </w:p>
        </w:tc>
        <w:tc>
          <w:tcPr>
            <w:tcW w:w="13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A3A78ED" w14:textId="77777777" w:rsidR="005A7D3C" w:rsidRPr="008120B4" w:rsidRDefault="005A7D3C" w:rsidP="005A7D3C">
            <w:pPr>
              <w:ind w:left="95" w:right="47"/>
              <w:rPr>
                <w:rFonts w:cs="Lucida Sans Unicode"/>
                <w:i/>
                <w:sz w:val="16"/>
                <w:szCs w:val="16"/>
                <w:lang w:val="es-ES"/>
              </w:rPr>
            </w:pPr>
          </w:p>
        </w:tc>
        <w:tc>
          <w:tcPr>
            <w:tcW w:w="11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03DF4A9" w14:textId="77777777" w:rsidR="005A7D3C" w:rsidRPr="008120B4" w:rsidRDefault="005A7D3C" w:rsidP="005A7D3C">
            <w:pPr>
              <w:ind w:left="46" w:right="47"/>
              <w:rPr>
                <w:rFonts w:cs="Lucida Sans Unicode"/>
                <w:i/>
                <w:sz w:val="16"/>
                <w:szCs w:val="16"/>
                <w:lang w:val="es-ES"/>
              </w:rPr>
            </w:pPr>
          </w:p>
        </w:tc>
      </w:tr>
      <w:tr w:rsidR="005A7D3C" w:rsidRPr="008120B4" w14:paraId="0C565520" w14:textId="77777777" w:rsidTr="00C34743">
        <w:trPr>
          <w:trHeight w:hRule="exact" w:val="454"/>
        </w:trPr>
        <w:tc>
          <w:tcPr>
            <w:tcW w:w="4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06FCE40" w14:textId="77777777" w:rsidR="005A7D3C" w:rsidRPr="008120B4" w:rsidRDefault="005A7D3C" w:rsidP="005A7D3C">
            <w:pPr>
              <w:jc w:val="center"/>
              <w:rPr>
                <w:rFonts w:cs="Lucida Sans Unicode"/>
                <w:sz w:val="20"/>
                <w:szCs w:val="20"/>
                <w:lang w:val="es-ES"/>
              </w:rPr>
            </w:pPr>
            <w:r w:rsidRPr="008120B4">
              <w:rPr>
                <w:rFonts w:cs="Lucida Sans Unicode"/>
                <w:sz w:val="20"/>
                <w:szCs w:val="20"/>
                <w:lang w:val="es-ES"/>
              </w:rPr>
              <w:t>9</w:t>
            </w:r>
          </w:p>
        </w:tc>
        <w:tc>
          <w:tcPr>
            <w:tcW w:w="25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C4815B6" w14:textId="77777777" w:rsidR="005A7D3C" w:rsidRPr="008120B4" w:rsidRDefault="005A7D3C" w:rsidP="005A7D3C">
            <w:pPr>
              <w:ind w:left="156"/>
              <w:rPr>
                <w:rFonts w:cs="Lucida Sans Unicode"/>
                <w:sz w:val="20"/>
                <w:szCs w:val="20"/>
                <w:lang w:val="es-ES"/>
              </w:rPr>
            </w:pPr>
          </w:p>
        </w:tc>
        <w:tc>
          <w:tcPr>
            <w:tcW w:w="7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475C440" w14:textId="77777777" w:rsidR="005A7D3C" w:rsidRPr="008120B4" w:rsidRDefault="005A7D3C" w:rsidP="005A7D3C">
            <w:pPr>
              <w:rPr>
                <w:rFonts w:cs="Lucida Sans Unicode"/>
                <w:sz w:val="20"/>
                <w:szCs w:val="20"/>
                <w:lang w:val="es-ES"/>
              </w:rPr>
            </w:pPr>
          </w:p>
        </w:tc>
        <w:tc>
          <w:tcPr>
            <w:tcW w:w="7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4F6C2FD" w14:textId="77777777" w:rsidR="005A7D3C" w:rsidRPr="008120B4" w:rsidRDefault="005A7D3C" w:rsidP="005A7D3C">
            <w:pPr>
              <w:jc w:val="center"/>
              <w:rPr>
                <w:rFonts w:cs="Lucida Sans Unicode"/>
                <w:sz w:val="20"/>
                <w:szCs w:val="20"/>
                <w:lang w:val="es-ES"/>
              </w:rPr>
            </w:pPr>
          </w:p>
        </w:tc>
        <w:tc>
          <w:tcPr>
            <w:tcW w:w="7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9A3216D" w14:textId="77777777" w:rsidR="005A7D3C" w:rsidRPr="008120B4" w:rsidRDefault="005A7D3C" w:rsidP="005A7D3C">
            <w:pPr>
              <w:jc w:val="center"/>
              <w:rPr>
                <w:rFonts w:cs="Lucida Sans Unicode"/>
                <w:sz w:val="20"/>
                <w:szCs w:val="20"/>
                <w:lang w:val="es-ES"/>
              </w:rPr>
            </w:pP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246314E" w14:textId="77777777" w:rsidR="005A7D3C" w:rsidRPr="008120B4" w:rsidRDefault="005A7D3C" w:rsidP="005A7D3C">
            <w:pPr>
              <w:jc w:val="center"/>
              <w:rPr>
                <w:rFonts w:cs="Lucida Sans Unicode"/>
                <w:sz w:val="20"/>
                <w:szCs w:val="20"/>
                <w:lang w:val="es-ES"/>
              </w:rPr>
            </w:pPr>
          </w:p>
        </w:tc>
        <w:tc>
          <w:tcPr>
            <w:tcW w:w="13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9DE6DF4" w14:textId="77777777" w:rsidR="005A7D3C" w:rsidRPr="008120B4" w:rsidRDefault="005A7D3C" w:rsidP="005A7D3C">
            <w:pPr>
              <w:ind w:left="142" w:right="47"/>
              <w:rPr>
                <w:rFonts w:cs="Lucida Sans Unicode"/>
                <w:i/>
                <w:sz w:val="16"/>
                <w:szCs w:val="16"/>
                <w:lang w:val="es-ES"/>
              </w:rPr>
            </w:pPr>
          </w:p>
        </w:tc>
        <w:tc>
          <w:tcPr>
            <w:tcW w:w="13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52D03B5" w14:textId="77777777" w:rsidR="005A7D3C" w:rsidRPr="008120B4" w:rsidRDefault="005A7D3C" w:rsidP="005A7D3C">
            <w:pPr>
              <w:ind w:left="95" w:right="47"/>
              <w:rPr>
                <w:rFonts w:cs="Lucida Sans Unicode"/>
                <w:i/>
                <w:sz w:val="16"/>
                <w:szCs w:val="16"/>
                <w:lang w:val="es-ES"/>
              </w:rPr>
            </w:pPr>
          </w:p>
        </w:tc>
        <w:tc>
          <w:tcPr>
            <w:tcW w:w="11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AF3F6F8" w14:textId="77777777" w:rsidR="005A7D3C" w:rsidRPr="008120B4" w:rsidRDefault="005A7D3C" w:rsidP="005A7D3C">
            <w:pPr>
              <w:ind w:left="46" w:right="47"/>
              <w:rPr>
                <w:rFonts w:cs="Lucida Sans Unicode"/>
                <w:i/>
                <w:sz w:val="16"/>
                <w:szCs w:val="16"/>
                <w:lang w:val="es-ES"/>
              </w:rPr>
            </w:pPr>
          </w:p>
        </w:tc>
      </w:tr>
      <w:tr w:rsidR="005A7D3C" w:rsidRPr="008120B4" w14:paraId="3AA2DED0" w14:textId="77777777" w:rsidTr="00C34743">
        <w:trPr>
          <w:trHeight w:hRule="exact" w:val="454"/>
        </w:trPr>
        <w:tc>
          <w:tcPr>
            <w:tcW w:w="4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70C559C" w14:textId="77777777" w:rsidR="005A7D3C" w:rsidRPr="008120B4" w:rsidRDefault="005A7D3C" w:rsidP="005A7D3C">
            <w:pPr>
              <w:jc w:val="center"/>
              <w:rPr>
                <w:rFonts w:cs="Lucida Sans Unicode"/>
                <w:sz w:val="20"/>
                <w:szCs w:val="20"/>
                <w:lang w:val="es-ES"/>
              </w:rPr>
            </w:pPr>
            <w:r w:rsidRPr="008120B4">
              <w:rPr>
                <w:rFonts w:cs="Lucida Sans Unicode"/>
                <w:sz w:val="20"/>
                <w:szCs w:val="20"/>
                <w:lang w:val="es-ES"/>
              </w:rPr>
              <w:t>10</w:t>
            </w:r>
          </w:p>
        </w:tc>
        <w:tc>
          <w:tcPr>
            <w:tcW w:w="25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F3D2939" w14:textId="77777777" w:rsidR="005A7D3C" w:rsidRPr="008120B4" w:rsidRDefault="005A7D3C" w:rsidP="005A7D3C">
            <w:pPr>
              <w:ind w:left="156"/>
              <w:rPr>
                <w:rFonts w:cs="Lucida Sans Unicode"/>
                <w:sz w:val="20"/>
                <w:szCs w:val="20"/>
                <w:lang w:val="es-ES"/>
              </w:rPr>
            </w:pPr>
          </w:p>
        </w:tc>
        <w:tc>
          <w:tcPr>
            <w:tcW w:w="7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8634A98" w14:textId="77777777" w:rsidR="005A7D3C" w:rsidRPr="008120B4" w:rsidRDefault="005A7D3C" w:rsidP="005A7D3C">
            <w:pPr>
              <w:rPr>
                <w:rFonts w:cs="Lucida Sans Unicode"/>
                <w:sz w:val="20"/>
                <w:szCs w:val="20"/>
                <w:lang w:val="es-ES"/>
              </w:rPr>
            </w:pPr>
          </w:p>
        </w:tc>
        <w:tc>
          <w:tcPr>
            <w:tcW w:w="7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4318FB9" w14:textId="77777777" w:rsidR="005A7D3C" w:rsidRPr="008120B4" w:rsidRDefault="005A7D3C" w:rsidP="005A7D3C">
            <w:pPr>
              <w:jc w:val="center"/>
              <w:rPr>
                <w:rFonts w:cs="Lucida Sans Unicode"/>
                <w:sz w:val="20"/>
                <w:szCs w:val="20"/>
                <w:lang w:val="es-ES"/>
              </w:rPr>
            </w:pPr>
          </w:p>
        </w:tc>
        <w:tc>
          <w:tcPr>
            <w:tcW w:w="7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C637244" w14:textId="77777777" w:rsidR="005A7D3C" w:rsidRPr="008120B4" w:rsidRDefault="005A7D3C" w:rsidP="005A7D3C">
            <w:pPr>
              <w:jc w:val="center"/>
              <w:rPr>
                <w:rFonts w:cs="Lucida Sans Unicode"/>
                <w:sz w:val="20"/>
                <w:szCs w:val="20"/>
                <w:lang w:val="es-ES"/>
              </w:rPr>
            </w:pP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E236E2D" w14:textId="77777777" w:rsidR="005A7D3C" w:rsidRPr="008120B4" w:rsidRDefault="005A7D3C" w:rsidP="005A7D3C">
            <w:pPr>
              <w:jc w:val="center"/>
              <w:rPr>
                <w:rFonts w:cs="Lucida Sans Unicode"/>
                <w:sz w:val="20"/>
                <w:szCs w:val="20"/>
                <w:lang w:val="es-ES"/>
              </w:rPr>
            </w:pPr>
          </w:p>
        </w:tc>
        <w:tc>
          <w:tcPr>
            <w:tcW w:w="13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046752A" w14:textId="77777777" w:rsidR="005A7D3C" w:rsidRPr="008120B4" w:rsidRDefault="005A7D3C" w:rsidP="005A7D3C">
            <w:pPr>
              <w:ind w:left="142" w:right="47"/>
              <w:rPr>
                <w:rFonts w:cs="Lucida Sans Unicode"/>
                <w:i/>
                <w:sz w:val="16"/>
                <w:szCs w:val="16"/>
                <w:lang w:val="es-ES"/>
              </w:rPr>
            </w:pPr>
          </w:p>
        </w:tc>
        <w:tc>
          <w:tcPr>
            <w:tcW w:w="13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A09844E" w14:textId="77777777" w:rsidR="005A7D3C" w:rsidRPr="008120B4" w:rsidRDefault="005A7D3C" w:rsidP="005A7D3C">
            <w:pPr>
              <w:ind w:left="95" w:right="47"/>
              <w:rPr>
                <w:rFonts w:cs="Lucida Sans Unicode"/>
                <w:i/>
                <w:sz w:val="16"/>
                <w:szCs w:val="16"/>
                <w:lang w:val="es-ES"/>
              </w:rPr>
            </w:pPr>
          </w:p>
        </w:tc>
        <w:tc>
          <w:tcPr>
            <w:tcW w:w="11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A257914" w14:textId="77777777" w:rsidR="005A7D3C" w:rsidRPr="008120B4" w:rsidRDefault="005A7D3C" w:rsidP="005A7D3C">
            <w:pPr>
              <w:ind w:left="46" w:right="47"/>
              <w:rPr>
                <w:rFonts w:cs="Lucida Sans Unicode"/>
                <w:i/>
                <w:sz w:val="16"/>
                <w:szCs w:val="16"/>
                <w:lang w:val="es-ES"/>
              </w:rPr>
            </w:pPr>
          </w:p>
        </w:tc>
      </w:tr>
    </w:tbl>
    <w:p w14:paraId="154AB6A5" w14:textId="77777777" w:rsidR="005A7D3C" w:rsidRPr="008120B4" w:rsidRDefault="005A7D3C" w:rsidP="005A7D3C">
      <w:pPr>
        <w:tabs>
          <w:tab w:val="left" w:pos="3199"/>
          <w:tab w:val="left" w:pos="6288"/>
        </w:tabs>
        <w:spacing w:line="193" w:lineRule="exact"/>
        <w:ind w:left="284" w:hanging="142"/>
        <w:rPr>
          <w:rFonts w:eastAsia="Calibri" w:cs="Calibri"/>
          <w:bCs/>
          <w:i/>
          <w:color w:val="4F6128"/>
          <w:szCs w:val="20"/>
          <w:lang w:val="es-ES"/>
        </w:rPr>
      </w:pPr>
    </w:p>
    <w:p w14:paraId="6E4D8CB0" w14:textId="77777777" w:rsidR="005A7D3C" w:rsidRPr="008120B4" w:rsidRDefault="005A7D3C" w:rsidP="005A7D3C">
      <w:pPr>
        <w:spacing w:before="55"/>
        <w:ind w:left="142"/>
        <w:jc w:val="center"/>
        <w:rPr>
          <w:rFonts w:eastAsia="Calibri" w:cs="Calibri"/>
          <w:b/>
          <w:bCs/>
          <w:spacing w:val="-1"/>
          <w:szCs w:val="20"/>
          <w:lang w:val="es-ES"/>
        </w:rPr>
      </w:pPr>
      <w:r w:rsidRPr="008120B4">
        <w:rPr>
          <w:rFonts w:eastAsia="Calibri" w:cs="Calibri"/>
          <w:b/>
          <w:bCs/>
          <w:spacing w:val="-1"/>
          <w:szCs w:val="20"/>
          <w:lang w:val="es-ES"/>
        </w:rPr>
        <w:t>DEPARTAMENTOS (FÍSICOS O LÓGICOS)</w:t>
      </w:r>
    </w:p>
    <w:tbl>
      <w:tblPr>
        <w:tblStyle w:val="TableNormal"/>
        <w:tblW w:w="9639" w:type="dxa"/>
        <w:tblInd w:w="6" w:type="dxa"/>
        <w:tblLayout w:type="fixed"/>
        <w:tblLook w:val="01E0" w:firstRow="1" w:lastRow="1" w:firstColumn="1" w:lastColumn="1" w:noHBand="0" w:noVBand="0"/>
      </w:tblPr>
      <w:tblGrid>
        <w:gridCol w:w="426"/>
        <w:gridCol w:w="2551"/>
        <w:gridCol w:w="567"/>
        <w:gridCol w:w="4111"/>
        <w:gridCol w:w="1984"/>
      </w:tblGrid>
      <w:tr w:rsidR="005A7D3C" w:rsidRPr="008120B4" w14:paraId="58452FB0" w14:textId="77777777" w:rsidTr="00C34743">
        <w:trPr>
          <w:trHeight w:hRule="exact" w:val="567"/>
        </w:trPr>
        <w:tc>
          <w:tcPr>
            <w:tcW w:w="4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301B3758" w14:textId="77777777" w:rsidR="005A7D3C" w:rsidRPr="008120B4" w:rsidRDefault="005A7D3C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proofErr w:type="spellStart"/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Nº</w:t>
            </w:r>
            <w:proofErr w:type="spellEnd"/>
          </w:p>
        </w:tc>
        <w:tc>
          <w:tcPr>
            <w:tcW w:w="25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1F270B1B" w14:textId="77777777" w:rsidR="005A7D3C" w:rsidRPr="008120B4" w:rsidRDefault="005A7D3C" w:rsidP="005A7D3C">
            <w:pPr>
              <w:pStyle w:val="TableParagraph"/>
              <w:spacing w:line="191" w:lineRule="auto"/>
              <w:ind w:left="14" w:right="2"/>
              <w:jc w:val="center"/>
              <w:rPr>
                <w:rFonts w:eastAsia="Lucida Sans Unicode" w:cs="Lucida Sans Unicode"/>
                <w:b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b/>
                <w:w w:val="85"/>
                <w:sz w:val="20"/>
                <w:szCs w:val="20"/>
                <w:lang w:val="es-ES"/>
              </w:rPr>
              <w:t>Departamento</w:t>
            </w:r>
          </w:p>
        </w:tc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37E1C002" w14:textId="77777777" w:rsidR="005A7D3C" w:rsidRPr="008120B4" w:rsidRDefault="005A7D3C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proofErr w:type="spellStart"/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Deleg</w:t>
            </w:r>
            <w:proofErr w:type="spellEnd"/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.</w:t>
            </w:r>
          </w:p>
        </w:tc>
        <w:tc>
          <w:tcPr>
            <w:tcW w:w="41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6A8FE537" w14:textId="77777777" w:rsidR="005A7D3C" w:rsidRPr="008120B4" w:rsidRDefault="005A7D3C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Ubicación/Actividad</w:t>
            </w:r>
          </w:p>
        </w:tc>
        <w:tc>
          <w:tcPr>
            <w:tcW w:w="19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2D595CAD" w14:textId="77777777" w:rsidR="005A7D3C" w:rsidRPr="008120B4" w:rsidRDefault="005A7D3C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spacing w:val="-1"/>
                <w:w w:val="85"/>
                <w:sz w:val="20"/>
                <w:szCs w:val="20"/>
                <w:lang w:val="es-ES"/>
              </w:rPr>
              <w:t>Ficheros</w:t>
            </w:r>
          </w:p>
        </w:tc>
      </w:tr>
      <w:tr w:rsidR="005A7D3C" w:rsidRPr="008120B4" w14:paraId="61424575" w14:textId="77777777" w:rsidTr="00C34743">
        <w:trPr>
          <w:trHeight w:hRule="exact" w:val="454"/>
        </w:trPr>
        <w:tc>
          <w:tcPr>
            <w:tcW w:w="4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14360C8" w14:textId="77777777" w:rsidR="005A7D3C" w:rsidRPr="008120B4" w:rsidRDefault="005A7D3C" w:rsidP="005A7D3C">
            <w:pPr>
              <w:jc w:val="center"/>
              <w:rPr>
                <w:rFonts w:cs="Lucida Sans Unicode"/>
                <w:sz w:val="20"/>
                <w:szCs w:val="20"/>
                <w:lang w:val="es-ES"/>
              </w:rPr>
            </w:pPr>
            <w:r w:rsidRPr="008120B4">
              <w:rPr>
                <w:rFonts w:cs="Lucida Sans Unicode"/>
                <w:sz w:val="20"/>
                <w:szCs w:val="20"/>
                <w:lang w:val="es-ES"/>
              </w:rPr>
              <w:t>1</w:t>
            </w:r>
          </w:p>
        </w:tc>
        <w:tc>
          <w:tcPr>
            <w:tcW w:w="25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0E4BD6F" w14:textId="77777777" w:rsidR="005A7D3C" w:rsidRPr="008120B4" w:rsidRDefault="005A7D3C" w:rsidP="005A7D3C">
            <w:pPr>
              <w:ind w:left="156"/>
              <w:rPr>
                <w:rFonts w:cs="Lucida Sans Unicode"/>
                <w:sz w:val="20"/>
                <w:szCs w:val="20"/>
                <w:lang w:val="es-ES"/>
              </w:rPr>
            </w:pPr>
            <w:r w:rsidRPr="008120B4">
              <w:rPr>
                <w:rFonts w:cs="Lucida Sans Unicode"/>
                <w:sz w:val="20"/>
                <w:szCs w:val="20"/>
                <w:lang w:val="es-ES"/>
              </w:rPr>
              <w:t>OFICINA</w:t>
            </w:r>
          </w:p>
        </w:tc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2443101" w14:textId="77777777" w:rsidR="005A7D3C" w:rsidRPr="008120B4" w:rsidRDefault="005A7D3C" w:rsidP="005A7D3C">
            <w:pPr>
              <w:jc w:val="center"/>
              <w:rPr>
                <w:rFonts w:cs="Lucida Sans Unicode"/>
                <w:sz w:val="20"/>
                <w:szCs w:val="20"/>
                <w:lang w:val="es-ES"/>
              </w:rPr>
            </w:pPr>
            <w:r w:rsidRPr="008120B4">
              <w:rPr>
                <w:rFonts w:cs="Lucida Sans Unicode"/>
                <w:sz w:val="20"/>
                <w:szCs w:val="20"/>
                <w:lang w:val="es-ES"/>
              </w:rPr>
              <w:t>1</w:t>
            </w:r>
          </w:p>
        </w:tc>
        <w:tc>
          <w:tcPr>
            <w:tcW w:w="41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D18B97F" w14:textId="77777777" w:rsidR="005A7D3C" w:rsidRPr="008120B4" w:rsidRDefault="005A7D3C" w:rsidP="00883CDE">
            <w:pPr>
              <w:ind w:left="156"/>
              <w:rPr>
                <w:rFonts w:eastAsia="Times New Roman" w:cs="Times New Roman"/>
                <w:i/>
                <w:color w:val="404040" w:themeColor="text1" w:themeTint="BF"/>
                <w:sz w:val="18"/>
                <w:szCs w:val="18"/>
                <w:lang w:val="es-ES" w:eastAsia="ca-ES"/>
              </w:rPr>
            </w:pPr>
            <w:r w:rsidRPr="008120B4">
              <w:rPr>
                <w:rFonts w:cs="Lucida Sans Unicode"/>
                <w:sz w:val="18"/>
                <w:szCs w:val="18"/>
                <w:lang w:val="es-ES"/>
              </w:rPr>
              <w:t>Administración</w:t>
            </w:r>
          </w:p>
        </w:tc>
        <w:tc>
          <w:tcPr>
            <w:tcW w:w="19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8911794" w14:textId="77777777" w:rsidR="005A7D3C" w:rsidRPr="008120B4" w:rsidRDefault="005A7D3C" w:rsidP="005A7D3C">
            <w:pPr>
              <w:jc w:val="center"/>
              <w:rPr>
                <w:rFonts w:cs="Lucida Sans Unicode"/>
                <w:sz w:val="20"/>
                <w:szCs w:val="20"/>
                <w:lang w:val="es-ES"/>
              </w:rPr>
            </w:pPr>
          </w:p>
        </w:tc>
      </w:tr>
      <w:tr w:rsidR="005A7D3C" w:rsidRPr="008120B4" w14:paraId="536B9D4C" w14:textId="77777777" w:rsidTr="00C34743">
        <w:trPr>
          <w:trHeight w:hRule="exact" w:val="454"/>
        </w:trPr>
        <w:tc>
          <w:tcPr>
            <w:tcW w:w="4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66F784A" w14:textId="77777777" w:rsidR="005A7D3C" w:rsidRPr="008120B4" w:rsidRDefault="005A7D3C" w:rsidP="005A7D3C">
            <w:pPr>
              <w:jc w:val="center"/>
              <w:rPr>
                <w:rFonts w:cs="Lucida Sans Unicode"/>
                <w:sz w:val="20"/>
                <w:szCs w:val="20"/>
                <w:lang w:val="es-ES"/>
              </w:rPr>
            </w:pPr>
            <w:r w:rsidRPr="008120B4">
              <w:rPr>
                <w:rFonts w:cs="Lucida Sans Unicode"/>
                <w:sz w:val="20"/>
                <w:szCs w:val="20"/>
                <w:lang w:val="es-ES"/>
              </w:rPr>
              <w:t>2</w:t>
            </w:r>
          </w:p>
        </w:tc>
        <w:tc>
          <w:tcPr>
            <w:tcW w:w="25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D66801B" w14:textId="77777777" w:rsidR="005A7D3C" w:rsidRPr="008120B4" w:rsidRDefault="005A7D3C" w:rsidP="005A7D3C">
            <w:pPr>
              <w:ind w:left="157"/>
              <w:rPr>
                <w:rFonts w:cs="Lucida Sans Unicode"/>
                <w:sz w:val="20"/>
                <w:szCs w:val="20"/>
                <w:lang w:val="es-ES"/>
              </w:rPr>
            </w:pPr>
          </w:p>
        </w:tc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04D61C1" w14:textId="77777777" w:rsidR="005A7D3C" w:rsidRPr="008120B4" w:rsidRDefault="005A7D3C" w:rsidP="005A7D3C">
            <w:pPr>
              <w:jc w:val="center"/>
              <w:rPr>
                <w:rFonts w:cs="Lucida Sans Unicode"/>
                <w:sz w:val="20"/>
                <w:szCs w:val="20"/>
                <w:lang w:val="es-ES"/>
              </w:rPr>
            </w:pPr>
          </w:p>
        </w:tc>
        <w:tc>
          <w:tcPr>
            <w:tcW w:w="41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3ABE9B3" w14:textId="77777777" w:rsidR="005A7D3C" w:rsidRPr="008120B4" w:rsidRDefault="005A7D3C" w:rsidP="00594BC6">
            <w:pPr>
              <w:pStyle w:val="TableParagraph"/>
              <w:ind w:left="102"/>
              <w:rPr>
                <w:rFonts w:eastAsia="Times New Roman" w:cs="Times New Roman"/>
                <w:i/>
                <w:color w:val="404040" w:themeColor="text1" w:themeTint="BF"/>
                <w:sz w:val="18"/>
                <w:szCs w:val="18"/>
                <w:lang w:val="es-ES" w:eastAsia="ca-ES"/>
              </w:rPr>
            </w:pPr>
          </w:p>
        </w:tc>
        <w:tc>
          <w:tcPr>
            <w:tcW w:w="19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53167E6" w14:textId="77777777" w:rsidR="005A7D3C" w:rsidRPr="008120B4" w:rsidRDefault="005A7D3C" w:rsidP="005A7D3C">
            <w:pPr>
              <w:jc w:val="center"/>
              <w:rPr>
                <w:rFonts w:cs="Lucida Sans Unicode"/>
                <w:sz w:val="20"/>
                <w:szCs w:val="20"/>
                <w:lang w:val="es-ES"/>
              </w:rPr>
            </w:pPr>
          </w:p>
        </w:tc>
      </w:tr>
      <w:tr w:rsidR="005A7D3C" w:rsidRPr="008120B4" w14:paraId="303FFE03" w14:textId="77777777" w:rsidTr="00C34743">
        <w:trPr>
          <w:trHeight w:hRule="exact" w:val="454"/>
        </w:trPr>
        <w:tc>
          <w:tcPr>
            <w:tcW w:w="4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27E5608" w14:textId="77777777" w:rsidR="005A7D3C" w:rsidRPr="008120B4" w:rsidRDefault="005A7D3C" w:rsidP="005A7D3C">
            <w:pPr>
              <w:jc w:val="center"/>
              <w:rPr>
                <w:rFonts w:cs="Lucida Sans Unicode"/>
                <w:sz w:val="20"/>
                <w:szCs w:val="20"/>
                <w:lang w:val="es-ES"/>
              </w:rPr>
            </w:pPr>
            <w:r w:rsidRPr="008120B4">
              <w:rPr>
                <w:rFonts w:cs="Lucida Sans Unicode"/>
                <w:sz w:val="20"/>
                <w:szCs w:val="20"/>
                <w:lang w:val="es-ES"/>
              </w:rPr>
              <w:t>3</w:t>
            </w:r>
          </w:p>
        </w:tc>
        <w:tc>
          <w:tcPr>
            <w:tcW w:w="25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3B7608D" w14:textId="77777777" w:rsidR="005A7D3C" w:rsidRPr="008120B4" w:rsidRDefault="005A7D3C" w:rsidP="005A7D3C">
            <w:pPr>
              <w:ind w:left="157"/>
              <w:rPr>
                <w:rFonts w:cs="Lucida Sans Unicode"/>
                <w:sz w:val="20"/>
                <w:szCs w:val="20"/>
                <w:lang w:val="es-ES"/>
              </w:rPr>
            </w:pPr>
          </w:p>
        </w:tc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CFFCD6D" w14:textId="77777777" w:rsidR="005A7D3C" w:rsidRPr="008120B4" w:rsidRDefault="005A7D3C" w:rsidP="005A7D3C">
            <w:pPr>
              <w:jc w:val="center"/>
              <w:rPr>
                <w:rFonts w:cs="Lucida Sans Unicode"/>
                <w:sz w:val="20"/>
                <w:szCs w:val="20"/>
                <w:lang w:val="es-ES"/>
              </w:rPr>
            </w:pPr>
          </w:p>
        </w:tc>
        <w:tc>
          <w:tcPr>
            <w:tcW w:w="41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C789E06" w14:textId="77777777" w:rsidR="005A7D3C" w:rsidRPr="008120B4" w:rsidRDefault="005A7D3C" w:rsidP="00594BC6">
            <w:pPr>
              <w:pStyle w:val="TableParagraph"/>
              <w:ind w:left="102"/>
              <w:rPr>
                <w:rFonts w:eastAsia="Times New Roman" w:cs="Times New Roman"/>
                <w:i/>
                <w:color w:val="404040" w:themeColor="text1" w:themeTint="BF"/>
                <w:sz w:val="18"/>
                <w:szCs w:val="18"/>
                <w:lang w:val="es-ES" w:eastAsia="ca-ES"/>
              </w:rPr>
            </w:pPr>
          </w:p>
        </w:tc>
        <w:tc>
          <w:tcPr>
            <w:tcW w:w="19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A531457" w14:textId="77777777" w:rsidR="005A7D3C" w:rsidRPr="008120B4" w:rsidRDefault="005A7D3C" w:rsidP="005A7D3C">
            <w:pPr>
              <w:jc w:val="center"/>
              <w:rPr>
                <w:rFonts w:cs="Lucida Sans Unicode"/>
                <w:sz w:val="20"/>
                <w:szCs w:val="20"/>
                <w:lang w:val="es-ES"/>
              </w:rPr>
            </w:pPr>
          </w:p>
        </w:tc>
      </w:tr>
      <w:tr w:rsidR="005A7D3C" w:rsidRPr="008120B4" w14:paraId="788A6CF6" w14:textId="77777777" w:rsidTr="00C34743">
        <w:trPr>
          <w:trHeight w:hRule="exact" w:val="454"/>
        </w:trPr>
        <w:tc>
          <w:tcPr>
            <w:tcW w:w="4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200799B" w14:textId="77777777" w:rsidR="005A7D3C" w:rsidRPr="008120B4" w:rsidRDefault="005A7D3C" w:rsidP="005A7D3C">
            <w:pPr>
              <w:jc w:val="center"/>
              <w:rPr>
                <w:rFonts w:cs="Lucida Sans Unicode"/>
                <w:sz w:val="20"/>
                <w:szCs w:val="20"/>
                <w:lang w:val="es-ES"/>
              </w:rPr>
            </w:pPr>
            <w:r w:rsidRPr="008120B4">
              <w:rPr>
                <w:rFonts w:cs="Lucida Sans Unicode"/>
                <w:sz w:val="20"/>
                <w:szCs w:val="20"/>
                <w:lang w:val="es-ES"/>
              </w:rPr>
              <w:t>4</w:t>
            </w:r>
          </w:p>
        </w:tc>
        <w:tc>
          <w:tcPr>
            <w:tcW w:w="25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745F1D9" w14:textId="77777777" w:rsidR="005A7D3C" w:rsidRPr="008120B4" w:rsidRDefault="005A7D3C" w:rsidP="005A7D3C">
            <w:pPr>
              <w:ind w:left="157"/>
              <w:rPr>
                <w:rFonts w:cs="Lucida Sans Unicode"/>
                <w:sz w:val="20"/>
                <w:szCs w:val="20"/>
                <w:lang w:val="es-ES"/>
              </w:rPr>
            </w:pPr>
          </w:p>
        </w:tc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15BD0B3" w14:textId="77777777" w:rsidR="005A7D3C" w:rsidRPr="008120B4" w:rsidRDefault="005A7D3C" w:rsidP="005A7D3C">
            <w:pPr>
              <w:jc w:val="center"/>
              <w:rPr>
                <w:rFonts w:cs="Lucida Sans Unicode"/>
                <w:sz w:val="20"/>
                <w:szCs w:val="20"/>
                <w:lang w:val="es-ES"/>
              </w:rPr>
            </w:pPr>
          </w:p>
        </w:tc>
        <w:tc>
          <w:tcPr>
            <w:tcW w:w="41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A6225B6" w14:textId="77777777" w:rsidR="005A7D3C" w:rsidRPr="008120B4" w:rsidRDefault="005A7D3C" w:rsidP="00594BC6">
            <w:pPr>
              <w:pStyle w:val="TableParagraph"/>
              <w:ind w:left="102"/>
              <w:rPr>
                <w:rFonts w:eastAsia="Times New Roman" w:cs="Times New Roman"/>
                <w:i/>
                <w:color w:val="404040" w:themeColor="text1" w:themeTint="BF"/>
                <w:sz w:val="18"/>
                <w:szCs w:val="18"/>
                <w:lang w:val="es-ES" w:eastAsia="ca-ES"/>
              </w:rPr>
            </w:pPr>
          </w:p>
        </w:tc>
        <w:tc>
          <w:tcPr>
            <w:tcW w:w="19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24DAA49" w14:textId="77777777" w:rsidR="005A7D3C" w:rsidRPr="008120B4" w:rsidRDefault="005A7D3C" w:rsidP="005A7D3C">
            <w:pPr>
              <w:jc w:val="center"/>
              <w:rPr>
                <w:rFonts w:cs="Lucida Sans Unicode"/>
                <w:sz w:val="20"/>
                <w:szCs w:val="20"/>
                <w:lang w:val="es-ES"/>
              </w:rPr>
            </w:pPr>
          </w:p>
        </w:tc>
      </w:tr>
      <w:tr w:rsidR="005A7D3C" w:rsidRPr="008120B4" w14:paraId="426992FF" w14:textId="77777777" w:rsidTr="00C34743">
        <w:trPr>
          <w:trHeight w:hRule="exact" w:val="454"/>
        </w:trPr>
        <w:tc>
          <w:tcPr>
            <w:tcW w:w="4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1830D48" w14:textId="77777777" w:rsidR="005A7D3C" w:rsidRPr="008120B4" w:rsidRDefault="005A7D3C" w:rsidP="005A7D3C">
            <w:pPr>
              <w:jc w:val="center"/>
              <w:rPr>
                <w:rFonts w:cs="Lucida Sans Unicode"/>
                <w:sz w:val="20"/>
                <w:szCs w:val="20"/>
                <w:lang w:val="es-ES"/>
              </w:rPr>
            </w:pPr>
            <w:r w:rsidRPr="008120B4">
              <w:rPr>
                <w:rFonts w:cs="Lucida Sans Unicode"/>
                <w:sz w:val="20"/>
                <w:szCs w:val="20"/>
                <w:lang w:val="es-ES"/>
              </w:rPr>
              <w:t>5</w:t>
            </w:r>
          </w:p>
        </w:tc>
        <w:tc>
          <w:tcPr>
            <w:tcW w:w="25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BA173EC" w14:textId="77777777" w:rsidR="005A7D3C" w:rsidRPr="008120B4" w:rsidRDefault="005A7D3C" w:rsidP="005A7D3C">
            <w:pPr>
              <w:ind w:left="157"/>
              <w:rPr>
                <w:rFonts w:cs="Lucida Sans Unicode"/>
                <w:sz w:val="20"/>
                <w:szCs w:val="20"/>
                <w:lang w:val="es-ES"/>
              </w:rPr>
            </w:pPr>
          </w:p>
        </w:tc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BE90CD0" w14:textId="77777777" w:rsidR="005A7D3C" w:rsidRPr="008120B4" w:rsidRDefault="005A7D3C" w:rsidP="005A7D3C">
            <w:pPr>
              <w:jc w:val="center"/>
              <w:rPr>
                <w:rFonts w:cs="Lucida Sans Unicode"/>
                <w:sz w:val="20"/>
                <w:szCs w:val="20"/>
                <w:lang w:val="es-ES"/>
              </w:rPr>
            </w:pPr>
          </w:p>
        </w:tc>
        <w:tc>
          <w:tcPr>
            <w:tcW w:w="41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69D4682" w14:textId="77777777" w:rsidR="005A7D3C" w:rsidRPr="008120B4" w:rsidRDefault="005A7D3C" w:rsidP="00594BC6">
            <w:pPr>
              <w:pStyle w:val="TableParagraph"/>
              <w:ind w:left="102"/>
              <w:rPr>
                <w:rFonts w:eastAsia="Times New Roman" w:cs="Times New Roman"/>
                <w:i/>
                <w:color w:val="404040" w:themeColor="text1" w:themeTint="BF"/>
                <w:sz w:val="18"/>
                <w:szCs w:val="18"/>
                <w:lang w:val="es-ES" w:eastAsia="ca-ES"/>
              </w:rPr>
            </w:pPr>
          </w:p>
        </w:tc>
        <w:tc>
          <w:tcPr>
            <w:tcW w:w="19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AA68C84" w14:textId="77777777" w:rsidR="005A7D3C" w:rsidRPr="008120B4" w:rsidRDefault="005A7D3C" w:rsidP="005A7D3C">
            <w:pPr>
              <w:jc w:val="center"/>
              <w:rPr>
                <w:rFonts w:cs="Lucida Sans Unicode"/>
                <w:sz w:val="20"/>
                <w:szCs w:val="20"/>
                <w:lang w:val="es-ES"/>
              </w:rPr>
            </w:pPr>
          </w:p>
        </w:tc>
      </w:tr>
      <w:tr w:rsidR="005A7D3C" w:rsidRPr="008120B4" w14:paraId="0CBCACC9" w14:textId="77777777" w:rsidTr="00C34743">
        <w:trPr>
          <w:trHeight w:hRule="exact" w:val="454"/>
        </w:trPr>
        <w:tc>
          <w:tcPr>
            <w:tcW w:w="4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73921D1" w14:textId="77777777" w:rsidR="005A7D3C" w:rsidRPr="008120B4" w:rsidRDefault="005A7D3C" w:rsidP="005A7D3C">
            <w:pPr>
              <w:jc w:val="center"/>
              <w:rPr>
                <w:rFonts w:cs="Lucida Sans Unicode"/>
                <w:sz w:val="20"/>
                <w:szCs w:val="20"/>
                <w:lang w:val="es-ES"/>
              </w:rPr>
            </w:pPr>
            <w:r w:rsidRPr="008120B4">
              <w:rPr>
                <w:rFonts w:cs="Lucida Sans Unicode"/>
                <w:sz w:val="20"/>
                <w:szCs w:val="20"/>
                <w:lang w:val="es-ES"/>
              </w:rPr>
              <w:t>6</w:t>
            </w:r>
          </w:p>
        </w:tc>
        <w:tc>
          <w:tcPr>
            <w:tcW w:w="25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5D33F52" w14:textId="77777777" w:rsidR="005A7D3C" w:rsidRPr="008120B4" w:rsidRDefault="005A7D3C" w:rsidP="005A7D3C">
            <w:pPr>
              <w:ind w:left="157"/>
              <w:rPr>
                <w:rFonts w:cs="Lucida Sans Unicode"/>
                <w:sz w:val="20"/>
                <w:szCs w:val="20"/>
                <w:lang w:val="es-ES"/>
              </w:rPr>
            </w:pPr>
          </w:p>
        </w:tc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430F1F2" w14:textId="77777777" w:rsidR="005A7D3C" w:rsidRPr="008120B4" w:rsidRDefault="005A7D3C" w:rsidP="005A7D3C">
            <w:pPr>
              <w:jc w:val="center"/>
              <w:rPr>
                <w:rFonts w:cs="Lucida Sans Unicode"/>
                <w:sz w:val="20"/>
                <w:szCs w:val="20"/>
                <w:lang w:val="es-ES"/>
              </w:rPr>
            </w:pPr>
          </w:p>
        </w:tc>
        <w:tc>
          <w:tcPr>
            <w:tcW w:w="41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4BEC3DB" w14:textId="77777777" w:rsidR="005A7D3C" w:rsidRPr="008120B4" w:rsidRDefault="005A7D3C" w:rsidP="00594BC6">
            <w:pPr>
              <w:pStyle w:val="TableParagraph"/>
              <w:ind w:left="102"/>
              <w:rPr>
                <w:rFonts w:eastAsia="Times New Roman" w:cs="Times New Roman"/>
                <w:i/>
                <w:color w:val="404040" w:themeColor="text1" w:themeTint="BF"/>
                <w:sz w:val="18"/>
                <w:szCs w:val="18"/>
                <w:lang w:val="es-ES" w:eastAsia="ca-ES"/>
              </w:rPr>
            </w:pPr>
          </w:p>
        </w:tc>
        <w:tc>
          <w:tcPr>
            <w:tcW w:w="19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56C7476" w14:textId="77777777" w:rsidR="005A7D3C" w:rsidRPr="008120B4" w:rsidRDefault="005A7D3C" w:rsidP="005A7D3C">
            <w:pPr>
              <w:jc w:val="center"/>
              <w:rPr>
                <w:rFonts w:cs="Lucida Sans Unicode"/>
                <w:sz w:val="20"/>
                <w:szCs w:val="20"/>
                <w:lang w:val="es-ES"/>
              </w:rPr>
            </w:pPr>
          </w:p>
        </w:tc>
      </w:tr>
      <w:tr w:rsidR="005A7D3C" w:rsidRPr="008120B4" w14:paraId="15F71FF8" w14:textId="77777777" w:rsidTr="00C34743">
        <w:trPr>
          <w:trHeight w:hRule="exact" w:val="454"/>
        </w:trPr>
        <w:tc>
          <w:tcPr>
            <w:tcW w:w="4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D3D4D4C" w14:textId="77777777" w:rsidR="005A7D3C" w:rsidRPr="008120B4" w:rsidRDefault="005A7D3C" w:rsidP="005A7D3C">
            <w:pPr>
              <w:jc w:val="center"/>
              <w:rPr>
                <w:rFonts w:cs="Lucida Sans Unicode"/>
                <w:sz w:val="20"/>
                <w:szCs w:val="20"/>
                <w:lang w:val="es-ES"/>
              </w:rPr>
            </w:pPr>
            <w:r w:rsidRPr="008120B4">
              <w:rPr>
                <w:rFonts w:cs="Lucida Sans Unicode"/>
                <w:sz w:val="20"/>
                <w:szCs w:val="20"/>
                <w:lang w:val="es-ES"/>
              </w:rPr>
              <w:t>7</w:t>
            </w:r>
          </w:p>
        </w:tc>
        <w:tc>
          <w:tcPr>
            <w:tcW w:w="25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3CB31E0" w14:textId="77777777" w:rsidR="005A7D3C" w:rsidRPr="008120B4" w:rsidRDefault="005A7D3C" w:rsidP="005A7D3C">
            <w:pPr>
              <w:ind w:left="157"/>
              <w:rPr>
                <w:rFonts w:cs="Lucida Sans Unicode"/>
                <w:sz w:val="20"/>
                <w:szCs w:val="20"/>
                <w:lang w:val="es-ES"/>
              </w:rPr>
            </w:pPr>
          </w:p>
        </w:tc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5455356" w14:textId="77777777" w:rsidR="005A7D3C" w:rsidRPr="008120B4" w:rsidRDefault="005A7D3C" w:rsidP="005A7D3C">
            <w:pPr>
              <w:jc w:val="center"/>
              <w:rPr>
                <w:rFonts w:cs="Lucida Sans Unicode"/>
                <w:sz w:val="20"/>
                <w:szCs w:val="20"/>
                <w:lang w:val="es-ES"/>
              </w:rPr>
            </w:pPr>
          </w:p>
        </w:tc>
        <w:tc>
          <w:tcPr>
            <w:tcW w:w="41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F9AF8E9" w14:textId="77777777" w:rsidR="005A7D3C" w:rsidRPr="008120B4" w:rsidRDefault="005A7D3C" w:rsidP="00594BC6">
            <w:pPr>
              <w:pStyle w:val="TableParagraph"/>
              <w:ind w:left="102"/>
              <w:rPr>
                <w:rFonts w:eastAsia="Times New Roman" w:cs="Times New Roman"/>
                <w:i/>
                <w:color w:val="404040" w:themeColor="text1" w:themeTint="BF"/>
                <w:sz w:val="18"/>
                <w:szCs w:val="18"/>
                <w:lang w:val="es-ES" w:eastAsia="ca-ES"/>
              </w:rPr>
            </w:pPr>
          </w:p>
        </w:tc>
        <w:tc>
          <w:tcPr>
            <w:tcW w:w="19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74BE759" w14:textId="77777777" w:rsidR="005A7D3C" w:rsidRPr="008120B4" w:rsidRDefault="005A7D3C" w:rsidP="005A7D3C">
            <w:pPr>
              <w:jc w:val="center"/>
              <w:rPr>
                <w:rFonts w:cs="Lucida Sans Unicode"/>
                <w:sz w:val="20"/>
                <w:szCs w:val="20"/>
                <w:lang w:val="es-ES"/>
              </w:rPr>
            </w:pPr>
          </w:p>
        </w:tc>
      </w:tr>
      <w:tr w:rsidR="005A7D3C" w:rsidRPr="008120B4" w14:paraId="0A14796E" w14:textId="77777777" w:rsidTr="00C34743">
        <w:trPr>
          <w:trHeight w:hRule="exact" w:val="454"/>
        </w:trPr>
        <w:tc>
          <w:tcPr>
            <w:tcW w:w="4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4923061" w14:textId="77777777" w:rsidR="005A7D3C" w:rsidRPr="008120B4" w:rsidRDefault="005A7D3C" w:rsidP="005A7D3C">
            <w:pPr>
              <w:jc w:val="center"/>
              <w:rPr>
                <w:rFonts w:cs="Lucida Sans Unicode"/>
                <w:sz w:val="20"/>
                <w:szCs w:val="20"/>
                <w:lang w:val="es-ES"/>
              </w:rPr>
            </w:pPr>
            <w:r w:rsidRPr="008120B4">
              <w:rPr>
                <w:rFonts w:cs="Lucida Sans Unicode"/>
                <w:sz w:val="20"/>
                <w:szCs w:val="20"/>
                <w:lang w:val="es-ES"/>
              </w:rPr>
              <w:t>8</w:t>
            </w:r>
          </w:p>
        </w:tc>
        <w:tc>
          <w:tcPr>
            <w:tcW w:w="25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756D76D" w14:textId="77777777" w:rsidR="005A7D3C" w:rsidRPr="008120B4" w:rsidRDefault="005A7D3C" w:rsidP="005A7D3C">
            <w:pPr>
              <w:ind w:left="157"/>
              <w:rPr>
                <w:rFonts w:cs="Lucida Sans Unicode"/>
                <w:sz w:val="20"/>
                <w:szCs w:val="20"/>
                <w:lang w:val="es-ES"/>
              </w:rPr>
            </w:pPr>
          </w:p>
        </w:tc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9933070" w14:textId="77777777" w:rsidR="005A7D3C" w:rsidRPr="008120B4" w:rsidRDefault="005A7D3C" w:rsidP="005A7D3C">
            <w:pPr>
              <w:jc w:val="center"/>
              <w:rPr>
                <w:rFonts w:cs="Lucida Sans Unicode"/>
                <w:sz w:val="20"/>
                <w:szCs w:val="20"/>
                <w:lang w:val="es-ES"/>
              </w:rPr>
            </w:pPr>
          </w:p>
        </w:tc>
        <w:tc>
          <w:tcPr>
            <w:tcW w:w="41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EB6093C" w14:textId="77777777" w:rsidR="005A7D3C" w:rsidRPr="008120B4" w:rsidRDefault="005A7D3C" w:rsidP="00594BC6">
            <w:pPr>
              <w:pStyle w:val="TableParagraph"/>
              <w:ind w:left="102"/>
              <w:rPr>
                <w:rFonts w:eastAsia="Times New Roman" w:cs="Times New Roman"/>
                <w:i/>
                <w:color w:val="404040" w:themeColor="text1" w:themeTint="BF"/>
                <w:sz w:val="18"/>
                <w:szCs w:val="18"/>
                <w:lang w:val="es-ES" w:eastAsia="ca-ES"/>
              </w:rPr>
            </w:pPr>
          </w:p>
        </w:tc>
        <w:tc>
          <w:tcPr>
            <w:tcW w:w="19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88D26C0" w14:textId="77777777" w:rsidR="005A7D3C" w:rsidRPr="008120B4" w:rsidRDefault="005A7D3C" w:rsidP="005A7D3C">
            <w:pPr>
              <w:jc w:val="center"/>
              <w:rPr>
                <w:rFonts w:cs="Lucida Sans Unicode"/>
                <w:sz w:val="20"/>
                <w:szCs w:val="20"/>
                <w:lang w:val="es-ES"/>
              </w:rPr>
            </w:pPr>
          </w:p>
        </w:tc>
      </w:tr>
      <w:tr w:rsidR="005A7D3C" w:rsidRPr="008120B4" w14:paraId="7B20E443" w14:textId="77777777" w:rsidTr="00C34743">
        <w:trPr>
          <w:trHeight w:hRule="exact" w:val="454"/>
        </w:trPr>
        <w:tc>
          <w:tcPr>
            <w:tcW w:w="4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E833718" w14:textId="77777777" w:rsidR="005A7D3C" w:rsidRPr="008120B4" w:rsidRDefault="005A7D3C" w:rsidP="005A7D3C">
            <w:pPr>
              <w:jc w:val="center"/>
              <w:rPr>
                <w:rFonts w:cs="Lucida Sans Unicode"/>
                <w:sz w:val="20"/>
                <w:szCs w:val="20"/>
                <w:lang w:val="es-ES"/>
              </w:rPr>
            </w:pPr>
            <w:r w:rsidRPr="008120B4">
              <w:rPr>
                <w:rFonts w:cs="Lucida Sans Unicode"/>
                <w:sz w:val="20"/>
                <w:szCs w:val="20"/>
                <w:lang w:val="es-ES"/>
              </w:rPr>
              <w:t>9</w:t>
            </w:r>
          </w:p>
        </w:tc>
        <w:tc>
          <w:tcPr>
            <w:tcW w:w="25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AE56E29" w14:textId="77777777" w:rsidR="005A7D3C" w:rsidRPr="008120B4" w:rsidRDefault="005A7D3C" w:rsidP="005A7D3C">
            <w:pPr>
              <w:ind w:left="157"/>
              <w:rPr>
                <w:rFonts w:cs="Lucida Sans Unicode"/>
                <w:sz w:val="20"/>
                <w:szCs w:val="20"/>
                <w:lang w:val="es-ES"/>
              </w:rPr>
            </w:pPr>
          </w:p>
        </w:tc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EBFD795" w14:textId="77777777" w:rsidR="005A7D3C" w:rsidRPr="008120B4" w:rsidRDefault="005A7D3C" w:rsidP="005A7D3C">
            <w:pPr>
              <w:jc w:val="center"/>
              <w:rPr>
                <w:rFonts w:cs="Lucida Sans Unicode"/>
                <w:sz w:val="20"/>
                <w:szCs w:val="20"/>
                <w:lang w:val="es-ES"/>
              </w:rPr>
            </w:pPr>
          </w:p>
        </w:tc>
        <w:tc>
          <w:tcPr>
            <w:tcW w:w="41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0BE7447" w14:textId="77777777" w:rsidR="005A7D3C" w:rsidRPr="008120B4" w:rsidRDefault="005A7D3C" w:rsidP="00594BC6">
            <w:pPr>
              <w:pStyle w:val="TableParagraph"/>
              <w:ind w:left="102"/>
              <w:rPr>
                <w:rFonts w:eastAsia="Times New Roman" w:cs="Times New Roman"/>
                <w:i/>
                <w:color w:val="404040" w:themeColor="text1" w:themeTint="BF"/>
                <w:sz w:val="18"/>
                <w:szCs w:val="18"/>
                <w:lang w:val="es-ES" w:eastAsia="ca-ES"/>
              </w:rPr>
            </w:pPr>
          </w:p>
        </w:tc>
        <w:tc>
          <w:tcPr>
            <w:tcW w:w="19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57F9917" w14:textId="77777777" w:rsidR="005A7D3C" w:rsidRPr="008120B4" w:rsidRDefault="005A7D3C" w:rsidP="005A7D3C">
            <w:pPr>
              <w:jc w:val="center"/>
              <w:rPr>
                <w:rFonts w:cs="Lucida Sans Unicode"/>
                <w:sz w:val="20"/>
                <w:szCs w:val="20"/>
                <w:lang w:val="es-ES"/>
              </w:rPr>
            </w:pPr>
          </w:p>
        </w:tc>
      </w:tr>
      <w:tr w:rsidR="005A7D3C" w:rsidRPr="008120B4" w14:paraId="597C179C" w14:textId="77777777" w:rsidTr="00C34743">
        <w:trPr>
          <w:trHeight w:hRule="exact" w:val="454"/>
        </w:trPr>
        <w:tc>
          <w:tcPr>
            <w:tcW w:w="4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7E1E789" w14:textId="77777777" w:rsidR="005A7D3C" w:rsidRPr="008120B4" w:rsidRDefault="005A7D3C" w:rsidP="005A7D3C">
            <w:pPr>
              <w:jc w:val="center"/>
              <w:rPr>
                <w:rFonts w:cs="Lucida Sans Unicode"/>
                <w:sz w:val="20"/>
                <w:szCs w:val="20"/>
                <w:lang w:val="es-ES"/>
              </w:rPr>
            </w:pPr>
            <w:r w:rsidRPr="008120B4">
              <w:rPr>
                <w:rFonts w:cs="Lucida Sans Unicode"/>
                <w:sz w:val="20"/>
                <w:szCs w:val="20"/>
                <w:lang w:val="es-ES"/>
              </w:rPr>
              <w:t>10</w:t>
            </w:r>
          </w:p>
        </w:tc>
        <w:tc>
          <w:tcPr>
            <w:tcW w:w="25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07C3CB9" w14:textId="77777777" w:rsidR="005A7D3C" w:rsidRPr="008120B4" w:rsidRDefault="005A7D3C" w:rsidP="005A7D3C">
            <w:pPr>
              <w:ind w:left="157"/>
              <w:rPr>
                <w:rFonts w:cs="Lucida Sans Unicode"/>
                <w:sz w:val="20"/>
                <w:szCs w:val="20"/>
                <w:lang w:val="es-ES"/>
              </w:rPr>
            </w:pPr>
          </w:p>
        </w:tc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93269C2" w14:textId="77777777" w:rsidR="005A7D3C" w:rsidRPr="008120B4" w:rsidRDefault="005A7D3C" w:rsidP="005A7D3C">
            <w:pPr>
              <w:jc w:val="center"/>
              <w:rPr>
                <w:rFonts w:cs="Lucida Sans Unicode"/>
                <w:sz w:val="20"/>
                <w:szCs w:val="20"/>
                <w:lang w:val="es-ES"/>
              </w:rPr>
            </w:pPr>
          </w:p>
        </w:tc>
        <w:tc>
          <w:tcPr>
            <w:tcW w:w="41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E102EB0" w14:textId="77777777" w:rsidR="005A7D3C" w:rsidRPr="008120B4" w:rsidRDefault="005A7D3C" w:rsidP="00594BC6">
            <w:pPr>
              <w:pStyle w:val="TableParagraph"/>
              <w:ind w:left="102"/>
              <w:rPr>
                <w:rFonts w:eastAsia="Times New Roman" w:cs="Times New Roman"/>
                <w:i/>
                <w:color w:val="404040" w:themeColor="text1" w:themeTint="BF"/>
                <w:sz w:val="18"/>
                <w:szCs w:val="18"/>
                <w:lang w:val="es-ES" w:eastAsia="ca-ES"/>
              </w:rPr>
            </w:pPr>
          </w:p>
        </w:tc>
        <w:tc>
          <w:tcPr>
            <w:tcW w:w="19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DDBEF66" w14:textId="77777777" w:rsidR="005A7D3C" w:rsidRPr="008120B4" w:rsidRDefault="005A7D3C" w:rsidP="005A7D3C">
            <w:pPr>
              <w:jc w:val="center"/>
              <w:rPr>
                <w:rFonts w:cs="Lucida Sans Unicode"/>
                <w:sz w:val="20"/>
                <w:szCs w:val="20"/>
                <w:lang w:val="es-ES"/>
              </w:rPr>
            </w:pPr>
          </w:p>
        </w:tc>
      </w:tr>
    </w:tbl>
    <w:p w14:paraId="08A2A9AC" w14:textId="77777777" w:rsidR="00254C02" w:rsidRPr="008120B4" w:rsidRDefault="00254C02" w:rsidP="00C34743">
      <w:pPr>
        <w:tabs>
          <w:tab w:val="left" w:pos="3199"/>
          <w:tab w:val="left" w:pos="6288"/>
        </w:tabs>
        <w:spacing w:after="0"/>
        <w:ind w:left="142"/>
        <w:rPr>
          <w:rFonts w:eastAsia="Calibri" w:cs="Calibri"/>
          <w:b/>
          <w:bCs/>
          <w:i/>
          <w:color w:val="4F6128"/>
          <w:spacing w:val="-1"/>
          <w:sz w:val="18"/>
          <w:szCs w:val="18"/>
          <w:lang w:val="es-ES"/>
        </w:rPr>
      </w:pPr>
    </w:p>
    <w:tbl>
      <w:tblPr>
        <w:tblStyle w:val="Tablaconcuadrcula"/>
        <w:tblW w:w="0" w:type="auto"/>
        <w:tblInd w:w="142" w:type="dxa"/>
        <w:tblBorders>
          <w:top w:val="single" w:sz="4" w:space="0" w:color="BFBFBF" w:themeColor="background1" w:themeShade="BF"/>
          <w:left w:val="none" w:sz="0" w:space="0" w:color="auto"/>
          <w:bottom w:val="single" w:sz="4" w:space="0" w:color="BFBFBF" w:themeColor="background1" w:themeShade="BF"/>
          <w:right w:val="none" w:sz="0" w:space="0" w:color="auto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667"/>
        <w:gridCol w:w="7938"/>
      </w:tblGrid>
      <w:tr w:rsidR="00254C02" w:rsidRPr="008120B4" w14:paraId="5C51C5B4" w14:textId="77777777" w:rsidTr="00046DA8">
        <w:tc>
          <w:tcPr>
            <w:tcW w:w="166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353D179" w14:textId="77777777" w:rsidR="00254C02" w:rsidRPr="008120B4" w:rsidRDefault="00254C02" w:rsidP="00254C02">
            <w:pPr>
              <w:tabs>
                <w:tab w:val="left" w:pos="3199"/>
                <w:tab w:val="left" w:pos="6288"/>
              </w:tabs>
              <w:spacing w:after="0"/>
              <w:ind w:right="-108"/>
              <w:rPr>
                <w:rFonts w:eastAsia="Calibri" w:cs="Calibri"/>
                <w:b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b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>Responsabilidad</w:t>
            </w:r>
          </w:p>
        </w:tc>
        <w:tc>
          <w:tcPr>
            <w:tcW w:w="793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nil"/>
              <w:right w:val="single" w:sz="6" w:space="0" w:color="BFBFBF" w:themeColor="background1" w:themeShade="BF"/>
            </w:tcBorders>
          </w:tcPr>
          <w:p w14:paraId="2197EC52" w14:textId="77777777" w:rsidR="00254C02" w:rsidRPr="008120B4" w:rsidRDefault="00254C02" w:rsidP="00C34743">
            <w:pPr>
              <w:tabs>
                <w:tab w:val="left" w:pos="3199"/>
                <w:tab w:val="left" w:pos="6288"/>
              </w:tabs>
              <w:spacing w:after="0"/>
              <w:rPr>
                <w:rFonts w:eastAsia="Calibri" w:cs="Calibri"/>
                <w:b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>Responsable de tratamiento (RT), Corresponsable de tratamiento (CT), Encargado de tratamiento (ET)</w:t>
            </w:r>
          </w:p>
        </w:tc>
      </w:tr>
      <w:tr w:rsidR="00254C02" w:rsidRPr="008120B4" w14:paraId="030AFB97" w14:textId="77777777" w:rsidTr="00046DA8">
        <w:tc>
          <w:tcPr>
            <w:tcW w:w="1667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81A61E8" w14:textId="77777777" w:rsidR="00254C02" w:rsidRPr="008120B4" w:rsidRDefault="00254C02" w:rsidP="00D61C57">
            <w:pPr>
              <w:tabs>
                <w:tab w:val="left" w:pos="3199"/>
                <w:tab w:val="left" w:pos="6288"/>
              </w:tabs>
              <w:spacing w:after="0"/>
              <w:ind w:right="-108"/>
              <w:rPr>
                <w:rFonts w:eastAsia="Calibri" w:cs="Calibri"/>
                <w:b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b/>
                <w:bCs/>
                <w:i/>
                <w:color w:val="4F6128"/>
                <w:sz w:val="16"/>
                <w:szCs w:val="16"/>
                <w:lang w:val="es-ES"/>
              </w:rPr>
              <w:t>S</w:t>
            </w:r>
            <w:r w:rsidRPr="008120B4">
              <w:rPr>
                <w:rFonts w:eastAsia="Calibri" w:cs="Calibri"/>
                <w:b/>
                <w:bCs/>
                <w:i/>
                <w:color w:val="4F6128"/>
                <w:spacing w:val="1"/>
                <w:sz w:val="16"/>
                <w:szCs w:val="16"/>
                <w:lang w:val="es-ES"/>
              </w:rPr>
              <w:t>i</w:t>
            </w:r>
            <w:r w:rsidRPr="008120B4">
              <w:rPr>
                <w:rFonts w:eastAsia="Calibri" w:cs="Calibri"/>
                <w:b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>ste</w:t>
            </w:r>
            <w:r w:rsidRPr="008120B4">
              <w:rPr>
                <w:rFonts w:eastAsia="Calibri" w:cs="Calibri"/>
                <w:b/>
                <w:bCs/>
                <w:i/>
                <w:color w:val="4F6128"/>
                <w:spacing w:val="1"/>
                <w:sz w:val="16"/>
                <w:szCs w:val="16"/>
                <w:lang w:val="es-ES"/>
              </w:rPr>
              <w:t>m</w:t>
            </w:r>
            <w:r w:rsidRPr="008120B4">
              <w:rPr>
                <w:rFonts w:eastAsia="Calibri" w:cs="Calibri"/>
                <w:b/>
                <w:bCs/>
                <w:i/>
                <w:color w:val="4F6128"/>
                <w:sz w:val="16"/>
                <w:szCs w:val="16"/>
                <w:lang w:val="es-ES"/>
              </w:rPr>
              <w:t>a</w:t>
            </w:r>
            <w:r w:rsidRPr="008120B4">
              <w:rPr>
                <w:rFonts w:eastAsia="Calibri" w:cs="Calibri"/>
                <w:b/>
                <w:bCs/>
                <w:i/>
                <w:color w:val="4F6128"/>
                <w:spacing w:val="-3"/>
                <w:sz w:val="16"/>
                <w:szCs w:val="16"/>
                <w:lang w:val="es-ES"/>
              </w:rPr>
              <w:t xml:space="preserve"> </w:t>
            </w:r>
            <w:r w:rsidRPr="008120B4">
              <w:rPr>
                <w:rFonts w:eastAsia="Calibri" w:cs="Calibri"/>
                <w:b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>t</w:t>
            </w:r>
            <w:r w:rsidRPr="008120B4">
              <w:rPr>
                <w:rFonts w:eastAsia="Calibri" w:cs="Calibri"/>
                <w:b/>
                <w:bCs/>
                <w:i/>
                <w:color w:val="4F6128"/>
                <w:spacing w:val="1"/>
                <w:sz w:val="16"/>
                <w:szCs w:val="16"/>
                <w:lang w:val="es-ES"/>
              </w:rPr>
              <w:t>r</w:t>
            </w:r>
            <w:r w:rsidRPr="008120B4">
              <w:rPr>
                <w:rFonts w:eastAsia="Calibri" w:cs="Calibri"/>
                <w:b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>at</w:t>
            </w:r>
            <w:r w:rsidRPr="008120B4">
              <w:rPr>
                <w:rFonts w:eastAsia="Calibri" w:cs="Calibri"/>
                <w:b/>
                <w:bCs/>
                <w:i/>
                <w:color w:val="4F6128"/>
                <w:spacing w:val="1"/>
                <w:sz w:val="16"/>
                <w:szCs w:val="16"/>
                <w:lang w:val="es-ES"/>
              </w:rPr>
              <w:t>a</w:t>
            </w:r>
            <w:r w:rsidRPr="008120B4">
              <w:rPr>
                <w:rFonts w:eastAsia="Calibri" w:cs="Calibri"/>
                <w:b/>
                <w:bCs/>
                <w:i/>
                <w:color w:val="4F6128"/>
                <w:sz w:val="16"/>
                <w:szCs w:val="16"/>
                <w:lang w:val="es-ES"/>
              </w:rPr>
              <w:t>mi</w:t>
            </w:r>
            <w:r w:rsidRPr="008120B4">
              <w:rPr>
                <w:rFonts w:eastAsia="Calibri" w:cs="Calibri"/>
                <w:b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>ento</w:t>
            </w:r>
          </w:p>
        </w:tc>
        <w:tc>
          <w:tcPr>
            <w:tcW w:w="7938" w:type="dxa"/>
            <w:tcBorders>
              <w:top w:val="nil"/>
              <w:left w:val="single" w:sz="6" w:space="0" w:color="BFBFBF" w:themeColor="background1" w:themeShade="BF"/>
              <w:bottom w:val="nil"/>
              <w:right w:val="single" w:sz="6" w:space="0" w:color="BFBFBF" w:themeColor="background1" w:themeShade="BF"/>
            </w:tcBorders>
          </w:tcPr>
          <w:p w14:paraId="372AE11E" w14:textId="77777777" w:rsidR="00254C02" w:rsidRPr="008120B4" w:rsidRDefault="00254C02" w:rsidP="00C34743">
            <w:pPr>
              <w:tabs>
                <w:tab w:val="left" w:pos="3199"/>
                <w:tab w:val="left" w:pos="6288"/>
              </w:tabs>
              <w:spacing w:after="0"/>
              <w:rPr>
                <w:rFonts w:eastAsia="Calibri" w:cs="Calibri"/>
                <w:b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i/>
                <w:color w:val="4F6128"/>
                <w:spacing w:val="-2"/>
                <w:sz w:val="16"/>
                <w:szCs w:val="16"/>
                <w:lang w:val="es-ES"/>
              </w:rPr>
              <w:t>Automatizado/Digital (D), No automatizado/Papel (P), Parcialmente automatizado/Mixto (M</w:t>
            </w:r>
          </w:p>
        </w:tc>
      </w:tr>
      <w:tr w:rsidR="00254C02" w:rsidRPr="008120B4" w14:paraId="561E1087" w14:textId="77777777" w:rsidTr="00046DA8">
        <w:tc>
          <w:tcPr>
            <w:tcW w:w="1667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7629277" w14:textId="77777777" w:rsidR="00254C02" w:rsidRPr="008120B4" w:rsidRDefault="00254C02" w:rsidP="00D61C57">
            <w:pPr>
              <w:tabs>
                <w:tab w:val="left" w:pos="3199"/>
                <w:tab w:val="left" w:pos="6288"/>
              </w:tabs>
              <w:spacing w:after="0"/>
              <w:ind w:right="-108"/>
              <w:rPr>
                <w:rFonts w:eastAsia="Calibri" w:cs="Calibri"/>
                <w:b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b/>
                <w:bCs/>
                <w:i/>
                <w:color w:val="4F6128"/>
                <w:sz w:val="16"/>
                <w:szCs w:val="16"/>
                <w:lang w:val="es-ES"/>
              </w:rPr>
              <w:t xml:space="preserve">Categoría </w:t>
            </w:r>
            <w:r w:rsidR="00D61C57" w:rsidRPr="008120B4">
              <w:rPr>
                <w:rFonts w:eastAsia="Calibri" w:cs="Calibri"/>
                <w:b/>
                <w:bCs/>
                <w:i/>
                <w:color w:val="4F6128"/>
                <w:sz w:val="16"/>
                <w:szCs w:val="16"/>
                <w:lang w:val="es-ES"/>
              </w:rPr>
              <w:t>d</w:t>
            </w:r>
            <w:r w:rsidRPr="008120B4">
              <w:rPr>
                <w:rFonts w:eastAsia="Calibri" w:cs="Calibri"/>
                <w:b/>
                <w:bCs/>
                <w:i/>
                <w:color w:val="4F6128"/>
                <w:sz w:val="16"/>
                <w:szCs w:val="16"/>
                <w:lang w:val="es-ES"/>
              </w:rPr>
              <w:t>atos</w:t>
            </w:r>
          </w:p>
        </w:tc>
        <w:tc>
          <w:tcPr>
            <w:tcW w:w="7938" w:type="dxa"/>
            <w:tcBorders>
              <w:top w:val="nil"/>
              <w:left w:val="single" w:sz="6" w:space="0" w:color="BFBFBF" w:themeColor="background1" w:themeShade="BF"/>
              <w:bottom w:val="nil"/>
              <w:right w:val="single" w:sz="6" w:space="0" w:color="BFBFBF" w:themeColor="background1" w:themeShade="BF"/>
            </w:tcBorders>
          </w:tcPr>
          <w:p w14:paraId="7B99CB6D" w14:textId="77777777" w:rsidR="00254C02" w:rsidRPr="008120B4" w:rsidRDefault="00254C02" w:rsidP="00C34743">
            <w:pPr>
              <w:tabs>
                <w:tab w:val="left" w:pos="3199"/>
                <w:tab w:val="left" w:pos="6288"/>
              </w:tabs>
              <w:spacing w:after="0"/>
              <w:rPr>
                <w:rFonts w:eastAsia="Calibri" w:cs="Calibri"/>
                <w:b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bCs/>
                <w:i/>
                <w:color w:val="4F6128"/>
                <w:sz w:val="16"/>
                <w:szCs w:val="16"/>
                <w:lang w:val="es-ES"/>
              </w:rPr>
              <w:t>Básico (B), Especiales (E), Penales (P)</w:t>
            </w:r>
          </w:p>
        </w:tc>
      </w:tr>
      <w:tr w:rsidR="00254C02" w:rsidRPr="008120B4" w14:paraId="6689C3D3" w14:textId="77777777" w:rsidTr="00046DA8">
        <w:tc>
          <w:tcPr>
            <w:tcW w:w="1667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A6CF5AA" w14:textId="77777777" w:rsidR="00254C02" w:rsidRPr="008120B4" w:rsidRDefault="00D61C57" w:rsidP="00254C02">
            <w:pPr>
              <w:tabs>
                <w:tab w:val="left" w:pos="3199"/>
                <w:tab w:val="left" w:pos="6288"/>
              </w:tabs>
              <w:spacing w:after="0"/>
              <w:ind w:right="-108"/>
              <w:rPr>
                <w:rFonts w:eastAsia="Calibri" w:cs="Calibri"/>
                <w:b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b/>
                <w:bCs/>
                <w:i/>
                <w:color w:val="4F6128"/>
                <w:sz w:val="16"/>
                <w:szCs w:val="16"/>
                <w:lang w:val="es-ES"/>
              </w:rPr>
              <w:t>Categorías t</w:t>
            </w:r>
            <w:r w:rsidR="00254C02" w:rsidRPr="008120B4">
              <w:rPr>
                <w:rFonts w:eastAsia="Calibri" w:cs="Calibri"/>
                <w:b/>
                <w:bCs/>
                <w:i/>
                <w:color w:val="4F6128"/>
                <w:sz w:val="16"/>
                <w:szCs w:val="16"/>
                <w:lang w:val="es-ES"/>
              </w:rPr>
              <w:t>ratamiento</w:t>
            </w:r>
          </w:p>
        </w:tc>
        <w:tc>
          <w:tcPr>
            <w:tcW w:w="7938" w:type="dxa"/>
            <w:tcBorders>
              <w:top w:val="nil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11966CE" w14:textId="77777777" w:rsidR="00254C02" w:rsidRPr="008120B4" w:rsidRDefault="00254C02" w:rsidP="00C34743">
            <w:pPr>
              <w:tabs>
                <w:tab w:val="left" w:pos="3199"/>
                <w:tab w:val="left" w:pos="6288"/>
              </w:tabs>
              <w:spacing w:after="0"/>
              <w:rPr>
                <w:rFonts w:eastAsia="Calibri" w:cs="Calibri"/>
                <w:b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bCs/>
                <w:i/>
                <w:color w:val="4F6128"/>
                <w:sz w:val="16"/>
                <w:szCs w:val="16"/>
                <w:lang w:val="es-ES"/>
              </w:rPr>
              <w:t>Transferencias internacionales (I), Elaboración perfiles (P), Alto riesgo (R), Grupo empresas (G), Organismo público (P)</w:t>
            </w:r>
          </w:p>
        </w:tc>
      </w:tr>
    </w:tbl>
    <w:p w14:paraId="4E2A716F" w14:textId="77777777" w:rsidR="00EA49DB" w:rsidRPr="008120B4" w:rsidRDefault="00EA49DB" w:rsidP="00111C63">
      <w:pPr>
        <w:spacing w:after="0"/>
        <w:rPr>
          <w:rFonts w:cs="Times New Roman"/>
          <w:color w:val="222222"/>
          <w:sz w:val="16"/>
          <w:szCs w:val="16"/>
          <w:lang w:val="es-ES"/>
        </w:rPr>
      </w:pPr>
    </w:p>
    <w:tbl>
      <w:tblPr>
        <w:tblStyle w:val="Tablaconcuadrcula"/>
        <w:tblW w:w="0" w:type="auto"/>
        <w:tblInd w:w="142" w:type="dxa"/>
        <w:tblBorders>
          <w:top w:val="single" w:sz="4" w:space="0" w:color="BFBFBF" w:themeColor="background1" w:themeShade="BF"/>
          <w:left w:val="none" w:sz="0" w:space="0" w:color="auto"/>
          <w:bottom w:val="single" w:sz="4" w:space="0" w:color="BFBFBF" w:themeColor="background1" w:themeShade="BF"/>
          <w:right w:val="none" w:sz="0" w:space="0" w:color="auto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667"/>
        <w:gridCol w:w="7938"/>
      </w:tblGrid>
      <w:tr w:rsidR="00EA49DB" w:rsidRPr="008120B4" w14:paraId="2DFF24EA" w14:textId="77777777" w:rsidTr="00046DA8">
        <w:tc>
          <w:tcPr>
            <w:tcW w:w="166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D4E8BDC" w14:textId="77777777" w:rsidR="00EA49DB" w:rsidRPr="008120B4" w:rsidRDefault="00EA49DB" w:rsidP="00873995">
            <w:pPr>
              <w:tabs>
                <w:tab w:val="left" w:pos="3199"/>
                <w:tab w:val="left" w:pos="6288"/>
              </w:tabs>
              <w:spacing w:after="0"/>
              <w:rPr>
                <w:rFonts w:eastAsia="Calibri" w:cs="Calibri"/>
                <w:b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b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>Delegación</w:t>
            </w:r>
          </w:p>
        </w:tc>
        <w:tc>
          <w:tcPr>
            <w:tcW w:w="793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nil"/>
              <w:right w:val="single" w:sz="6" w:space="0" w:color="BFBFBF" w:themeColor="background1" w:themeShade="BF"/>
            </w:tcBorders>
          </w:tcPr>
          <w:p w14:paraId="59585D46" w14:textId="77777777" w:rsidR="00EA49DB" w:rsidRPr="008120B4" w:rsidRDefault="00EA49DB" w:rsidP="00873995">
            <w:pPr>
              <w:tabs>
                <w:tab w:val="left" w:pos="3199"/>
                <w:tab w:val="left" w:pos="6288"/>
              </w:tabs>
              <w:spacing w:after="0"/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>Apuntar el NÚMERO de Local/Delegación donde está ubicado el Departamento</w:t>
            </w:r>
          </w:p>
        </w:tc>
      </w:tr>
      <w:tr w:rsidR="00EA49DB" w:rsidRPr="008120B4" w14:paraId="2EB93185" w14:textId="77777777" w:rsidTr="00046DA8">
        <w:tc>
          <w:tcPr>
            <w:tcW w:w="1667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03800B9" w14:textId="77777777" w:rsidR="00EA49DB" w:rsidRPr="008120B4" w:rsidRDefault="00EA49DB" w:rsidP="00873995">
            <w:pPr>
              <w:tabs>
                <w:tab w:val="left" w:pos="3199"/>
                <w:tab w:val="left" w:pos="6288"/>
              </w:tabs>
              <w:spacing w:after="0"/>
              <w:rPr>
                <w:rFonts w:eastAsia="Calibri" w:cs="Calibri"/>
                <w:b/>
                <w:bCs/>
                <w:i/>
                <w:color w:val="4F6128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b/>
                <w:bCs/>
                <w:i/>
                <w:color w:val="4F6128"/>
                <w:sz w:val="16"/>
                <w:szCs w:val="16"/>
                <w:lang w:val="es-ES"/>
              </w:rPr>
              <w:t>Ficheros</w:t>
            </w:r>
          </w:p>
        </w:tc>
        <w:tc>
          <w:tcPr>
            <w:tcW w:w="7938" w:type="dxa"/>
            <w:tcBorders>
              <w:top w:val="nil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F807945" w14:textId="77777777" w:rsidR="00EA49DB" w:rsidRPr="008120B4" w:rsidRDefault="00EA49DB" w:rsidP="00873995">
            <w:pPr>
              <w:tabs>
                <w:tab w:val="left" w:pos="3199"/>
                <w:tab w:val="left" w:pos="6288"/>
              </w:tabs>
              <w:spacing w:after="0"/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>Apuntar los NÚMEROS de los Ficheros tratados en el Departamento</w:t>
            </w:r>
          </w:p>
        </w:tc>
      </w:tr>
    </w:tbl>
    <w:p w14:paraId="11AD9310" w14:textId="77777777" w:rsidR="00D61C57" w:rsidRPr="008120B4" w:rsidRDefault="00D61C57" w:rsidP="00111C63">
      <w:pPr>
        <w:spacing w:after="0"/>
        <w:rPr>
          <w:rFonts w:cs="Times New Roman"/>
          <w:color w:val="222222"/>
          <w:sz w:val="16"/>
          <w:szCs w:val="16"/>
          <w:lang w:val="es-ES"/>
        </w:rPr>
      </w:pPr>
      <w:r w:rsidRPr="008120B4">
        <w:rPr>
          <w:rFonts w:cs="Times New Roman"/>
          <w:color w:val="222222"/>
          <w:sz w:val="16"/>
          <w:szCs w:val="16"/>
          <w:lang w:val="es-ES"/>
        </w:rPr>
        <w:br w:type="page"/>
      </w:r>
    </w:p>
    <w:p w14:paraId="4AEF74D3" w14:textId="77777777" w:rsidR="005A7D3C" w:rsidRPr="008120B4" w:rsidRDefault="005A7D3C" w:rsidP="005A7D3C">
      <w:pPr>
        <w:spacing w:before="55"/>
        <w:ind w:left="142"/>
        <w:jc w:val="center"/>
        <w:rPr>
          <w:rFonts w:eastAsia="Calibri" w:cs="Calibri"/>
          <w:b/>
          <w:bCs/>
          <w:spacing w:val="-1"/>
          <w:szCs w:val="20"/>
          <w:lang w:val="es-ES"/>
        </w:rPr>
      </w:pPr>
      <w:r w:rsidRPr="008120B4">
        <w:rPr>
          <w:rFonts w:eastAsia="Calibri" w:cs="Calibri"/>
          <w:b/>
          <w:bCs/>
          <w:spacing w:val="-1"/>
          <w:szCs w:val="20"/>
          <w:lang w:val="es-ES"/>
        </w:rPr>
        <w:lastRenderedPageBreak/>
        <w:t>ESTRUCTURA TÉCNICA Y ORGANIZATIVA (1)</w:t>
      </w:r>
    </w:p>
    <w:p w14:paraId="5F619C57" w14:textId="77777777" w:rsidR="005A7D3C" w:rsidRPr="008120B4" w:rsidRDefault="005A7D3C" w:rsidP="005A7D3C">
      <w:pPr>
        <w:spacing w:before="55"/>
        <w:ind w:left="142"/>
        <w:jc w:val="center"/>
        <w:rPr>
          <w:rFonts w:eastAsia="Calibri" w:cs="Calibri"/>
          <w:b/>
          <w:bCs/>
          <w:spacing w:val="-1"/>
          <w:szCs w:val="20"/>
          <w:lang w:val="es-ES"/>
        </w:rPr>
      </w:pPr>
      <w:r w:rsidRPr="008120B4">
        <w:rPr>
          <w:rFonts w:eastAsia="Calibri" w:cs="Calibri"/>
          <w:b/>
          <w:bCs/>
          <w:spacing w:val="-1"/>
          <w:szCs w:val="20"/>
          <w:lang w:val="es-ES"/>
        </w:rPr>
        <w:t>MEDIDAS DE SEGURIDAD DE LOS DEPARTAMENTOS</w:t>
      </w:r>
    </w:p>
    <w:tbl>
      <w:tblPr>
        <w:tblStyle w:val="TableNormal"/>
        <w:tblW w:w="9639" w:type="dxa"/>
        <w:tblInd w:w="6" w:type="dxa"/>
        <w:tblLayout w:type="fixed"/>
        <w:tblLook w:val="01E0" w:firstRow="1" w:lastRow="1" w:firstColumn="1" w:lastColumn="1" w:noHBand="0" w:noVBand="0"/>
      </w:tblPr>
      <w:tblGrid>
        <w:gridCol w:w="297"/>
        <w:gridCol w:w="298"/>
        <w:gridCol w:w="298"/>
        <w:gridCol w:w="297"/>
        <w:gridCol w:w="298"/>
        <w:gridCol w:w="298"/>
        <w:gridCol w:w="297"/>
        <w:gridCol w:w="298"/>
        <w:gridCol w:w="298"/>
        <w:gridCol w:w="298"/>
        <w:gridCol w:w="6662"/>
      </w:tblGrid>
      <w:tr w:rsidR="005A7D3C" w:rsidRPr="008120B4" w14:paraId="17C512AD" w14:textId="77777777" w:rsidTr="00254C02">
        <w:trPr>
          <w:trHeight w:hRule="exact" w:val="454"/>
        </w:trPr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3EB79FB4" w14:textId="77777777" w:rsidR="005A7D3C" w:rsidRPr="008120B4" w:rsidRDefault="005A7D3C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1</w:t>
            </w: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25769E06" w14:textId="77777777" w:rsidR="005A7D3C" w:rsidRPr="008120B4" w:rsidRDefault="005A7D3C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2</w:t>
            </w: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529919A8" w14:textId="77777777" w:rsidR="005A7D3C" w:rsidRPr="008120B4" w:rsidRDefault="005A7D3C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3</w:t>
            </w:r>
          </w:p>
        </w:tc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567A14D3" w14:textId="77777777" w:rsidR="005A7D3C" w:rsidRPr="008120B4" w:rsidRDefault="005A7D3C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4</w:t>
            </w: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247DD7D8" w14:textId="77777777" w:rsidR="005A7D3C" w:rsidRPr="008120B4" w:rsidRDefault="005A7D3C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5</w:t>
            </w: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0ACE303F" w14:textId="77777777" w:rsidR="005A7D3C" w:rsidRPr="008120B4" w:rsidRDefault="005A7D3C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6</w:t>
            </w:r>
          </w:p>
        </w:tc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231D8BE6" w14:textId="77777777" w:rsidR="005A7D3C" w:rsidRPr="008120B4" w:rsidRDefault="005A7D3C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7</w:t>
            </w: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3F8CB412" w14:textId="77777777" w:rsidR="005A7D3C" w:rsidRPr="008120B4" w:rsidRDefault="005A7D3C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8</w:t>
            </w: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13E4F540" w14:textId="77777777" w:rsidR="005A7D3C" w:rsidRPr="008120B4" w:rsidRDefault="005A7D3C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9</w:t>
            </w: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51A16281" w14:textId="77777777" w:rsidR="005A7D3C" w:rsidRPr="008120B4" w:rsidRDefault="005A7D3C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10</w:t>
            </w:r>
          </w:p>
        </w:tc>
        <w:tc>
          <w:tcPr>
            <w:tcW w:w="66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374CC8EE" w14:textId="77777777" w:rsidR="005A7D3C" w:rsidRPr="008120B4" w:rsidRDefault="005A7D3C" w:rsidP="008916B1">
            <w:pPr>
              <w:pStyle w:val="TableParagraph"/>
              <w:ind w:left="102"/>
              <w:jc w:val="center"/>
              <w:rPr>
                <w:rFonts w:eastAsia="Lucida Sans Unicode" w:cs="Lucida Sans Unicode"/>
                <w:b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Times New Roman" w:cs="Times New Roman"/>
                <w:b/>
                <w:color w:val="222222"/>
                <w:sz w:val="20"/>
                <w:szCs w:val="20"/>
                <w:lang w:val="es-ES" w:eastAsia="ca-ES"/>
              </w:rPr>
              <w:t>Permisos de acceso</w:t>
            </w:r>
          </w:p>
        </w:tc>
      </w:tr>
      <w:tr w:rsidR="005A7D3C" w:rsidRPr="008120B4" w14:paraId="5A064802" w14:textId="77777777" w:rsidTr="00254C02">
        <w:trPr>
          <w:trHeight w:hRule="exact" w:val="340"/>
        </w:trPr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E6A43DF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DBAB7B9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F271BD6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A639C3C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A6D8C2E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7A78725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0F86663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47CDCE6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53343D7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ABE523F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66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265E4C6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404040" w:themeColor="text1" w:themeTint="BF"/>
                <w:sz w:val="18"/>
                <w:szCs w:val="18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404040" w:themeColor="text1" w:themeTint="BF"/>
                <w:sz w:val="18"/>
                <w:szCs w:val="18"/>
                <w:lang w:val="es-ES" w:eastAsia="ca-ES"/>
              </w:rPr>
              <w:t>Limitado a personal autorizado en todo el Departamento</w:t>
            </w:r>
          </w:p>
        </w:tc>
      </w:tr>
      <w:tr w:rsidR="005A7D3C" w:rsidRPr="008120B4" w14:paraId="010F2CD2" w14:textId="77777777" w:rsidTr="00254C02">
        <w:trPr>
          <w:trHeight w:hRule="exact" w:val="340"/>
        </w:trPr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E056AE4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0E27176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A27A465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DDA7928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166AB6D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ACB61C5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7728EFF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0E48A9A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AA6181B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0F7757D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66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063004B" w14:textId="77777777" w:rsidR="005A7D3C" w:rsidRPr="008120B4" w:rsidRDefault="00B8500D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404040" w:themeColor="text1" w:themeTint="BF"/>
                <w:sz w:val="18"/>
                <w:szCs w:val="18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404040" w:themeColor="text1" w:themeTint="BF"/>
                <w:sz w:val="18"/>
                <w:szCs w:val="18"/>
                <w:lang w:val="es-ES" w:eastAsia="ca-ES"/>
              </w:rPr>
              <w:t>*</w:t>
            </w:r>
            <w:r w:rsidR="005A7D3C" w:rsidRPr="008120B4">
              <w:rPr>
                <w:rFonts w:eastAsia="Times New Roman" w:cs="Times New Roman"/>
                <w:i/>
                <w:color w:val="404040" w:themeColor="text1" w:themeTint="BF"/>
                <w:sz w:val="18"/>
                <w:szCs w:val="18"/>
                <w:lang w:val="es-ES" w:eastAsia="ca-ES"/>
              </w:rPr>
              <w:t>Limitado a personal autorizado en los puestos de trabajo y archivos documentales</w:t>
            </w:r>
          </w:p>
        </w:tc>
      </w:tr>
      <w:tr w:rsidR="005A7D3C" w:rsidRPr="008120B4" w14:paraId="2A4D2A62" w14:textId="77777777" w:rsidTr="00254C02">
        <w:trPr>
          <w:trHeight w:hRule="exact" w:val="340"/>
        </w:trPr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E371329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1E6DF70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116C54B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19BC6E2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02990AA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59F84F3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3BC4B27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99BC7CB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84CB288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169C194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66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134311E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404040" w:themeColor="text1" w:themeTint="BF"/>
                <w:sz w:val="18"/>
                <w:szCs w:val="18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404040" w:themeColor="text1" w:themeTint="BF"/>
                <w:sz w:val="18"/>
                <w:szCs w:val="18"/>
                <w:lang w:val="es-ES" w:eastAsia="ca-ES"/>
              </w:rPr>
              <w:t>NO EXISTEN permisos de acceso al Departamento</w:t>
            </w:r>
            <w:r w:rsidR="00A650A7" w:rsidRPr="008120B4">
              <w:rPr>
                <w:rFonts w:eastAsia="Times New Roman" w:cs="Times New Roman"/>
                <w:i/>
                <w:color w:val="404040" w:themeColor="text1" w:themeTint="BF"/>
                <w:sz w:val="18"/>
                <w:szCs w:val="18"/>
                <w:lang w:val="es-ES" w:eastAsia="ca-ES"/>
              </w:rPr>
              <w:t xml:space="preserve"> </w:t>
            </w:r>
            <w:r w:rsidR="00A650A7" w:rsidRPr="008120B4">
              <w:rPr>
                <w:rFonts w:eastAsia="Times New Roman" w:cs="Times New Roman"/>
                <w:i/>
                <w:color w:val="FF0000"/>
                <w:sz w:val="18"/>
                <w:szCs w:val="18"/>
                <w:lang w:val="es-ES" w:eastAsia="ca-ES"/>
              </w:rPr>
              <w:t xml:space="preserve">(riesgo </w:t>
            </w:r>
            <w:r w:rsidR="00A650A7" w:rsidRPr="008120B4">
              <w:rPr>
                <w:rFonts w:eastAsia="Calibri" w:cs="Calibri"/>
                <w:bCs/>
                <w:i/>
                <w:color w:val="FF0000"/>
                <w:spacing w:val="-1"/>
                <w:sz w:val="16"/>
                <w:szCs w:val="16"/>
                <w:lang w:val="es-ES"/>
              </w:rPr>
              <w:t>E-P)</w:t>
            </w:r>
          </w:p>
        </w:tc>
      </w:tr>
      <w:tr w:rsidR="005A7D3C" w:rsidRPr="008120B4" w14:paraId="245F2B7F" w14:textId="77777777" w:rsidTr="00254C02">
        <w:trPr>
          <w:trHeight w:hRule="exact" w:val="340"/>
        </w:trPr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D5FCD50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F545C7E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26D0CF0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C9631C0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8FF4F11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589217C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8D65182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101E2A9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0613FBD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DD72767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66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20F69EC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404040" w:themeColor="text1" w:themeTint="BF"/>
                <w:sz w:val="18"/>
                <w:szCs w:val="18"/>
                <w:lang w:val="es-ES" w:eastAsia="ca-ES"/>
              </w:rPr>
            </w:pPr>
          </w:p>
        </w:tc>
      </w:tr>
    </w:tbl>
    <w:p w14:paraId="721479C8" w14:textId="77777777" w:rsidR="005A7D3C" w:rsidRPr="008120B4" w:rsidRDefault="005A7D3C" w:rsidP="005A7D3C">
      <w:pPr>
        <w:spacing w:line="200" w:lineRule="exact"/>
        <w:rPr>
          <w:szCs w:val="20"/>
          <w:lang w:val="es-ES"/>
        </w:rPr>
      </w:pPr>
    </w:p>
    <w:p w14:paraId="1690EBEA" w14:textId="77777777" w:rsidR="005A7D3C" w:rsidRPr="008120B4" w:rsidRDefault="005A7D3C" w:rsidP="005A7D3C">
      <w:pPr>
        <w:spacing w:line="200" w:lineRule="exact"/>
        <w:rPr>
          <w:szCs w:val="20"/>
          <w:lang w:val="es-ES"/>
        </w:rPr>
      </w:pPr>
    </w:p>
    <w:tbl>
      <w:tblPr>
        <w:tblStyle w:val="TableNormal"/>
        <w:tblW w:w="9639" w:type="dxa"/>
        <w:tblInd w:w="6" w:type="dxa"/>
        <w:tblLayout w:type="fixed"/>
        <w:tblLook w:val="01E0" w:firstRow="1" w:lastRow="1" w:firstColumn="1" w:lastColumn="1" w:noHBand="0" w:noVBand="0"/>
      </w:tblPr>
      <w:tblGrid>
        <w:gridCol w:w="297"/>
        <w:gridCol w:w="298"/>
        <w:gridCol w:w="298"/>
        <w:gridCol w:w="297"/>
        <w:gridCol w:w="298"/>
        <w:gridCol w:w="298"/>
        <w:gridCol w:w="297"/>
        <w:gridCol w:w="298"/>
        <w:gridCol w:w="298"/>
        <w:gridCol w:w="298"/>
        <w:gridCol w:w="6662"/>
      </w:tblGrid>
      <w:tr w:rsidR="005A7D3C" w:rsidRPr="008120B4" w14:paraId="4A36CF36" w14:textId="77777777" w:rsidTr="00254C02">
        <w:trPr>
          <w:trHeight w:hRule="exact" w:val="454"/>
        </w:trPr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50B72608" w14:textId="77777777" w:rsidR="005A7D3C" w:rsidRPr="008120B4" w:rsidRDefault="005A7D3C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1</w:t>
            </w: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1D3AD953" w14:textId="77777777" w:rsidR="005A7D3C" w:rsidRPr="008120B4" w:rsidRDefault="005A7D3C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2</w:t>
            </w: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75B00583" w14:textId="77777777" w:rsidR="005A7D3C" w:rsidRPr="008120B4" w:rsidRDefault="005A7D3C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3</w:t>
            </w:r>
          </w:p>
        </w:tc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7CD073EA" w14:textId="77777777" w:rsidR="005A7D3C" w:rsidRPr="008120B4" w:rsidRDefault="005A7D3C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4</w:t>
            </w: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63FBC5A0" w14:textId="77777777" w:rsidR="005A7D3C" w:rsidRPr="008120B4" w:rsidRDefault="005A7D3C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5</w:t>
            </w: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4CD98170" w14:textId="77777777" w:rsidR="005A7D3C" w:rsidRPr="008120B4" w:rsidRDefault="005A7D3C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6</w:t>
            </w:r>
          </w:p>
        </w:tc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4F477842" w14:textId="77777777" w:rsidR="005A7D3C" w:rsidRPr="008120B4" w:rsidRDefault="005A7D3C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7</w:t>
            </w: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03DD5C43" w14:textId="77777777" w:rsidR="005A7D3C" w:rsidRPr="008120B4" w:rsidRDefault="005A7D3C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8</w:t>
            </w: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5E293979" w14:textId="77777777" w:rsidR="005A7D3C" w:rsidRPr="008120B4" w:rsidRDefault="005A7D3C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9</w:t>
            </w: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6E8ECD91" w14:textId="77777777" w:rsidR="005A7D3C" w:rsidRPr="008120B4" w:rsidRDefault="005A7D3C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10</w:t>
            </w:r>
          </w:p>
        </w:tc>
        <w:tc>
          <w:tcPr>
            <w:tcW w:w="66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7771221E" w14:textId="77777777" w:rsidR="005A7D3C" w:rsidRPr="008120B4" w:rsidRDefault="005A7D3C" w:rsidP="008916B1">
            <w:pPr>
              <w:pStyle w:val="TableParagraph"/>
              <w:ind w:left="102"/>
              <w:jc w:val="center"/>
              <w:rPr>
                <w:rFonts w:eastAsia="Lucida Sans Unicode" w:cs="Lucida Sans Unicode"/>
                <w:b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Times New Roman" w:cs="Times New Roman"/>
                <w:b/>
                <w:color w:val="222222"/>
                <w:sz w:val="20"/>
                <w:szCs w:val="20"/>
                <w:lang w:val="es-ES" w:eastAsia="ca-ES"/>
              </w:rPr>
              <w:t>Seguridad del acceso</w:t>
            </w:r>
          </w:p>
        </w:tc>
      </w:tr>
      <w:tr w:rsidR="005A7D3C" w:rsidRPr="008120B4" w14:paraId="326A82A1" w14:textId="77777777" w:rsidTr="00254C02">
        <w:trPr>
          <w:trHeight w:hRule="exact" w:val="340"/>
        </w:trPr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3B81D44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9477A97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636D83D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112466D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52461CB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FC88A4E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B6EA458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EA3A992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7AD2B92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96D383C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66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E13387B" w14:textId="77777777" w:rsidR="005A7D3C" w:rsidRPr="008120B4" w:rsidRDefault="00B8500D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404040" w:themeColor="text1" w:themeTint="BF"/>
                <w:sz w:val="18"/>
                <w:szCs w:val="18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404040" w:themeColor="text1" w:themeTint="BF"/>
                <w:sz w:val="18"/>
                <w:szCs w:val="18"/>
                <w:lang w:val="es-ES" w:eastAsia="ca-ES"/>
              </w:rPr>
              <w:t>*</w:t>
            </w:r>
            <w:r w:rsidR="005A7D3C" w:rsidRPr="008120B4">
              <w:rPr>
                <w:rFonts w:eastAsia="Times New Roman" w:cs="Times New Roman"/>
                <w:i/>
                <w:color w:val="404040" w:themeColor="text1" w:themeTint="BF"/>
                <w:sz w:val="18"/>
                <w:szCs w:val="18"/>
                <w:lang w:val="es-ES" w:eastAsia="ca-ES"/>
              </w:rPr>
              <w:t>Acceso al Departamento regido por las medidas de seguridad del Local</w:t>
            </w:r>
          </w:p>
        </w:tc>
      </w:tr>
      <w:tr w:rsidR="005A7D3C" w:rsidRPr="008120B4" w14:paraId="1BC98FD1" w14:textId="77777777" w:rsidTr="00254C02">
        <w:trPr>
          <w:trHeight w:hRule="exact" w:val="340"/>
        </w:trPr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B2219F4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64A79B6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22C0D51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F0799DE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1A6B164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2F017B5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FCA2E15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A569F5E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82C946A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1469A59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66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C9C1B21" w14:textId="17D6F7E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404040" w:themeColor="text1" w:themeTint="BF"/>
                <w:sz w:val="18"/>
                <w:szCs w:val="18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404040" w:themeColor="text1" w:themeTint="BF"/>
                <w:sz w:val="18"/>
                <w:szCs w:val="18"/>
                <w:lang w:val="es-ES" w:eastAsia="ca-ES"/>
              </w:rPr>
              <w:t>Acceso al Departamento con mecanismo de seguridad (llave, vigilante, huella digital,</w:t>
            </w:r>
            <w:r w:rsidR="00523D6F">
              <w:rPr>
                <w:rFonts w:eastAsia="Times New Roman" w:cs="Times New Roman"/>
                <w:i/>
                <w:color w:val="404040" w:themeColor="text1" w:themeTint="BF"/>
                <w:sz w:val="18"/>
                <w:szCs w:val="18"/>
                <w:lang w:val="es-ES" w:eastAsia="ca-ES"/>
              </w:rPr>
              <w:t xml:space="preserve"> ..</w:t>
            </w:r>
            <w:r w:rsidRPr="008120B4">
              <w:rPr>
                <w:rFonts w:eastAsia="Times New Roman" w:cs="Times New Roman"/>
                <w:i/>
                <w:color w:val="404040" w:themeColor="text1" w:themeTint="BF"/>
                <w:sz w:val="18"/>
                <w:szCs w:val="18"/>
                <w:lang w:val="es-ES" w:eastAsia="ca-ES"/>
              </w:rPr>
              <w:t>.)</w:t>
            </w:r>
          </w:p>
        </w:tc>
      </w:tr>
      <w:tr w:rsidR="005A7D3C" w:rsidRPr="008120B4" w14:paraId="0110E934" w14:textId="77777777" w:rsidTr="00254C02">
        <w:trPr>
          <w:trHeight w:hRule="exact" w:val="340"/>
        </w:trPr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E9EFBB3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42AD366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9FCD3F0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35B5689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2139007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389103E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C41011A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4D40F7A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662644E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7AEEBE4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66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C9C3E5B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404040" w:themeColor="text1" w:themeTint="BF"/>
                <w:sz w:val="18"/>
                <w:szCs w:val="18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FF0000"/>
                <w:sz w:val="18"/>
                <w:szCs w:val="18"/>
                <w:lang w:val="es-ES" w:eastAsia="ca-ES"/>
              </w:rPr>
              <w:t>Acceso al Departamento sin mecanismo de seguridad</w:t>
            </w:r>
          </w:p>
        </w:tc>
      </w:tr>
      <w:tr w:rsidR="005A7D3C" w:rsidRPr="008120B4" w14:paraId="401E8BAF" w14:textId="77777777" w:rsidTr="00254C02">
        <w:trPr>
          <w:trHeight w:hRule="exact" w:val="340"/>
        </w:trPr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0CF0F97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295C0F7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618900A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75ACC0D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152ECFB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55A465A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349DD7D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3C2C260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1A7BF08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B586DCC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66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A79076B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404040" w:themeColor="text1" w:themeTint="BF"/>
                <w:sz w:val="18"/>
                <w:szCs w:val="18"/>
                <w:lang w:val="es-ES" w:eastAsia="ca-ES"/>
              </w:rPr>
            </w:pPr>
          </w:p>
        </w:tc>
      </w:tr>
    </w:tbl>
    <w:p w14:paraId="6EE17D0E" w14:textId="77777777" w:rsidR="005A7D3C" w:rsidRPr="008120B4" w:rsidRDefault="005A7D3C" w:rsidP="005A7D3C">
      <w:pPr>
        <w:spacing w:line="200" w:lineRule="exact"/>
        <w:rPr>
          <w:szCs w:val="20"/>
          <w:lang w:val="es-ES"/>
        </w:rPr>
      </w:pPr>
    </w:p>
    <w:p w14:paraId="5B878309" w14:textId="77777777" w:rsidR="005A7D3C" w:rsidRPr="008120B4" w:rsidRDefault="005A7D3C" w:rsidP="005A7D3C">
      <w:pPr>
        <w:spacing w:line="200" w:lineRule="exact"/>
        <w:rPr>
          <w:szCs w:val="20"/>
          <w:lang w:val="es-ES"/>
        </w:rPr>
      </w:pPr>
    </w:p>
    <w:tbl>
      <w:tblPr>
        <w:tblStyle w:val="TableNormal"/>
        <w:tblW w:w="9639" w:type="dxa"/>
        <w:tblInd w:w="6" w:type="dxa"/>
        <w:tblLayout w:type="fixed"/>
        <w:tblLook w:val="01E0" w:firstRow="1" w:lastRow="1" w:firstColumn="1" w:lastColumn="1" w:noHBand="0" w:noVBand="0"/>
      </w:tblPr>
      <w:tblGrid>
        <w:gridCol w:w="297"/>
        <w:gridCol w:w="298"/>
        <w:gridCol w:w="298"/>
        <w:gridCol w:w="297"/>
        <w:gridCol w:w="298"/>
        <w:gridCol w:w="298"/>
        <w:gridCol w:w="297"/>
        <w:gridCol w:w="298"/>
        <w:gridCol w:w="298"/>
        <w:gridCol w:w="298"/>
        <w:gridCol w:w="6662"/>
      </w:tblGrid>
      <w:tr w:rsidR="005A7D3C" w:rsidRPr="008120B4" w14:paraId="268240C5" w14:textId="77777777" w:rsidTr="00254C02">
        <w:trPr>
          <w:trHeight w:hRule="exact" w:val="454"/>
        </w:trPr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78BAE155" w14:textId="77777777" w:rsidR="005A7D3C" w:rsidRPr="008120B4" w:rsidRDefault="005A7D3C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1</w:t>
            </w: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34637DC1" w14:textId="77777777" w:rsidR="005A7D3C" w:rsidRPr="008120B4" w:rsidRDefault="005A7D3C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2</w:t>
            </w: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67DC22F6" w14:textId="77777777" w:rsidR="005A7D3C" w:rsidRPr="008120B4" w:rsidRDefault="005A7D3C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3</w:t>
            </w:r>
          </w:p>
        </w:tc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03362D02" w14:textId="77777777" w:rsidR="005A7D3C" w:rsidRPr="008120B4" w:rsidRDefault="005A7D3C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4</w:t>
            </w: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50695FF2" w14:textId="77777777" w:rsidR="005A7D3C" w:rsidRPr="008120B4" w:rsidRDefault="005A7D3C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5</w:t>
            </w: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7592A5EC" w14:textId="77777777" w:rsidR="005A7D3C" w:rsidRPr="008120B4" w:rsidRDefault="005A7D3C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6</w:t>
            </w:r>
          </w:p>
        </w:tc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15F44BDE" w14:textId="77777777" w:rsidR="005A7D3C" w:rsidRPr="008120B4" w:rsidRDefault="005A7D3C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7</w:t>
            </w: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580F444F" w14:textId="77777777" w:rsidR="005A7D3C" w:rsidRPr="008120B4" w:rsidRDefault="005A7D3C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8</w:t>
            </w: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5CBC8189" w14:textId="77777777" w:rsidR="005A7D3C" w:rsidRPr="008120B4" w:rsidRDefault="005A7D3C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9</w:t>
            </w: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46C241C1" w14:textId="77777777" w:rsidR="005A7D3C" w:rsidRPr="008120B4" w:rsidRDefault="005A7D3C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10</w:t>
            </w:r>
          </w:p>
        </w:tc>
        <w:tc>
          <w:tcPr>
            <w:tcW w:w="66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256172EA" w14:textId="77777777" w:rsidR="005A7D3C" w:rsidRPr="008120B4" w:rsidRDefault="005A7D3C" w:rsidP="008916B1">
            <w:pPr>
              <w:pStyle w:val="TableParagraph"/>
              <w:ind w:left="102"/>
              <w:jc w:val="center"/>
              <w:rPr>
                <w:rFonts w:eastAsia="Lucida Sans Unicode" w:cs="Lucida Sans Unicode"/>
                <w:b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Times New Roman" w:cs="Times New Roman"/>
                <w:b/>
                <w:color w:val="222222"/>
                <w:sz w:val="20"/>
                <w:szCs w:val="20"/>
                <w:lang w:val="es-ES" w:eastAsia="ca-ES"/>
              </w:rPr>
              <w:t>Control de llaves</w:t>
            </w:r>
          </w:p>
        </w:tc>
      </w:tr>
      <w:tr w:rsidR="005A7D3C" w:rsidRPr="008120B4" w14:paraId="02B3C6A3" w14:textId="77777777" w:rsidTr="00254C02">
        <w:trPr>
          <w:trHeight w:hRule="exact" w:val="340"/>
        </w:trPr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DFB7D29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3FD858E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FF97593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0204BD6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20A3CDE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DCDC851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A8ACA0E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9765407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B825B52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2F63D46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66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B9949DF" w14:textId="77777777" w:rsidR="005A7D3C" w:rsidRPr="008120B4" w:rsidRDefault="00B8500D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404040" w:themeColor="text1" w:themeTint="BF"/>
                <w:sz w:val="18"/>
                <w:szCs w:val="18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404040" w:themeColor="text1" w:themeTint="BF"/>
                <w:sz w:val="18"/>
                <w:szCs w:val="18"/>
                <w:lang w:val="es-ES" w:eastAsia="ca-ES"/>
              </w:rPr>
              <w:t>*</w:t>
            </w:r>
            <w:r w:rsidR="005A7D3C" w:rsidRPr="008120B4">
              <w:rPr>
                <w:rFonts w:eastAsia="Times New Roman" w:cs="Times New Roman"/>
                <w:i/>
                <w:color w:val="404040" w:themeColor="text1" w:themeTint="BF"/>
                <w:sz w:val="18"/>
                <w:szCs w:val="18"/>
                <w:lang w:val="es-ES" w:eastAsia="ca-ES"/>
              </w:rPr>
              <w:t>Las llaves se guardan en lugar seguro</w:t>
            </w:r>
          </w:p>
        </w:tc>
      </w:tr>
      <w:tr w:rsidR="005A7D3C" w:rsidRPr="008120B4" w14:paraId="25B90E0A" w14:textId="77777777" w:rsidTr="00254C02">
        <w:trPr>
          <w:trHeight w:hRule="exact" w:val="340"/>
        </w:trPr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5D7FE6E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A48AA0B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0B01794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E85495B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A5BF18F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44F026C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61CAC4B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50AA8E4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4FDFF08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F2DA555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66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52C7609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404040" w:themeColor="text1" w:themeTint="BF"/>
                <w:sz w:val="18"/>
                <w:szCs w:val="18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FF0000"/>
                <w:sz w:val="18"/>
                <w:szCs w:val="18"/>
                <w:lang w:val="es-ES" w:eastAsia="ca-ES"/>
              </w:rPr>
              <w:t>Las llaves no se guardan en lugar seguro</w:t>
            </w:r>
          </w:p>
        </w:tc>
      </w:tr>
      <w:tr w:rsidR="005A7D3C" w:rsidRPr="008120B4" w14:paraId="00BD7D9B" w14:textId="77777777" w:rsidTr="00254C02">
        <w:trPr>
          <w:trHeight w:hRule="exact" w:val="340"/>
        </w:trPr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75C5625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C61B257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B0398D6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40B0C6E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6E8A4C3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605ADA6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2E386DC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DB95953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AA48FDC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62FA211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66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C695A64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404040" w:themeColor="text1" w:themeTint="BF"/>
                <w:sz w:val="18"/>
                <w:szCs w:val="18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404040" w:themeColor="text1" w:themeTint="BF"/>
                <w:sz w:val="18"/>
                <w:szCs w:val="18"/>
                <w:lang w:val="es-ES" w:eastAsia="ca-ES"/>
              </w:rPr>
              <w:t>NO EXISTEN llaves ya que el acceso se rige por las medidas de seguridad del Local</w:t>
            </w:r>
          </w:p>
        </w:tc>
      </w:tr>
      <w:tr w:rsidR="005A7D3C" w:rsidRPr="008120B4" w14:paraId="3C83D88A" w14:textId="77777777" w:rsidTr="00254C02">
        <w:trPr>
          <w:trHeight w:hRule="exact" w:val="340"/>
        </w:trPr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0885D88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A78E30F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AAB5B59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ADC4CED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08020E6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E7AFAAE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EEFF167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60CD08F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4A9FD7B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86E1101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66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18F2B7B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404040" w:themeColor="text1" w:themeTint="BF"/>
                <w:sz w:val="18"/>
                <w:szCs w:val="18"/>
                <w:lang w:val="es-ES" w:eastAsia="ca-ES"/>
              </w:rPr>
            </w:pPr>
          </w:p>
        </w:tc>
      </w:tr>
    </w:tbl>
    <w:p w14:paraId="2916EB38" w14:textId="77777777" w:rsidR="005A7D3C" w:rsidRPr="008120B4" w:rsidRDefault="005A7D3C" w:rsidP="005A7D3C">
      <w:pPr>
        <w:spacing w:line="200" w:lineRule="exact"/>
        <w:rPr>
          <w:szCs w:val="20"/>
          <w:lang w:val="es-ES"/>
        </w:rPr>
      </w:pPr>
    </w:p>
    <w:p w14:paraId="6F4A88F3" w14:textId="77777777" w:rsidR="005A7D3C" w:rsidRPr="008120B4" w:rsidRDefault="005A7D3C" w:rsidP="005A7D3C">
      <w:pPr>
        <w:spacing w:line="200" w:lineRule="exact"/>
        <w:rPr>
          <w:szCs w:val="20"/>
          <w:lang w:val="es-ES"/>
        </w:rPr>
      </w:pPr>
    </w:p>
    <w:tbl>
      <w:tblPr>
        <w:tblStyle w:val="TableNormal"/>
        <w:tblW w:w="9639" w:type="dxa"/>
        <w:tblInd w:w="6" w:type="dxa"/>
        <w:tblLayout w:type="fixed"/>
        <w:tblLook w:val="01E0" w:firstRow="1" w:lastRow="1" w:firstColumn="1" w:lastColumn="1" w:noHBand="0" w:noVBand="0"/>
      </w:tblPr>
      <w:tblGrid>
        <w:gridCol w:w="297"/>
        <w:gridCol w:w="298"/>
        <w:gridCol w:w="298"/>
        <w:gridCol w:w="297"/>
        <w:gridCol w:w="298"/>
        <w:gridCol w:w="298"/>
        <w:gridCol w:w="297"/>
        <w:gridCol w:w="298"/>
        <w:gridCol w:w="298"/>
        <w:gridCol w:w="298"/>
        <w:gridCol w:w="6662"/>
      </w:tblGrid>
      <w:tr w:rsidR="005A7D3C" w:rsidRPr="008120B4" w14:paraId="72875281" w14:textId="77777777" w:rsidTr="00254C02">
        <w:trPr>
          <w:trHeight w:hRule="exact" w:val="454"/>
        </w:trPr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1974C8AB" w14:textId="77777777" w:rsidR="005A7D3C" w:rsidRPr="008120B4" w:rsidRDefault="005A7D3C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1</w:t>
            </w: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3042FB4C" w14:textId="77777777" w:rsidR="005A7D3C" w:rsidRPr="008120B4" w:rsidRDefault="005A7D3C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2</w:t>
            </w: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14AF6EC6" w14:textId="77777777" w:rsidR="005A7D3C" w:rsidRPr="008120B4" w:rsidRDefault="005A7D3C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3</w:t>
            </w:r>
          </w:p>
        </w:tc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29396571" w14:textId="77777777" w:rsidR="005A7D3C" w:rsidRPr="008120B4" w:rsidRDefault="005A7D3C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4</w:t>
            </w: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19F56CC8" w14:textId="77777777" w:rsidR="005A7D3C" w:rsidRPr="008120B4" w:rsidRDefault="005A7D3C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5</w:t>
            </w: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775AE821" w14:textId="77777777" w:rsidR="005A7D3C" w:rsidRPr="008120B4" w:rsidRDefault="005A7D3C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6</w:t>
            </w:r>
          </w:p>
        </w:tc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75883205" w14:textId="77777777" w:rsidR="005A7D3C" w:rsidRPr="008120B4" w:rsidRDefault="005A7D3C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7</w:t>
            </w: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04F3E9B9" w14:textId="77777777" w:rsidR="005A7D3C" w:rsidRPr="008120B4" w:rsidRDefault="005A7D3C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8</w:t>
            </w: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1C5A1415" w14:textId="77777777" w:rsidR="005A7D3C" w:rsidRPr="008120B4" w:rsidRDefault="005A7D3C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9</w:t>
            </w: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46C1341C" w14:textId="77777777" w:rsidR="005A7D3C" w:rsidRPr="008120B4" w:rsidRDefault="005A7D3C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10</w:t>
            </w:r>
          </w:p>
        </w:tc>
        <w:tc>
          <w:tcPr>
            <w:tcW w:w="66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7CF8DEC6" w14:textId="77777777" w:rsidR="005A7D3C" w:rsidRPr="008120B4" w:rsidRDefault="005A7D3C" w:rsidP="008916B1">
            <w:pPr>
              <w:pStyle w:val="TableParagraph"/>
              <w:ind w:left="102"/>
              <w:jc w:val="center"/>
              <w:rPr>
                <w:rFonts w:eastAsia="Times New Roman" w:cs="Times New Roman"/>
                <w:b/>
                <w:color w:val="222222"/>
                <w:sz w:val="20"/>
                <w:szCs w:val="20"/>
                <w:lang w:val="es-ES" w:eastAsia="ca-ES"/>
              </w:rPr>
            </w:pPr>
            <w:r w:rsidRPr="008120B4">
              <w:rPr>
                <w:rFonts w:eastAsia="Times New Roman" w:cs="Times New Roman"/>
                <w:b/>
                <w:color w:val="222222"/>
                <w:sz w:val="20"/>
                <w:szCs w:val="20"/>
                <w:lang w:val="es-ES" w:eastAsia="ca-ES"/>
              </w:rPr>
              <w:t>Otras medidas de seguridad</w:t>
            </w:r>
          </w:p>
        </w:tc>
      </w:tr>
      <w:tr w:rsidR="005A7D3C" w:rsidRPr="008120B4" w14:paraId="6907FE0E" w14:textId="77777777" w:rsidTr="00254C02">
        <w:trPr>
          <w:trHeight w:hRule="exact" w:val="340"/>
        </w:trPr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C751360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2753519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582D727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784A931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75B9538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F7845B4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4170BB8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329591A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44C0A52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434B765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66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56C5BBB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8"/>
                <w:szCs w:val="18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8"/>
                <w:szCs w:val="18"/>
                <w:lang w:val="es-ES" w:eastAsia="ca-ES"/>
              </w:rPr>
              <w:t>Alarma interna (sonora, luminosa, ...) conectada, o no, a empresa de seguridad</w:t>
            </w:r>
          </w:p>
        </w:tc>
      </w:tr>
      <w:tr w:rsidR="005A7D3C" w:rsidRPr="008120B4" w14:paraId="106D48D3" w14:textId="77777777" w:rsidTr="00254C02">
        <w:trPr>
          <w:trHeight w:hRule="exact" w:val="340"/>
        </w:trPr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2AA5937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C2D9609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BE17EE8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4CE677E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D65251E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C4DA94B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A648154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CC2609C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8012C7F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014C639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66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8055A7D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8"/>
                <w:szCs w:val="18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8"/>
                <w:szCs w:val="18"/>
                <w:lang w:val="es-ES" w:eastAsia="ca-ES"/>
              </w:rPr>
              <w:t>Vigilantes propios y/o de empresa de seguridad</w:t>
            </w:r>
          </w:p>
        </w:tc>
      </w:tr>
      <w:tr w:rsidR="005A7D3C" w:rsidRPr="008120B4" w14:paraId="6AD642F2" w14:textId="77777777" w:rsidTr="00254C02">
        <w:trPr>
          <w:trHeight w:hRule="exact" w:val="340"/>
        </w:trPr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B8F9135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DC26DD4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6FC341D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467E4B3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0BD684A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D56C0BE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42CF530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BC72D2B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31CB8D8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FEBF171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66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99A2DA7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8"/>
                <w:szCs w:val="18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8"/>
                <w:szCs w:val="18"/>
                <w:lang w:val="es-ES" w:eastAsia="ca-ES"/>
              </w:rPr>
              <w:t>Videovigilancia sin grabación</w:t>
            </w:r>
          </w:p>
        </w:tc>
      </w:tr>
      <w:tr w:rsidR="005A7D3C" w:rsidRPr="008120B4" w14:paraId="400F5BB4" w14:textId="77777777" w:rsidTr="00254C02">
        <w:trPr>
          <w:trHeight w:hRule="exact" w:val="340"/>
        </w:trPr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8D3319B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922CC2C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6FF64B0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EC69052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29B9891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638D967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DF91F62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935B9B6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D223D0E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58D15EE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66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08F2F1D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8"/>
                <w:szCs w:val="18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8"/>
                <w:szCs w:val="18"/>
                <w:lang w:val="es-ES" w:eastAsia="ca-ES"/>
              </w:rPr>
              <w:t>Videovigilancia con grabación</w:t>
            </w:r>
          </w:p>
        </w:tc>
      </w:tr>
      <w:tr w:rsidR="005A7D3C" w:rsidRPr="008120B4" w14:paraId="397F90C5" w14:textId="77777777" w:rsidTr="00254C02">
        <w:trPr>
          <w:trHeight w:hRule="exact" w:val="340"/>
        </w:trPr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83DDF16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8A40889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7E85CC9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83C963D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75C6885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F227F4B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97A5D4E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65A32F6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D61AEA1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7753739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66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6D44C4B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8"/>
                <w:szCs w:val="18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8"/>
                <w:szCs w:val="18"/>
                <w:lang w:val="es-ES" w:eastAsia="ca-ES"/>
              </w:rPr>
              <w:t>Videovigilancia con grabación y alarma</w:t>
            </w:r>
          </w:p>
        </w:tc>
      </w:tr>
      <w:tr w:rsidR="005A7D3C" w:rsidRPr="008120B4" w14:paraId="15EAE267" w14:textId="77777777" w:rsidTr="00254C02">
        <w:trPr>
          <w:trHeight w:hRule="exact" w:val="340"/>
        </w:trPr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DE19FE5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3BFF53A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62F6E3C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4A4EE88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65F9F44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D6DAE98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3CFF495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BE6B93D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D5D5371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05700AC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66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4C1B289" w14:textId="77777777" w:rsidR="005A7D3C" w:rsidRPr="008120B4" w:rsidRDefault="00B8500D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8"/>
                <w:szCs w:val="18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8"/>
                <w:szCs w:val="18"/>
                <w:lang w:val="es-ES" w:eastAsia="ca-ES"/>
              </w:rPr>
              <w:t>*</w:t>
            </w:r>
            <w:r w:rsidR="005A7D3C" w:rsidRPr="008120B4">
              <w:rPr>
                <w:rFonts w:eastAsia="Times New Roman" w:cs="Times New Roman"/>
                <w:i/>
                <w:color w:val="222222"/>
                <w:sz w:val="18"/>
                <w:szCs w:val="18"/>
                <w:lang w:val="es-ES" w:eastAsia="ca-ES"/>
              </w:rPr>
              <w:t>NO EXISTEN otras medidas de seguridad</w:t>
            </w:r>
          </w:p>
        </w:tc>
      </w:tr>
      <w:tr w:rsidR="005A7D3C" w:rsidRPr="008120B4" w14:paraId="50AB9E47" w14:textId="77777777" w:rsidTr="00254C02">
        <w:trPr>
          <w:trHeight w:hRule="exact" w:val="340"/>
        </w:trPr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EFC3878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D0F567E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0760634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AD8B7FB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716EFC7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5F965BB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BC098DE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6B53FA2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2571287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16E955D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66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A650633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</w:tr>
    </w:tbl>
    <w:p w14:paraId="62E3FC22" w14:textId="77777777" w:rsidR="005A7D3C" w:rsidRPr="008120B4" w:rsidRDefault="005A7D3C" w:rsidP="00111C63">
      <w:pPr>
        <w:spacing w:after="0"/>
        <w:rPr>
          <w:rFonts w:cs="Times New Roman"/>
          <w:color w:val="222222"/>
          <w:sz w:val="16"/>
          <w:szCs w:val="16"/>
          <w:lang w:val="es-ES"/>
        </w:rPr>
      </w:pPr>
    </w:p>
    <w:p w14:paraId="5F4C853B" w14:textId="77777777" w:rsidR="005A7D3C" w:rsidRPr="008120B4" w:rsidRDefault="005A7D3C" w:rsidP="00111C63">
      <w:pPr>
        <w:spacing w:after="0"/>
        <w:rPr>
          <w:rFonts w:cs="Times New Roman"/>
          <w:color w:val="222222"/>
          <w:sz w:val="16"/>
          <w:szCs w:val="16"/>
          <w:lang w:val="es-ES"/>
        </w:rPr>
      </w:pPr>
      <w:r w:rsidRPr="008120B4">
        <w:rPr>
          <w:rFonts w:cs="Times New Roman"/>
          <w:color w:val="222222"/>
          <w:sz w:val="16"/>
          <w:szCs w:val="16"/>
          <w:lang w:val="es-ES"/>
        </w:rPr>
        <w:br w:type="page"/>
      </w:r>
    </w:p>
    <w:p w14:paraId="15A02352" w14:textId="77777777" w:rsidR="005A7D3C" w:rsidRPr="008120B4" w:rsidRDefault="005A7D3C" w:rsidP="005A7D3C">
      <w:pPr>
        <w:spacing w:before="55"/>
        <w:ind w:left="142"/>
        <w:jc w:val="center"/>
        <w:rPr>
          <w:rFonts w:eastAsia="Calibri" w:cs="Calibri"/>
          <w:b/>
          <w:bCs/>
          <w:spacing w:val="-1"/>
          <w:szCs w:val="20"/>
          <w:lang w:val="es-ES"/>
        </w:rPr>
      </w:pPr>
      <w:r w:rsidRPr="008120B4">
        <w:rPr>
          <w:rFonts w:eastAsia="Calibri" w:cs="Calibri"/>
          <w:b/>
          <w:bCs/>
          <w:spacing w:val="-1"/>
          <w:szCs w:val="20"/>
          <w:lang w:val="es-ES"/>
        </w:rPr>
        <w:lastRenderedPageBreak/>
        <w:t>ESTRUCTURA TÉCNICA Y ORGANIZATIVA (2)</w:t>
      </w:r>
    </w:p>
    <w:p w14:paraId="3B77B012" w14:textId="77777777" w:rsidR="005A7D3C" w:rsidRPr="008120B4" w:rsidRDefault="005A7D3C" w:rsidP="005A7D3C">
      <w:pPr>
        <w:spacing w:before="55"/>
        <w:ind w:left="142"/>
        <w:jc w:val="center"/>
        <w:rPr>
          <w:rFonts w:eastAsia="Calibri" w:cs="Calibri"/>
          <w:b/>
          <w:bCs/>
          <w:spacing w:val="-1"/>
          <w:szCs w:val="20"/>
          <w:lang w:val="es-ES"/>
        </w:rPr>
      </w:pPr>
      <w:r w:rsidRPr="008120B4">
        <w:rPr>
          <w:rFonts w:eastAsia="Calibri" w:cs="Calibri"/>
          <w:b/>
          <w:bCs/>
          <w:spacing w:val="-1"/>
          <w:szCs w:val="20"/>
          <w:lang w:val="es-ES"/>
        </w:rPr>
        <w:t>RECURSOS UTILIZADOS PARA EL TRATAMIENTO DE DATOS</w:t>
      </w:r>
    </w:p>
    <w:tbl>
      <w:tblPr>
        <w:tblStyle w:val="TableNormal"/>
        <w:tblW w:w="9639" w:type="dxa"/>
        <w:tblInd w:w="6" w:type="dxa"/>
        <w:tblLayout w:type="fixed"/>
        <w:tblLook w:val="01E0" w:firstRow="1" w:lastRow="1" w:firstColumn="1" w:lastColumn="1" w:noHBand="0" w:noVBand="0"/>
      </w:tblPr>
      <w:tblGrid>
        <w:gridCol w:w="297"/>
        <w:gridCol w:w="298"/>
        <w:gridCol w:w="298"/>
        <w:gridCol w:w="297"/>
        <w:gridCol w:w="298"/>
        <w:gridCol w:w="298"/>
        <w:gridCol w:w="297"/>
        <w:gridCol w:w="298"/>
        <w:gridCol w:w="298"/>
        <w:gridCol w:w="298"/>
        <w:gridCol w:w="1701"/>
        <w:gridCol w:w="1559"/>
        <w:gridCol w:w="3402"/>
      </w:tblGrid>
      <w:tr w:rsidR="005A7D3C" w:rsidRPr="008120B4" w14:paraId="5372D28A" w14:textId="77777777" w:rsidTr="00D61C57">
        <w:trPr>
          <w:trHeight w:hRule="exact" w:val="454"/>
        </w:trPr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79AA6D9D" w14:textId="77777777" w:rsidR="005A7D3C" w:rsidRPr="008120B4" w:rsidRDefault="005A7D3C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1</w:t>
            </w: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1A3C2064" w14:textId="77777777" w:rsidR="005A7D3C" w:rsidRPr="008120B4" w:rsidRDefault="005A7D3C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2</w:t>
            </w: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0FB355A7" w14:textId="77777777" w:rsidR="005A7D3C" w:rsidRPr="008120B4" w:rsidRDefault="005A7D3C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3</w:t>
            </w:r>
          </w:p>
        </w:tc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6DE9996B" w14:textId="77777777" w:rsidR="005A7D3C" w:rsidRPr="008120B4" w:rsidRDefault="005A7D3C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4</w:t>
            </w: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35AF8F17" w14:textId="77777777" w:rsidR="005A7D3C" w:rsidRPr="008120B4" w:rsidRDefault="005A7D3C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5</w:t>
            </w: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2B112A84" w14:textId="77777777" w:rsidR="005A7D3C" w:rsidRPr="008120B4" w:rsidRDefault="005A7D3C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6</w:t>
            </w:r>
          </w:p>
        </w:tc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4C98D688" w14:textId="77777777" w:rsidR="005A7D3C" w:rsidRPr="008120B4" w:rsidRDefault="005A7D3C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7</w:t>
            </w: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1E6AEB50" w14:textId="77777777" w:rsidR="005A7D3C" w:rsidRPr="008120B4" w:rsidRDefault="005A7D3C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8</w:t>
            </w: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06D20F9E" w14:textId="77777777" w:rsidR="005A7D3C" w:rsidRPr="008120B4" w:rsidRDefault="005A7D3C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9</w:t>
            </w: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43ADD2AD" w14:textId="77777777" w:rsidR="005A7D3C" w:rsidRPr="008120B4" w:rsidRDefault="005A7D3C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10</w:t>
            </w: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7E780C1D" w14:textId="77777777" w:rsidR="005A7D3C" w:rsidRPr="008120B4" w:rsidRDefault="005A7D3C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b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b/>
                <w:w w:val="85"/>
                <w:sz w:val="20"/>
                <w:szCs w:val="20"/>
                <w:lang w:val="es-ES"/>
              </w:rPr>
              <w:t>Hardware</w:t>
            </w:r>
          </w:p>
        </w:tc>
        <w:tc>
          <w:tcPr>
            <w:tcW w:w="15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5E75A97F" w14:textId="77777777" w:rsidR="005A7D3C" w:rsidRPr="008120B4" w:rsidRDefault="005A7D3C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Ficheros</w:t>
            </w:r>
          </w:p>
        </w:tc>
        <w:tc>
          <w:tcPr>
            <w:tcW w:w="34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62F45BCE" w14:textId="77777777" w:rsidR="005A7D3C" w:rsidRPr="008120B4" w:rsidRDefault="005A7D3C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Medidas de seguridad para acceder al recurso</w:t>
            </w:r>
          </w:p>
        </w:tc>
      </w:tr>
      <w:tr w:rsidR="005A7D3C" w:rsidRPr="008120B4" w14:paraId="29E394EE" w14:textId="77777777" w:rsidTr="00D61C57">
        <w:trPr>
          <w:trHeight w:hRule="exact" w:val="340"/>
        </w:trPr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703D6C4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95306DA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13AB788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49FAA2F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C509561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A7F8EF1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A9B9230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D43FEB8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48FDD65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E2D2B9C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5EEB0D2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  <w:r w:rsidRPr="008120B4"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  <w:t>Servidor</w:t>
            </w:r>
          </w:p>
        </w:tc>
        <w:tc>
          <w:tcPr>
            <w:tcW w:w="15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1026E7C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34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555712D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741ED14D" w14:textId="77777777" w:rsidTr="00D61C57">
        <w:trPr>
          <w:trHeight w:hRule="exact" w:val="340"/>
        </w:trPr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AD5302D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FA5ED49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B8CF98A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A4DEBE4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A5F4B9D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4E4B24E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499463C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72834D9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C806CDB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5DCE97F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6F6821B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  <w:r w:rsidRPr="008120B4"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  <w:t>Ordenador</w:t>
            </w:r>
          </w:p>
        </w:tc>
        <w:tc>
          <w:tcPr>
            <w:tcW w:w="15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9EA1EE5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34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5B03646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0D5DDC52" w14:textId="77777777" w:rsidTr="00D61C57">
        <w:trPr>
          <w:trHeight w:hRule="exact" w:val="340"/>
        </w:trPr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D5067D0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0AB85AE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F344C5C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46251D9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AEA9F04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5E3243C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5F1EC15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CFADD1D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F016234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3210F00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6494FFC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  <w:r w:rsidRPr="008120B4"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  <w:t>Portátil</w:t>
            </w:r>
          </w:p>
        </w:tc>
        <w:tc>
          <w:tcPr>
            <w:tcW w:w="15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58E6059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34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212FC17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54B46942" w14:textId="77777777" w:rsidTr="00D61C57">
        <w:trPr>
          <w:trHeight w:hRule="exact" w:val="340"/>
        </w:trPr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4D9E0B9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58EF61F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884BFBB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7BC32D1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9F63326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5150D9F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3B87E48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7D14ABF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32D833D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4108CC1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9F4C0E6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15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D9909E6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34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31DAE4B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3DEA4C3C" w14:textId="77777777" w:rsidTr="00D61C57">
        <w:trPr>
          <w:trHeight w:hRule="exact" w:val="340"/>
        </w:trPr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836E61D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D26B7E8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16A2329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FD3BA9A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8AA9691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35EEC61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B9F0574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EA1002A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19040F8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61951A4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45E01D4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15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5790897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34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F4B7C3E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6CBA3C06" w14:textId="77777777" w:rsidTr="00D61C57">
        <w:trPr>
          <w:trHeight w:hRule="exact" w:val="340"/>
        </w:trPr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07B816C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D20EE16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35ACABC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D207B2A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221F79C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C251787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604798C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4B7D217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B039B38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466652C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7441ACF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15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AC53829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34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B08693D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25A612DB" w14:textId="77777777" w:rsidTr="00D61C57">
        <w:trPr>
          <w:trHeight w:hRule="exact" w:val="340"/>
        </w:trPr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F9D9D7A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CAF2F5C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7B88E54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E38DEF1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6CDA6C1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A8326D5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475A8CD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0D977C5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1D49C5B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47F1618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A7F51AF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15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16DA4E8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34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65C1532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4F0E35BC" w14:textId="77777777" w:rsidTr="00D61C57">
        <w:trPr>
          <w:trHeight w:hRule="exact" w:val="340"/>
        </w:trPr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F2E206A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79E7FF0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69EF6B9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B6BFD8F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8EB3596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2737EC7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3D3767A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2750C86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F6E413B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3C93206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890F5DC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15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C34BF0E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34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E925685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2B9F10CC" w14:textId="77777777" w:rsidTr="00D61C57">
        <w:trPr>
          <w:trHeight w:hRule="exact" w:val="340"/>
        </w:trPr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F304C3A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AE95298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4125F11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FD604D0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0838025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FD7EA73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94A23E7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C5044DD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E6E93FE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33082F0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71C2135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15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D32B702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34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DA3AFE1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6C1C365C" w14:textId="77777777" w:rsidTr="00D61C57">
        <w:trPr>
          <w:trHeight w:hRule="exact" w:val="340"/>
        </w:trPr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0543595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99855F2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425DCF6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B9A9E1D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5B082B8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F93B1EC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01D85D9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7A4AAE1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33C336E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78DFDEB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D52FD0F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15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3C2F661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34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972971E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44B9DAF4" w14:textId="77777777" w:rsidTr="00D61C57">
        <w:trPr>
          <w:trHeight w:hRule="exact" w:val="340"/>
        </w:trPr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15E46CF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8CF2F84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F5EBD42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08F72CE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A341CFB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C48A258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9891005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A3841A4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B3B28C4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797A82A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01B3F9B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15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063E9F7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34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413553E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</w:tbl>
    <w:p w14:paraId="2911AA06" w14:textId="77777777" w:rsidR="005A7D3C" w:rsidRPr="008120B4" w:rsidRDefault="005A7D3C" w:rsidP="005A7D3C">
      <w:pPr>
        <w:rPr>
          <w:rFonts w:cs="Times New Roman"/>
          <w:color w:val="222222"/>
          <w:szCs w:val="20"/>
          <w:lang w:val="es-ES"/>
        </w:rPr>
      </w:pPr>
    </w:p>
    <w:tbl>
      <w:tblPr>
        <w:tblStyle w:val="TableNormal"/>
        <w:tblW w:w="9639" w:type="dxa"/>
        <w:tblInd w:w="6" w:type="dxa"/>
        <w:tblLayout w:type="fixed"/>
        <w:tblLook w:val="01E0" w:firstRow="1" w:lastRow="1" w:firstColumn="1" w:lastColumn="1" w:noHBand="0" w:noVBand="0"/>
      </w:tblPr>
      <w:tblGrid>
        <w:gridCol w:w="297"/>
        <w:gridCol w:w="298"/>
        <w:gridCol w:w="298"/>
        <w:gridCol w:w="297"/>
        <w:gridCol w:w="298"/>
        <w:gridCol w:w="298"/>
        <w:gridCol w:w="297"/>
        <w:gridCol w:w="298"/>
        <w:gridCol w:w="298"/>
        <w:gridCol w:w="298"/>
        <w:gridCol w:w="1701"/>
        <w:gridCol w:w="1559"/>
        <w:gridCol w:w="3402"/>
      </w:tblGrid>
      <w:tr w:rsidR="005A7D3C" w:rsidRPr="008120B4" w14:paraId="59284154" w14:textId="77777777" w:rsidTr="00D61C57">
        <w:trPr>
          <w:trHeight w:hRule="exact" w:val="454"/>
        </w:trPr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25B47D00" w14:textId="77777777" w:rsidR="005A7D3C" w:rsidRPr="008120B4" w:rsidRDefault="005A7D3C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1</w:t>
            </w: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182C3428" w14:textId="77777777" w:rsidR="005A7D3C" w:rsidRPr="008120B4" w:rsidRDefault="005A7D3C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2</w:t>
            </w: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72D99D1F" w14:textId="77777777" w:rsidR="005A7D3C" w:rsidRPr="008120B4" w:rsidRDefault="005A7D3C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3</w:t>
            </w:r>
          </w:p>
        </w:tc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216DB01D" w14:textId="77777777" w:rsidR="005A7D3C" w:rsidRPr="008120B4" w:rsidRDefault="005A7D3C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4</w:t>
            </w: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080A1A23" w14:textId="77777777" w:rsidR="005A7D3C" w:rsidRPr="008120B4" w:rsidRDefault="005A7D3C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5</w:t>
            </w: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06995CC7" w14:textId="77777777" w:rsidR="005A7D3C" w:rsidRPr="008120B4" w:rsidRDefault="005A7D3C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6</w:t>
            </w:r>
          </w:p>
        </w:tc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4488EA47" w14:textId="77777777" w:rsidR="005A7D3C" w:rsidRPr="008120B4" w:rsidRDefault="005A7D3C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7</w:t>
            </w: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5390712C" w14:textId="77777777" w:rsidR="005A7D3C" w:rsidRPr="008120B4" w:rsidRDefault="005A7D3C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8</w:t>
            </w: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6752747B" w14:textId="77777777" w:rsidR="005A7D3C" w:rsidRPr="008120B4" w:rsidRDefault="005A7D3C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9</w:t>
            </w: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614B882B" w14:textId="77777777" w:rsidR="005A7D3C" w:rsidRPr="008120B4" w:rsidRDefault="005A7D3C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10</w:t>
            </w: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29B3D2A2" w14:textId="77777777" w:rsidR="005A7D3C" w:rsidRPr="008120B4" w:rsidRDefault="005A7D3C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b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b/>
                <w:w w:val="85"/>
                <w:sz w:val="20"/>
                <w:szCs w:val="20"/>
                <w:lang w:val="es-ES"/>
              </w:rPr>
              <w:t>Mobiliario</w:t>
            </w:r>
          </w:p>
        </w:tc>
        <w:tc>
          <w:tcPr>
            <w:tcW w:w="15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72A451BD" w14:textId="77777777" w:rsidR="005A7D3C" w:rsidRPr="008120B4" w:rsidRDefault="005A7D3C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Ficheros</w:t>
            </w:r>
          </w:p>
        </w:tc>
        <w:tc>
          <w:tcPr>
            <w:tcW w:w="34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24E0A50A" w14:textId="77777777" w:rsidR="005A7D3C" w:rsidRPr="008120B4" w:rsidRDefault="005A7D3C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Medidas de seguridad para acceder al recurso</w:t>
            </w:r>
          </w:p>
        </w:tc>
      </w:tr>
      <w:tr w:rsidR="005A7D3C" w:rsidRPr="008120B4" w14:paraId="37F0FAFF" w14:textId="77777777" w:rsidTr="00D61C57">
        <w:trPr>
          <w:trHeight w:hRule="exact" w:val="340"/>
        </w:trPr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85F2567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52AE437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981FF4E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B2C0769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3252A33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3D0C551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B2E5F48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D0A4976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EB11AE5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B6193A9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96ABDBE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  <w:r w:rsidRPr="008120B4"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  <w:t>Armario</w:t>
            </w:r>
          </w:p>
        </w:tc>
        <w:tc>
          <w:tcPr>
            <w:tcW w:w="15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EFE0BE6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34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31B4348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61E6DF52" w14:textId="77777777" w:rsidTr="00D61C57">
        <w:trPr>
          <w:trHeight w:hRule="exact" w:val="340"/>
        </w:trPr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2D9DA4F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A98E216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6265A96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86DD1E3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8199713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8C5BB27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4A97567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409A6AB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14BB514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06E9AA1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E2EEE94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  <w:r w:rsidRPr="008120B4"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  <w:t>Estantería</w:t>
            </w:r>
          </w:p>
        </w:tc>
        <w:tc>
          <w:tcPr>
            <w:tcW w:w="15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983604F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34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012878D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0546B8EE" w14:textId="77777777" w:rsidTr="00D61C57">
        <w:trPr>
          <w:trHeight w:hRule="exact" w:val="340"/>
        </w:trPr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1124858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56E5399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48A09B2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EA2C7D5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5D90BDF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2A94D85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40FA32F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6F420EF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EA06004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9906893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4089143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  <w:r w:rsidRPr="008120B4"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  <w:t>Cajón</w:t>
            </w:r>
          </w:p>
        </w:tc>
        <w:tc>
          <w:tcPr>
            <w:tcW w:w="15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7B9AA94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34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8D1D78A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651CF43A" w14:textId="77777777" w:rsidTr="00D61C57">
        <w:trPr>
          <w:trHeight w:hRule="exact" w:val="340"/>
        </w:trPr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531363E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BFA8957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573BDDF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4480A1A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AB8451C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A402FD2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B774D73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AE31D88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5F09B56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A83FD2C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4944D09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15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85C3A1E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34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52E87D0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00304999" w14:textId="77777777" w:rsidTr="00D61C57">
        <w:trPr>
          <w:trHeight w:hRule="exact" w:val="340"/>
        </w:trPr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2D241B8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72FF1DA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55E3960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ACBD10D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81F838A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C06183A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0DC53C5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F867937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4E52C38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6DE0FED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015B7B1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15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C34A471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34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A956428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6E2CCD0B" w14:textId="77777777" w:rsidTr="00D61C57">
        <w:trPr>
          <w:trHeight w:hRule="exact" w:val="340"/>
        </w:trPr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78417BF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18FD7D4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6578EED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812C255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2B630F9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2817EE0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CED169E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E896A8F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8C9F4DE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6C3F1D7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621B56C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15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639D4DC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34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3A7F9F3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227F542E" w14:textId="77777777" w:rsidTr="00D61C57">
        <w:trPr>
          <w:trHeight w:hRule="exact" w:val="340"/>
        </w:trPr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7C3232B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4291259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6B19F1F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7324A57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F5AE2E4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CBF2543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C054C6A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2514684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30AFEC9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7DD2DC7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B31ED15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15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5610489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34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5F7E7AA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62AC43ED" w14:textId="77777777" w:rsidTr="00D61C57">
        <w:trPr>
          <w:trHeight w:hRule="exact" w:val="340"/>
        </w:trPr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9CD2003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D51C884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58636FC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8F842E0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72A89B5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5F1A1AB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1D410D0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F95C06C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F03C64E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EDB545B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F4025D6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15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AF86979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34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6F2FBA1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0C1E42FE" w14:textId="77777777" w:rsidTr="00D61C57">
        <w:trPr>
          <w:trHeight w:hRule="exact" w:val="340"/>
        </w:trPr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5B6BF6E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EDA9AC1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36FB601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FA620AC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3405E4C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76E4E18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DB6C94F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855BD55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C4D335A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8B7FCDB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56C2C76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15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1F2689C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34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BA3F5EC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4113884D" w14:textId="77777777" w:rsidTr="00D61C57">
        <w:trPr>
          <w:trHeight w:hRule="exact" w:val="340"/>
        </w:trPr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FFCBF3F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E41BDD6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B1C8E96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196F425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7211F9C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CC67A5D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55121B2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4867052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48FDEA5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E5D2626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68D6136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15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8D7338D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34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2E18762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39E8094E" w14:textId="77777777" w:rsidTr="00D61C57">
        <w:trPr>
          <w:trHeight w:hRule="exact" w:val="340"/>
        </w:trPr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560D9AD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F8B8450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65FA8F5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EE1AC2D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29706DA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6EE9E21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B353605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3665C72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8F55A5B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7981FD7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20A3938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15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D420971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34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970DD56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</w:tbl>
    <w:p w14:paraId="15B9BFBE" w14:textId="77777777" w:rsidR="00D61C57" w:rsidRPr="008120B4" w:rsidRDefault="00D61C57" w:rsidP="005A7D3C">
      <w:pPr>
        <w:rPr>
          <w:rFonts w:eastAsia="Calibri" w:cs="Calibri"/>
          <w:b/>
          <w:bCs/>
          <w:i/>
          <w:color w:val="4F6128"/>
          <w:spacing w:val="-1"/>
          <w:szCs w:val="20"/>
          <w:lang w:val="es-ES"/>
        </w:rPr>
      </w:pPr>
    </w:p>
    <w:p w14:paraId="11FD9DAA" w14:textId="77777777" w:rsidR="005A7D3C" w:rsidRPr="008120B4" w:rsidRDefault="00D61C57" w:rsidP="00111C63">
      <w:pPr>
        <w:tabs>
          <w:tab w:val="left" w:pos="3199"/>
          <w:tab w:val="left" w:pos="6288"/>
        </w:tabs>
        <w:ind w:right="-108"/>
        <w:rPr>
          <w:rFonts w:eastAsia="Calibri" w:cs="Calibri"/>
          <w:b/>
          <w:bCs/>
          <w:i/>
          <w:color w:val="4F6128"/>
          <w:spacing w:val="-1"/>
          <w:sz w:val="16"/>
          <w:szCs w:val="16"/>
          <w:lang w:val="es-ES"/>
        </w:rPr>
      </w:pPr>
      <w:r w:rsidRPr="008120B4">
        <w:rPr>
          <w:rFonts w:eastAsia="Calibri" w:cs="Calibri"/>
          <w:b/>
          <w:bCs/>
          <w:i/>
          <w:color w:val="4F6128"/>
          <w:spacing w:val="-1"/>
          <w:sz w:val="16"/>
          <w:szCs w:val="16"/>
          <w:lang w:val="es-ES"/>
        </w:rPr>
        <w:t>Medidas de seguridad para acceder al recurso</w:t>
      </w:r>
    </w:p>
    <w:tbl>
      <w:tblPr>
        <w:tblStyle w:val="Tablaconcuadrcula"/>
        <w:tblW w:w="0" w:type="auto"/>
        <w:tblInd w:w="142" w:type="dxa"/>
        <w:tblBorders>
          <w:top w:val="single" w:sz="4" w:space="0" w:color="BFBFBF" w:themeColor="background1" w:themeShade="BF"/>
          <w:left w:val="none" w:sz="0" w:space="0" w:color="auto"/>
          <w:bottom w:val="single" w:sz="4" w:space="0" w:color="BFBFBF" w:themeColor="background1" w:themeShade="BF"/>
          <w:right w:val="none" w:sz="0" w:space="0" w:color="auto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00"/>
        <w:gridCol w:w="426"/>
        <w:gridCol w:w="8079"/>
      </w:tblGrid>
      <w:tr w:rsidR="00D61C57" w:rsidRPr="008120B4" w14:paraId="69D1F6F0" w14:textId="77777777" w:rsidTr="00046DA8">
        <w:tc>
          <w:tcPr>
            <w:tcW w:w="1100" w:type="dxa"/>
            <w:vMerge w:val="restart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49963ABB" w14:textId="77777777" w:rsidR="00D61C57" w:rsidRPr="008120B4" w:rsidRDefault="00D61C57" w:rsidP="00883CDE">
            <w:pPr>
              <w:tabs>
                <w:tab w:val="left" w:pos="3199"/>
                <w:tab w:val="left" w:pos="6288"/>
              </w:tabs>
              <w:spacing w:after="0"/>
              <w:ind w:right="-108"/>
              <w:rPr>
                <w:rFonts w:eastAsia="Calibri" w:cs="Calibri"/>
                <w:b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b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>Hardware</w:t>
            </w:r>
          </w:p>
        </w:tc>
        <w:tc>
          <w:tcPr>
            <w:tcW w:w="426" w:type="dxa"/>
            <w:tcBorders>
              <w:left w:val="single" w:sz="6" w:space="0" w:color="BFBFBF" w:themeColor="background1" w:themeShade="BF"/>
            </w:tcBorders>
          </w:tcPr>
          <w:p w14:paraId="2357E5B6" w14:textId="77777777" w:rsidR="00D61C57" w:rsidRPr="008120B4" w:rsidRDefault="00D61C57" w:rsidP="00111C63">
            <w:pPr>
              <w:tabs>
                <w:tab w:val="left" w:pos="3199"/>
                <w:tab w:val="left" w:pos="6288"/>
              </w:tabs>
              <w:spacing w:after="0"/>
              <w:ind w:left="-108" w:right="-108"/>
              <w:jc w:val="center"/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>1</w:t>
            </w:r>
          </w:p>
        </w:tc>
        <w:tc>
          <w:tcPr>
            <w:tcW w:w="8079" w:type="dxa"/>
            <w:tcBorders>
              <w:bottom w:val="nil"/>
            </w:tcBorders>
          </w:tcPr>
          <w:p w14:paraId="7E143F6B" w14:textId="77777777" w:rsidR="00D61C57" w:rsidRPr="008120B4" w:rsidRDefault="00B8500D" w:rsidP="00883CDE">
            <w:pPr>
              <w:tabs>
                <w:tab w:val="left" w:pos="3199"/>
                <w:tab w:val="left" w:pos="6288"/>
              </w:tabs>
              <w:spacing w:after="0"/>
              <w:rPr>
                <w:rFonts w:eastAsia="Calibri" w:cs="Calibri"/>
                <w:b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>*</w:t>
            </w:r>
            <w:r w:rsidR="00D61C57" w:rsidRPr="008120B4"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>Usuario y contraseña personalizados</w:t>
            </w:r>
          </w:p>
        </w:tc>
      </w:tr>
      <w:tr w:rsidR="00D61C57" w:rsidRPr="008120B4" w14:paraId="0FABABB8" w14:textId="77777777" w:rsidTr="00046DA8">
        <w:tc>
          <w:tcPr>
            <w:tcW w:w="1100" w:type="dxa"/>
            <w:vMerge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6FB33D3" w14:textId="77777777" w:rsidR="00D61C57" w:rsidRPr="008120B4" w:rsidRDefault="00D61C57" w:rsidP="00883CDE">
            <w:pPr>
              <w:tabs>
                <w:tab w:val="left" w:pos="3199"/>
                <w:tab w:val="left" w:pos="6288"/>
              </w:tabs>
              <w:spacing w:after="0"/>
              <w:ind w:right="-108"/>
              <w:rPr>
                <w:rFonts w:eastAsia="Calibri" w:cs="Calibri"/>
                <w:b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</w:p>
        </w:tc>
        <w:tc>
          <w:tcPr>
            <w:tcW w:w="426" w:type="dxa"/>
            <w:tcBorders>
              <w:left w:val="single" w:sz="6" w:space="0" w:color="BFBFBF" w:themeColor="background1" w:themeShade="BF"/>
            </w:tcBorders>
          </w:tcPr>
          <w:p w14:paraId="5DFFE8F0" w14:textId="77777777" w:rsidR="00D61C57" w:rsidRPr="008120B4" w:rsidRDefault="00D61C57" w:rsidP="00111C63">
            <w:pPr>
              <w:tabs>
                <w:tab w:val="left" w:pos="3199"/>
                <w:tab w:val="left" w:pos="6288"/>
              </w:tabs>
              <w:spacing w:after="0"/>
              <w:ind w:left="-108" w:right="-108"/>
              <w:jc w:val="center"/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>2</w:t>
            </w:r>
          </w:p>
        </w:tc>
        <w:tc>
          <w:tcPr>
            <w:tcW w:w="8079" w:type="dxa"/>
            <w:tcBorders>
              <w:top w:val="nil"/>
              <w:bottom w:val="nil"/>
            </w:tcBorders>
          </w:tcPr>
          <w:p w14:paraId="3D981D5F" w14:textId="77777777" w:rsidR="00D61C57" w:rsidRPr="008120B4" w:rsidRDefault="00D61C57" w:rsidP="00883CDE">
            <w:pPr>
              <w:tabs>
                <w:tab w:val="left" w:pos="3199"/>
                <w:tab w:val="left" w:pos="6288"/>
              </w:tabs>
              <w:spacing w:after="0"/>
              <w:rPr>
                <w:rFonts w:eastAsia="Calibri" w:cs="Calibri"/>
                <w:b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>Reconocimiento biométrico (dactilar, facial, ...)</w:t>
            </w:r>
          </w:p>
        </w:tc>
      </w:tr>
      <w:tr w:rsidR="00D61C57" w:rsidRPr="008120B4" w14:paraId="46796D0F" w14:textId="77777777" w:rsidTr="00046DA8">
        <w:tc>
          <w:tcPr>
            <w:tcW w:w="1100" w:type="dxa"/>
            <w:vMerge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7E75C07" w14:textId="77777777" w:rsidR="00D61C57" w:rsidRPr="008120B4" w:rsidRDefault="00D61C57" w:rsidP="00883CDE">
            <w:pPr>
              <w:tabs>
                <w:tab w:val="left" w:pos="3199"/>
                <w:tab w:val="left" w:pos="6288"/>
              </w:tabs>
              <w:spacing w:after="0"/>
              <w:ind w:right="-108"/>
              <w:rPr>
                <w:rFonts w:eastAsia="Calibri" w:cs="Calibri"/>
                <w:b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</w:p>
        </w:tc>
        <w:tc>
          <w:tcPr>
            <w:tcW w:w="426" w:type="dxa"/>
            <w:tcBorders>
              <w:left w:val="single" w:sz="6" w:space="0" w:color="BFBFBF" w:themeColor="background1" w:themeShade="BF"/>
            </w:tcBorders>
          </w:tcPr>
          <w:p w14:paraId="11C25C80" w14:textId="77777777" w:rsidR="00D61C57" w:rsidRPr="008120B4" w:rsidRDefault="00D61C57" w:rsidP="00111C63">
            <w:pPr>
              <w:tabs>
                <w:tab w:val="left" w:pos="3199"/>
                <w:tab w:val="left" w:pos="6288"/>
              </w:tabs>
              <w:spacing w:after="0"/>
              <w:ind w:left="-108" w:right="-108"/>
              <w:jc w:val="center"/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>3</w:t>
            </w:r>
          </w:p>
        </w:tc>
        <w:tc>
          <w:tcPr>
            <w:tcW w:w="8079" w:type="dxa"/>
            <w:tcBorders>
              <w:top w:val="nil"/>
              <w:bottom w:val="nil"/>
            </w:tcBorders>
          </w:tcPr>
          <w:p w14:paraId="686359D0" w14:textId="77777777" w:rsidR="00D61C57" w:rsidRPr="008120B4" w:rsidRDefault="00D61C57" w:rsidP="00883CDE">
            <w:pPr>
              <w:tabs>
                <w:tab w:val="left" w:pos="3199"/>
                <w:tab w:val="left" w:pos="6288"/>
              </w:tabs>
              <w:spacing w:after="0"/>
              <w:rPr>
                <w:rFonts w:eastAsia="Calibri" w:cs="Calibri"/>
                <w:b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>Usuario y contraseña personalizados para acceder a los ficheros</w:t>
            </w:r>
          </w:p>
        </w:tc>
      </w:tr>
      <w:tr w:rsidR="00D61C57" w:rsidRPr="008120B4" w14:paraId="179808BF" w14:textId="77777777" w:rsidTr="00046DA8">
        <w:tc>
          <w:tcPr>
            <w:tcW w:w="1100" w:type="dxa"/>
            <w:vMerge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B59B2E3" w14:textId="77777777" w:rsidR="00D61C57" w:rsidRPr="008120B4" w:rsidRDefault="00D61C57" w:rsidP="00883CDE">
            <w:pPr>
              <w:tabs>
                <w:tab w:val="left" w:pos="3199"/>
                <w:tab w:val="left" w:pos="6288"/>
              </w:tabs>
              <w:spacing w:after="0"/>
              <w:ind w:right="-108"/>
              <w:rPr>
                <w:rFonts w:eastAsia="Calibri" w:cs="Calibri"/>
                <w:b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</w:p>
        </w:tc>
        <w:tc>
          <w:tcPr>
            <w:tcW w:w="426" w:type="dxa"/>
            <w:tcBorders>
              <w:left w:val="single" w:sz="6" w:space="0" w:color="BFBFBF" w:themeColor="background1" w:themeShade="BF"/>
            </w:tcBorders>
          </w:tcPr>
          <w:p w14:paraId="7B309184" w14:textId="77777777" w:rsidR="00D61C57" w:rsidRPr="008120B4" w:rsidRDefault="00D61C57" w:rsidP="00111C63">
            <w:pPr>
              <w:tabs>
                <w:tab w:val="left" w:pos="3199"/>
                <w:tab w:val="left" w:pos="6288"/>
              </w:tabs>
              <w:spacing w:after="0"/>
              <w:ind w:left="-108" w:right="-108"/>
              <w:jc w:val="center"/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>4</w:t>
            </w:r>
          </w:p>
        </w:tc>
        <w:tc>
          <w:tcPr>
            <w:tcW w:w="8079" w:type="dxa"/>
            <w:tcBorders>
              <w:top w:val="nil"/>
              <w:bottom w:val="nil"/>
            </w:tcBorders>
          </w:tcPr>
          <w:p w14:paraId="114B7A1B" w14:textId="77777777" w:rsidR="00D61C57" w:rsidRPr="008120B4" w:rsidRDefault="00D61C57" w:rsidP="00883CDE">
            <w:pPr>
              <w:tabs>
                <w:tab w:val="left" w:pos="3199"/>
                <w:tab w:val="left" w:pos="6288"/>
              </w:tabs>
              <w:spacing w:after="0"/>
              <w:rPr>
                <w:rFonts w:eastAsia="Calibri" w:cs="Calibri"/>
                <w:b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>Acceso autorizado por el RT a equipos que no permiten el uso de usuario y contraseña</w:t>
            </w:r>
          </w:p>
        </w:tc>
      </w:tr>
      <w:tr w:rsidR="00D61C57" w:rsidRPr="008120B4" w14:paraId="446EE23B" w14:textId="77777777" w:rsidTr="00046DA8">
        <w:tc>
          <w:tcPr>
            <w:tcW w:w="1100" w:type="dxa"/>
            <w:vMerge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E943DEF" w14:textId="77777777" w:rsidR="00D61C57" w:rsidRPr="008120B4" w:rsidRDefault="00D61C57" w:rsidP="00883CDE">
            <w:pPr>
              <w:tabs>
                <w:tab w:val="left" w:pos="3199"/>
                <w:tab w:val="left" w:pos="6288"/>
              </w:tabs>
              <w:spacing w:after="0"/>
              <w:ind w:right="-108"/>
              <w:rPr>
                <w:rFonts w:eastAsia="Calibri" w:cs="Calibri"/>
                <w:b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</w:p>
        </w:tc>
        <w:tc>
          <w:tcPr>
            <w:tcW w:w="426" w:type="dxa"/>
            <w:tcBorders>
              <w:left w:val="single" w:sz="6" w:space="0" w:color="BFBFBF" w:themeColor="background1" w:themeShade="BF"/>
            </w:tcBorders>
          </w:tcPr>
          <w:p w14:paraId="5818DCA7" w14:textId="77777777" w:rsidR="00D61C57" w:rsidRPr="008120B4" w:rsidRDefault="00D61C57" w:rsidP="00111C63">
            <w:pPr>
              <w:tabs>
                <w:tab w:val="left" w:pos="3199"/>
                <w:tab w:val="left" w:pos="6288"/>
              </w:tabs>
              <w:spacing w:after="0"/>
              <w:ind w:left="-108" w:right="-108"/>
              <w:jc w:val="center"/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>5</w:t>
            </w:r>
          </w:p>
        </w:tc>
        <w:tc>
          <w:tcPr>
            <w:tcW w:w="8079" w:type="dxa"/>
            <w:tcBorders>
              <w:top w:val="nil"/>
              <w:bottom w:val="nil"/>
            </w:tcBorders>
          </w:tcPr>
          <w:p w14:paraId="4CD5E2E9" w14:textId="77777777" w:rsidR="00D61C57" w:rsidRPr="008120B4" w:rsidRDefault="00D61C57" w:rsidP="00883CDE">
            <w:pPr>
              <w:tabs>
                <w:tab w:val="left" w:pos="3199"/>
                <w:tab w:val="left" w:pos="6288"/>
              </w:tabs>
              <w:spacing w:after="0"/>
              <w:rPr>
                <w:rFonts w:eastAsia="Calibri" w:cs="Calibri"/>
                <w:b/>
                <w:bCs/>
                <w:i/>
                <w:color w:val="FF0000"/>
                <w:spacing w:val="-1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bCs/>
                <w:i/>
                <w:color w:val="FF0000"/>
                <w:spacing w:val="-1"/>
                <w:sz w:val="16"/>
                <w:szCs w:val="16"/>
                <w:lang w:val="es-ES"/>
              </w:rPr>
              <w:t>Usuario y/o contraseña común</w:t>
            </w:r>
          </w:p>
        </w:tc>
      </w:tr>
      <w:tr w:rsidR="00D61C57" w:rsidRPr="008120B4" w14:paraId="1348C641" w14:textId="77777777" w:rsidTr="00046DA8">
        <w:tc>
          <w:tcPr>
            <w:tcW w:w="1100" w:type="dxa"/>
            <w:vMerge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CE9C640" w14:textId="77777777" w:rsidR="00D61C57" w:rsidRPr="008120B4" w:rsidRDefault="00D61C57" w:rsidP="00883CDE">
            <w:pPr>
              <w:tabs>
                <w:tab w:val="left" w:pos="3199"/>
                <w:tab w:val="left" w:pos="6288"/>
              </w:tabs>
              <w:spacing w:after="0"/>
              <w:rPr>
                <w:rFonts w:eastAsia="Calibri" w:cs="Calibri"/>
                <w:b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</w:p>
        </w:tc>
        <w:tc>
          <w:tcPr>
            <w:tcW w:w="426" w:type="dxa"/>
            <w:tcBorders>
              <w:left w:val="single" w:sz="6" w:space="0" w:color="BFBFBF" w:themeColor="background1" w:themeShade="BF"/>
            </w:tcBorders>
          </w:tcPr>
          <w:p w14:paraId="5F6776C4" w14:textId="77777777" w:rsidR="00D61C57" w:rsidRPr="008120B4" w:rsidRDefault="00D61C57" w:rsidP="00111C63">
            <w:pPr>
              <w:tabs>
                <w:tab w:val="left" w:pos="3199"/>
                <w:tab w:val="left" w:pos="6288"/>
              </w:tabs>
              <w:spacing w:after="0"/>
              <w:ind w:left="-108" w:right="-108"/>
              <w:jc w:val="center"/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>6</w:t>
            </w:r>
          </w:p>
        </w:tc>
        <w:tc>
          <w:tcPr>
            <w:tcW w:w="8079" w:type="dxa"/>
            <w:tcBorders>
              <w:top w:val="nil"/>
            </w:tcBorders>
          </w:tcPr>
          <w:p w14:paraId="1F441E3D" w14:textId="77777777" w:rsidR="00D61C57" w:rsidRPr="008120B4" w:rsidRDefault="00D61C57" w:rsidP="00883CDE">
            <w:pPr>
              <w:tabs>
                <w:tab w:val="left" w:pos="3199"/>
                <w:tab w:val="left" w:pos="6288"/>
              </w:tabs>
              <w:spacing w:after="0"/>
              <w:rPr>
                <w:rFonts w:eastAsia="Calibri" w:cs="Calibri"/>
                <w:bCs/>
                <w:i/>
                <w:color w:val="FF0000"/>
                <w:spacing w:val="-1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bCs/>
                <w:i/>
                <w:color w:val="FF0000"/>
                <w:spacing w:val="-1"/>
                <w:sz w:val="16"/>
                <w:szCs w:val="16"/>
                <w:lang w:val="es-ES"/>
              </w:rPr>
              <w:t>Acceso libre</w:t>
            </w:r>
          </w:p>
        </w:tc>
      </w:tr>
    </w:tbl>
    <w:p w14:paraId="69EA7903" w14:textId="77777777" w:rsidR="005A7D3C" w:rsidRPr="008120B4" w:rsidRDefault="005A7D3C" w:rsidP="00EA49DB">
      <w:pPr>
        <w:spacing w:after="0"/>
        <w:rPr>
          <w:rFonts w:cs="Times New Roman"/>
          <w:color w:val="222222"/>
          <w:sz w:val="16"/>
          <w:szCs w:val="16"/>
          <w:lang w:val="es-ES"/>
        </w:rPr>
      </w:pPr>
    </w:p>
    <w:tbl>
      <w:tblPr>
        <w:tblStyle w:val="Tablaconcuadrcula"/>
        <w:tblW w:w="0" w:type="auto"/>
        <w:tblInd w:w="142" w:type="dxa"/>
        <w:tblBorders>
          <w:top w:val="single" w:sz="4" w:space="0" w:color="BFBFBF" w:themeColor="background1" w:themeShade="BF"/>
          <w:left w:val="none" w:sz="0" w:space="0" w:color="auto"/>
          <w:bottom w:val="single" w:sz="4" w:space="0" w:color="BFBFBF" w:themeColor="background1" w:themeShade="BF"/>
          <w:right w:val="none" w:sz="0" w:space="0" w:color="auto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00"/>
        <w:gridCol w:w="426"/>
        <w:gridCol w:w="8079"/>
      </w:tblGrid>
      <w:tr w:rsidR="00EA49DB" w:rsidRPr="008120B4" w14:paraId="70B1474B" w14:textId="77777777" w:rsidTr="00046DA8">
        <w:tc>
          <w:tcPr>
            <w:tcW w:w="1100" w:type="dxa"/>
            <w:vMerge w:val="restart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63315A47" w14:textId="77777777" w:rsidR="00EA49DB" w:rsidRPr="008120B4" w:rsidRDefault="00EA49DB" w:rsidP="00873995">
            <w:pPr>
              <w:tabs>
                <w:tab w:val="left" w:pos="3199"/>
                <w:tab w:val="left" w:pos="6288"/>
              </w:tabs>
              <w:spacing w:after="0"/>
              <w:rPr>
                <w:rFonts w:eastAsia="Calibri" w:cs="Calibri"/>
                <w:b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b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>Mobiliario</w:t>
            </w:r>
          </w:p>
        </w:tc>
        <w:tc>
          <w:tcPr>
            <w:tcW w:w="426" w:type="dxa"/>
            <w:tcBorders>
              <w:left w:val="single" w:sz="6" w:space="0" w:color="BFBFBF" w:themeColor="background1" w:themeShade="BF"/>
            </w:tcBorders>
          </w:tcPr>
          <w:p w14:paraId="77614F19" w14:textId="77777777" w:rsidR="00EA49DB" w:rsidRPr="008120B4" w:rsidRDefault="00EA49DB" w:rsidP="00873995">
            <w:pPr>
              <w:tabs>
                <w:tab w:val="left" w:pos="3199"/>
                <w:tab w:val="left" w:pos="6288"/>
              </w:tabs>
              <w:spacing w:after="0"/>
              <w:ind w:left="-108" w:right="-108"/>
              <w:jc w:val="center"/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>1</w:t>
            </w:r>
          </w:p>
        </w:tc>
        <w:tc>
          <w:tcPr>
            <w:tcW w:w="8079" w:type="dxa"/>
            <w:tcBorders>
              <w:bottom w:val="nil"/>
            </w:tcBorders>
          </w:tcPr>
          <w:p w14:paraId="6B247534" w14:textId="77777777" w:rsidR="00EA49DB" w:rsidRPr="008120B4" w:rsidRDefault="00EA49DB" w:rsidP="00873995">
            <w:pPr>
              <w:tabs>
                <w:tab w:val="left" w:pos="3199"/>
                <w:tab w:val="left" w:pos="6288"/>
              </w:tabs>
              <w:spacing w:after="0"/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>Cerrado con mecanismo de seguridad (llave, ...)</w:t>
            </w:r>
          </w:p>
        </w:tc>
      </w:tr>
      <w:tr w:rsidR="00EA49DB" w:rsidRPr="008120B4" w14:paraId="0F0DF8C6" w14:textId="77777777" w:rsidTr="00046DA8">
        <w:tc>
          <w:tcPr>
            <w:tcW w:w="1100" w:type="dxa"/>
            <w:vMerge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C090EBE" w14:textId="77777777" w:rsidR="00EA49DB" w:rsidRPr="008120B4" w:rsidRDefault="00EA49DB" w:rsidP="00873995">
            <w:pPr>
              <w:tabs>
                <w:tab w:val="left" w:pos="3199"/>
                <w:tab w:val="left" w:pos="6288"/>
              </w:tabs>
              <w:spacing w:after="0"/>
              <w:rPr>
                <w:rFonts w:eastAsia="Calibri" w:cs="Calibri"/>
                <w:b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</w:p>
        </w:tc>
        <w:tc>
          <w:tcPr>
            <w:tcW w:w="426" w:type="dxa"/>
            <w:tcBorders>
              <w:left w:val="single" w:sz="6" w:space="0" w:color="BFBFBF" w:themeColor="background1" w:themeShade="BF"/>
            </w:tcBorders>
          </w:tcPr>
          <w:p w14:paraId="62876AA9" w14:textId="77777777" w:rsidR="00EA49DB" w:rsidRPr="008120B4" w:rsidRDefault="00EA49DB" w:rsidP="00873995">
            <w:pPr>
              <w:tabs>
                <w:tab w:val="left" w:pos="3199"/>
                <w:tab w:val="left" w:pos="6288"/>
              </w:tabs>
              <w:spacing w:after="0"/>
              <w:ind w:left="-108" w:right="-108"/>
              <w:jc w:val="center"/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>2</w:t>
            </w:r>
          </w:p>
        </w:tc>
        <w:tc>
          <w:tcPr>
            <w:tcW w:w="8079" w:type="dxa"/>
            <w:tcBorders>
              <w:top w:val="nil"/>
              <w:bottom w:val="nil"/>
            </w:tcBorders>
          </w:tcPr>
          <w:p w14:paraId="0013B4DB" w14:textId="77777777" w:rsidR="00EA49DB" w:rsidRPr="008120B4" w:rsidRDefault="00B8500D" w:rsidP="00873995">
            <w:pPr>
              <w:tabs>
                <w:tab w:val="left" w:pos="3199"/>
                <w:tab w:val="left" w:pos="6288"/>
              </w:tabs>
              <w:spacing w:after="0"/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>*</w:t>
            </w:r>
            <w:r w:rsidR="00EA49DB" w:rsidRPr="008120B4"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>Cerrado sin mecanismo de seguridad</w:t>
            </w:r>
            <w:r w:rsidR="00A650A7" w:rsidRPr="008120B4"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 xml:space="preserve"> </w:t>
            </w:r>
            <w:r w:rsidR="00A650A7" w:rsidRPr="008120B4">
              <w:rPr>
                <w:rFonts w:cs="Times New Roman"/>
                <w:i/>
                <w:color w:val="FF0000"/>
                <w:sz w:val="18"/>
                <w:szCs w:val="18"/>
                <w:lang w:val="es-ES"/>
              </w:rPr>
              <w:t xml:space="preserve">(riesgo </w:t>
            </w:r>
            <w:r w:rsidR="00A650A7" w:rsidRPr="008120B4">
              <w:rPr>
                <w:rFonts w:eastAsia="Calibri" w:cs="Calibri"/>
                <w:bCs/>
                <w:i/>
                <w:color w:val="FF0000"/>
                <w:spacing w:val="-1"/>
                <w:sz w:val="16"/>
                <w:szCs w:val="16"/>
                <w:lang w:val="es-ES"/>
              </w:rPr>
              <w:t>E-P)</w:t>
            </w:r>
          </w:p>
        </w:tc>
      </w:tr>
      <w:tr w:rsidR="00EA49DB" w:rsidRPr="008120B4" w14:paraId="72A30436" w14:textId="77777777" w:rsidTr="00046DA8">
        <w:tc>
          <w:tcPr>
            <w:tcW w:w="1100" w:type="dxa"/>
            <w:vMerge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60D74C9" w14:textId="77777777" w:rsidR="00EA49DB" w:rsidRPr="008120B4" w:rsidRDefault="00EA49DB" w:rsidP="00873995">
            <w:pPr>
              <w:tabs>
                <w:tab w:val="left" w:pos="3199"/>
                <w:tab w:val="left" w:pos="6288"/>
              </w:tabs>
              <w:spacing w:after="0"/>
              <w:rPr>
                <w:rFonts w:eastAsia="Calibri" w:cs="Calibri"/>
                <w:b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</w:p>
        </w:tc>
        <w:tc>
          <w:tcPr>
            <w:tcW w:w="426" w:type="dxa"/>
            <w:tcBorders>
              <w:left w:val="single" w:sz="6" w:space="0" w:color="BFBFBF" w:themeColor="background1" w:themeShade="BF"/>
            </w:tcBorders>
          </w:tcPr>
          <w:p w14:paraId="6D4614A2" w14:textId="77777777" w:rsidR="00EA49DB" w:rsidRPr="008120B4" w:rsidRDefault="00EA49DB" w:rsidP="00873995">
            <w:pPr>
              <w:tabs>
                <w:tab w:val="left" w:pos="3199"/>
                <w:tab w:val="left" w:pos="6288"/>
              </w:tabs>
              <w:spacing w:after="0"/>
              <w:ind w:left="-108" w:right="-108"/>
              <w:jc w:val="center"/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>3</w:t>
            </w:r>
          </w:p>
        </w:tc>
        <w:tc>
          <w:tcPr>
            <w:tcW w:w="8079" w:type="dxa"/>
            <w:tcBorders>
              <w:top w:val="nil"/>
              <w:bottom w:val="nil"/>
            </w:tcBorders>
          </w:tcPr>
          <w:p w14:paraId="34927BC5" w14:textId="77777777" w:rsidR="00EA49DB" w:rsidRPr="008120B4" w:rsidRDefault="00EA49DB" w:rsidP="00873995">
            <w:pPr>
              <w:tabs>
                <w:tab w:val="left" w:pos="3199"/>
                <w:tab w:val="left" w:pos="6288"/>
              </w:tabs>
              <w:spacing w:after="0"/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>A la vista, mediante soporte documental sin acceso directo a datos</w:t>
            </w:r>
          </w:p>
        </w:tc>
      </w:tr>
      <w:tr w:rsidR="00EA49DB" w:rsidRPr="008120B4" w14:paraId="6A5C3325" w14:textId="77777777" w:rsidTr="00046DA8">
        <w:tc>
          <w:tcPr>
            <w:tcW w:w="1100" w:type="dxa"/>
            <w:vMerge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2E58F0A" w14:textId="77777777" w:rsidR="00EA49DB" w:rsidRPr="008120B4" w:rsidRDefault="00EA49DB" w:rsidP="00873995">
            <w:pPr>
              <w:tabs>
                <w:tab w:val="left" w:pos="3199"/>
                <w:tab w:val="left" w:pos="6288"/>
              </w:tabs>
              <w:spacing w:after="0"/>
              <w:rPr>
                <w:rFonts w:eastAsia="Calibri" w:cs="Calibri"/>
                <w:b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</w:p>
        </w:tc>
        <w:tc>
          <w:tcPr>
            <w:tcW w:w="426" w:type="dxa"/>
            <w:tcBorders>
              <w:left w:val="single" w:sz="6" w:space="0" w:color="BFBFBF" w:themeColor="background1" w:themeShade="BF"/>
            </w:tcBorders>
          </w:tcPr>
          <w:p w14:paraId="6BAD638C" w14:textId="77777777" w:rsidR="00EA49DB" w:rsidRPr="008120B4" w:rsidRDefault="00EA49DB" w:rsidP="00873995">
            <w:pPr>
              <w:tabs>
                <w:tab w:val="left" w:pos="3199"/>
                <w:tab w:val="left" w:pos="6288"/>
              </w:tabs>
              <w:spacing w:after="0"/>
              <w:ind w:left="-108" w:right="-108"/>
              <w:jc w:val="center"/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>4</w:t>
            </w:r>
          </w:p>
        </w:tc>
        <w:tc>
          <w:tcPr>
            <w:tcW w:w="8079" w:type="dxa"/>
            <w:tcBorders>
              <w:top w:val="nil"/>
            </w:tcBorders>
          </w:tcPr>
          <w:p w14:paraId="75D0E7DE" w14:textId="77777777" w:rsidR="00EA49DB" w:rsidRPr="008120B4" w:rsidRDefault="00EA49DB" w:rsidP="00873995">
            <w:pPr>
              <w:tabs>
                <w:tab w:val="left" w:pos="3199"/>
                <w:tab w:val="left" w:pos="6288"/>
              </w:tabs>
              <w:spacing w:after="0"/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bCs/>
                <w:i/>
                <w:color w:val="FF0000"/>
                <w:spacing w:val="-1"/>
                <w:sz w:val="16"/>
                <w:szCs w:val="16"/>
                <w:lang w:val="es-ES"/>
              </w:rPr>
              <w:t>A la vista con acceso directo a datos</w:t>
            </w:r>
          </w:p>
        </w:tc>
      </w:tr>
    </w:tbl>
    <w:p w14:paraId="6E230A40" w14:textId="77777777" w:rsidR="00EA49DB" w:rsidRPr="008120B4" w:rsidRDefault="00EA49DB" w:rsidP="00111C63">
      <w:pPr>
        <w:spacing w:after="0"/>
        <w:rPr>
          <w:rFonts w:cs="Times New Roman"/>
          <w:color w:val="222222"/>
          <w:sz w:val="16"/>
          <w:szCs w:val="16"/>
          <w:lang w:val="es-ES"/>
        </w:rPr>
      </w:pPr>
    </w:p>
    <w:p w14:paraId="514D2419" w14:textId="77777777" w:rsidR="005A7D3C" w:rsidRPr="008120B4" w:rsidRDefault="005A7D3C" w:rsidP="00111C63">
      <w:pPr>
        <w:spacing w:after="0"/>
        <w:rPr>
          <w:rFonts w:eastAsia="Calibri" w:cs="Calibri"/>
          <w:b/>
          <w:bCs/>
          <w:spacing w:val="-1"/>
          <w:sz w:val="16"/>
          <w:szCs w:val="16"/>
          <w:lang w:val="es-ES"/>
        </w:rPr>
      </w:pPr>
      <w:r w:rsidRPr="008120B4">
        <w:rPr>
          <w:rFonts w:eastAsia="Calibri" w:cs="Calibri"/>
          <w:b/>
          <w:bCs/>
          <w:spacing w:val="-1"/>
          <w:sz w:val="16"/>
          <w:szCs w:val="16"/>
          <w:lang w:val="es-ES"/>
        </w:rPr>
        <w:br w:type="page"/>
      </w:r>
    </w:p>
    <w:tbl>
      <w:tblPr>
        <w:tblStyle w:val="TableNormal"/>
        <w:tblW w:w="9639" w:type="dxa"/>
        <w:tblInd w:w="6" w:type="dxa"/>
        <w:tblLayout w:type="fixed"/>
        <w:tblLook w:val="01E0" w:firstRow="1" w:lastRow="1" w:firstColumn="1" w:lastColumn="1" w:noHBand="0" w:noVBand="0"/>
      </w:tblPr>
      <w:tblGrid>
        <w:gridCol w:w="297"/>
        <w:gridCol w:w="298"/>
        <w:gridCol w:w="298"/>
        <w:gridCol w:w="297"/>
        <w:gridCol w:w="298"/>
        <w:gridCol w:w="298"/>
        <w:gridCol w:w="297"/>
        <w:gridCol w:w="298"/>
        <w:gridCol w:w="298"/>
        <w:gridCol w:w="298"/>
        <w:gridCol w:w="1701"/>
        <w:gridCol w:w="1559"/>
        <w:gridCol w:w="3402"/>
      </w:tblGrid>
      <w:tr w:rsidR="005A7D3C" w:rsidRPr="008120B4" w14:paraId="22BAD278" w14:textId="77777777" w:rsidTr="00294756">
        <w:trPr>
          <w:trHeight w:hRule="exact" w:val="454"/>
        </w:trPr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176EADD3" w14:textId="77777777" w:rsidR="005A7D3C" w:rsidRPr="008120B4" w:rsidRDefault="005A7D3C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lastRenderedPageBreak/>
              <w:t>1</w:t>
            </w: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0C0F29DC" w14:textId="77777777" w:rsidR="005A7D3C" w:rsidRPr="008120B4" w:rsidRDefault="005A7D3C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2</w:t>
            </w: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3CC584DC" w14:textId="77777777" w:rsidR="005A7D3C" w:rsidRPr="008120B4" w:rsidRDefault="005A7D3C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3</w:t>
            </w:r>
          </w:p>
        </w:tc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0086BEA6" w14:textId="77777777" w:rsidR="005A7D3C" w:rsidRPr="008120B4" w:rsidRDefault="005A7D3C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4</w:t>
            </w: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4C4C87CC" w14:textId="77777777" w:rsidR="005A7D3C" w:rsidRPr="008120B4" w:rsidRDefault="005A7D3C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5</w:t>
            </w: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2F027E5E" w14:textId="77777777" w:rsidR="005A7D3C" w:rsidRPr="008120B4" w:rsidRDefault="005A7D3C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6</w:t>
            </w:r>
          </w:p>
        </w:tc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0DB6B89D" w14:textId="77777777" w:rsidR="005A7D3C" w:rsidRPr="008120B4" w:rsidRDefault="005A7D3C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7</w:t>
            </w: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35D5180E" w14:textId="77777777" w:rsidR="005A7D3C" w:rsidRPr="008120B4" w:rsidRDefault="005A7D3C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8</w:t>
            </w: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4B08B3B1" w14:textId="77777777" w:rsidR="005A7D3C" w:rsidRPr="008120B4" w:rsidRDefault="005A7D3C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9</w:t>
            </w: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27E268A4" w14:textId="77777777" w:rsidR="005A7D3C" w:rsidRPr="008120B4" w:rsidRDefault="005A7D3C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10</w:t>
            </w: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33D51F2A" w14:textId="77777777" w:rsidR="005A7D3C" w:rsidRPr="008120B4" w:rsidRDefault="005A7D3C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b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b/>
                <w:w w:val="85"/>
                <w:sz w:val="20"/>
                <w:szCs w:val="20"/>
                <w:lang w:val="es-ES"/>
              </w:rPr>
              <w:t>Soportes</w:t>
            </w:r>
          </w:p>
        </w:tc>
        <w:tc>
          <w:tcPr>
            <w:tcW w:w="15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121961F5" w14:textId="77777777" w:rsidR="005A7D3C" w:rsidRPr="008120B4" w:rsidRDefault="005A7D3C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Ficheros</w:t>
            </w:r>
          </w:p>
        </w:tc>
        <w:tc>
          <w:tcPr>
            <w:tcW w:w="34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72CFA35B" w14:textId="77777777" w:rsidR="005A7D3C" w:rsidRPr="008120B4" w:rsidRDefault="005A7D3C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Medidas de seguridad para proteger el recurso</w:t>
            </w:r>
          </w:p>
        </w:tc>
      </w:tr>
      <w:tr w:rsidR="005A7D3C" w:rsidRPr="008120B4" w14:paraId="213248B6" w14:textId="77777777" w:rsidTr="00294756">
        <w:trPr>
          <w:trHeight w:hRule="exact" w:val="340"/>
        </w:trPr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4291B89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8123DB8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ED6ABDD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C8C05F8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2CDB5EA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8C89C09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316F0CB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2206865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051E3EE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0A1D0E4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AD793D8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  <w:r w:rsidRPr="008120B4"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  <w:t>Portátil</w:t>
            </w:r>
          </w:p>
        </w:tc>
        <w:tc>
          <w:tcPr>
            <w:tcW w:w="15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B4F9737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34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768F957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6848673C" w14:textId="77777777" w:rsidTr="00294756">
        <w:trPr>
          <w:trHeight w:hRule="exact" w:val="340"/>
        </w:trPr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11C3A3F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2F34B57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A9E3B3F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353B648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D84AC31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5CEAAF2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480D9EA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E348ADF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0C074F1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252F28F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330037C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  <w:r w:rsidRPr="008120B4"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  <w:t xml:space="preserve">Smart </w:t>
            </w:r>
            <w:proofErr w:type="spellStart"/>
            <w:r w:rsidRPr="008120B4"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  <w:t>Phone</w:t>
            </w:r>
            <w:proofErr w:type="spellEnd"/>
          </w:p>
        </w:tc>
        <w:tc>
          <w:tcPr>
            <w:tcW w:w="15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40273FB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34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D28260B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724421B6" w14:textId="77777777" w:rsidTr="00294756">
        <w:trPr>
          <w:trHeight w:hRule="exact" w:val="340"/>
        </w:trPr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CAD5093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FF8E0D5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9D62584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76A267F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E53C568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EC8F682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EA596E4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19A9579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2652B55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E3C36B1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70B03D6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  <w:r w:rsidRPr="008120B4"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  <w:t>Tablet</w:t>
            </w:r>
          </w:p>
        </w:tc>
        <w:tc>
          <w:tcPr>
            <w:tcW w:w="15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C9EF2ED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34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8DA1AD4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6DF2A47D" w14:textId="77777777" w:rsidTr="00294756">
        <w:trPr>
          <w:trHeight w:hRule="exact" w:val="340"/>
        </w:trPr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ACE3622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3FF894D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D43055F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F31E268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7C781E7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BCF57C2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C6662F9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EEFDED1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343FB93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21715C9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AABA29F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  <w:r w:rsidRPr="008120B4"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  <w:t>Disco duro externo</w:t>
            </w:r>
          </w:p>
        </w:tc>
        <w:tc>
          <w:tcPr>
            <w:tcW w:w="15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58AAF77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34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47A2BE4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48574825" w14:textId="77777777" w:rsidTr="00294756">
        <w:trPr>
          <w:trHeight w:hRule="exact" w:val="340"/>
        </w:trPr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09D4760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CC7DA01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A03580B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D556542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01A3E7D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9DC0D04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9EC107E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0419AE5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FE03D67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8A055C8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A07D0CB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  <w:r w:rsidRPr="008120B4"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  <w:t>Memoria USB</w:t>
            </w:r>
          </w:p>
        </w:tc>
        <w:tc>
          <w:tcPr>
            <w:tcW w:w="15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8E1CE64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34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9B7B994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02993729" w14:textId="77777777" w:rsidTr="00294756">
        <w:trPr>
          <w:trHeight w:hRule="exact" w:val="340"/>
        </w:trPr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7778410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F1244BD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AE3C1DB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E90B511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07F2419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8987B2C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CBA0147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6CFF247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28E31D5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41AA061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C878793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  <w:r w:rsidRPr="008120B4"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  <w:t>Agenda</w:t>
            </w:r>
          </w:p>
        </w:tc>
        <w:tc>
          <w:tcPr>
            <w:tcW w:w="15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668E02E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34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06D0D04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78CFCB7A" w14:textId="77777777" w:rsidTr="00294756">
        <w:trPr>
          <w:trHeight w:hRule="exact" w:val="340"/>
        </w:trPr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AE5D82A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EA2ACE8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1D03577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BA019BA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807EC62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3043016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2B59694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B5E9CC1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7B09505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C51B2DD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5479E28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15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78B1E27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34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F108BCB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630973BA" w14:textId="77777777" w:rsidTr="00294756">
        <w:trPr>
          <w:trHeight w:hRule="exact" w:val="340"/>
        </w:trPr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6BDF444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050B2BD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2E5D4ED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62660E4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95FC7AC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A7BD7D8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C144273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0460C77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A593780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BB31685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073D12D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15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62C4B30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34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C4D7836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51882E2C" w14:textId="77777777" w:rsidTr="00294756">
        <w:trPr>
          <w:trHeight w:hRule="exact" w:val="340"/>
        </w:trPr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CA984AD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E53E673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3BC7828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05A8115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B16C159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3042815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18282AC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6DBE08A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C420918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C6393F8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330580E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15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0AEC515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34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BCBB914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</w:tbl>
    <w:p w14:paraId="70603C34" w14:textId="77777777" w:rsidR="00EA49DB" w:rsidRPr="008120B4" w:rsidRDefault="00EA49DB" w:rsidP="00294756">
      <w:pPr>
        <w:tabs>
          <w:tab w:val="left" w:pos="3199"/>
          <w:tab w:val="left" w:pos="6288"/>
        </w:tabs>
        <w:ind w:right="-108"/>
        <w:rPr>
          <w:rFonts w:eastAsia="Calibri" w:cs="Calibri"/>
          <w:b/>
          <w:bCs/>
          <w:i/>
          <w:color w:val="4F6128"/>
          <w:spacing w:val="-1"/>
          <w:sz w:val="16"/>
          <w:szCs w:val="16"/>
          <w:lang w:val="es-ES"/>
        </w:rPr>
      </w:pPr>
    </w:p>
    <w:tbl>
      <w:tblPr>
        <w:tblStyle w:val="TableNormal"/>
        <w:tblW w:w="9639" w:type="dxa"/>
        <w:tblInd w:w="6" w:type="dxa"/>
        <w:tblLayout w:type="fixed"/>
        <w:tblLook w:val="01E0" w:firstRow="1" w:lastRow="1" w:firstColumn="1" w:lastColumn="1" w:noHBand="0" w:noVBand="0"/>
      </w:tblPr>
      <w:tblGrid>
        <w:gridCol w:w="297"/>
        <w:gridCol w:w="298"/>
        <w:gridCol w:w="298"/>
        <w:gridCol w:w="297"/>
        <w:gridCol w:w="298"/>
        <w:gridCol w:w="298"/>
        <w:gridCol w:w="297"/>
        <w:gridCol w:w="298"/>
        <w:gridCol w:w="298"/>
        <w:gridCol w:w="298"/>
        <w:gridCol w:w="1701"/>
        <w:gridCol w:w="1559"/>
        <w:gridCol w:w="3402"/>
      </w:tblGrid>
      <w:tr w:rsidR="005A7D3C" w:rsidRPr="008120B4" w14:paraId="0748022D" w14:textId="77777777" w:rsidTr="00883CDE">
        <w:trPr>
          <w:trHeight w:hRule="exact" w:val="454"/>
        </w:trPr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36F27826" w14:textId="77777777" w:rsidR="005A7D3C" w:rsidRPr="008120B4" w:rsidRDefault="005A7D3C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1</w:t>
            </w: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0EF81AF5" w14:textId="77777777" w:rsidR="005A7D3C" w:rsidRPr="008120B4" w:rsidRDefault="005A7D3C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2</w:t>
            </w: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5F2ED19D" w14:textId="77777777" w:rsidR="005A7D3C" w:rsidRPr="008120B4" w:rsidRDefault="005A7D3C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3</w:t>
            </w:r>
          </w:p>
        </w:tc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222C5F1C" w14:textId="77777777" w:rsidR="005A7D3C" w:rsidRPr="008120B4" w:rsidRDefault="005A7D3C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4</w:t>
            </w: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1B497E4E" w14:textId="77777777" w:rsidR="005A7D3C" w:rsidRPr="008120B4" w:rsidRDefault="005A7D3C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5</w:t>
            </w: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6D7F3499" w14:textId="77777777" w:rsidR="005A7D3C" w:rsidRPr="008120B4" w:rsidRDefault="005A7D3C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6</w:t>
            </w:r>
          </w:p>
        </w:tc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4411CF9D" w14:textId="77777777" w:rsidR="005A7D3C" w:rsidRPr="008120B4" w:rsidRDefault="005A7D3C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7</w:t>
            </w: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7A568197" w14:textId="77777777" w:rsidR="005A7D3C" w:rsidRPr="008120B4" w:rsidRDefault="005A7D3C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8</w:t>
            </w: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63B6699A" w14:textId="77777777" w:rsidR="005A7D3C" w:rsidRPr="008120B4" w:rsidRDefault="005A7D3C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9</w:t>
            </w: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67FE1A93" w14:textId="77777777" w:rsidR="005A7D3C" w:rsidRPr="008120B4" w:rsidRDefault="005A7D3C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10</w:t>
            </w: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1A4E6D3E" w14:textId="77777777" w:rsidR="005A7D3C" w:rsidRPr="008120B4" w:rsidRDefault="005A7D3C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b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b/>
                <w:w w:val="85"/>
                <w:sz w:val="20"/>
                <w:szCs w:val="20"/>
                <w:lang w:val="es-ES"/>
              </w:rPr>
              <w:t>Software</w:t>
            </w:r>
          </w:p>
        </w:tc>
        <w:tc>
          <w:tcPr>
            <w:tcW w:w="15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4DC1B652" w14:textId="77777777" w:rsidR="005A7D3C" w:rsidRPr="008120B4" w:rsidRDefault="005A7D3C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Ficheros</w:t>
            </w:r>
          </w:p>
        </w:tc>
        <w:tc>
          <w:tcPr>
            <w:tcW w:w="34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1B7C369E" w14:textId="77777777" w:rsidR="005A7D3C" w:rsidRPr="008120B4" w:rsidRDefault="005A7D3C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Medidas de seguridad para acceder al recurso</w:t>
            </w:r>
          </w:p>
        </w:tc>
      </w:tr>
      <w:tr w:rsidR="005A7D3C" w:rsidRPr="008120B4" w14:paraId="4960D52D" w14:textId="77777777" w:rsidTr="00883CDE">
        <w:trPr>
          <w:trHeight w:hRule="exact" w:val="340"/>
        </w:trPr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088235B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1C13DF0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D71FEF8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94F67AD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6495427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62E4331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7D4A5B6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3E61B25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DAC4717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52FFF5F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D6493F6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  <w:r w:rsidRPr="008120B4"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  <w:t>Adobe Acrobat</w:t>
            </w:r>
          </w:p>
        </w:tc>
        <w:tc>
          <w:tcPr>
            <w:tcW w:w="15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68D23E6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34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FA71F18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73B0B339" w14:textId="77777777" w:rsidTr="00883CDE">
        <w:trPr>
          <w:trHeight w:hRule="exact" w:val="340"/>
        </w:trPr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2DF0A1F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1941AE1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9D81EDB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324675D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69E3047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DAEF74C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C5200D8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0F716F8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238D9EB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A0D048F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074A2EA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  <w:r w:rsidRPr="008120B4"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  <w:t>Correo Electrónico</w:t>
            </w:r>
          </w:p>
        </w:tc>
        <w:tc>
          <w:tcPr>
            <w:tcW w:w="15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59AB0FF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34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A84CCC7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53CED447" w14:textId="77777777" w:rsidTr="00883CDE">
        <w:trPr>
          <w:trHeight w:hRule="exact" w:val="340"/>
        </w:trPr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CD8961B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C036225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8D92B91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E69128C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FF95988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BEC739F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91C83F5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5FF4F1C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E8A9760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5DE0C2E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285ED13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  <w:r w:rsidRPr="008120B4"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  <w:t>Microsoft Office</w:t>
            </w:r>
          </w:p>
        </w:tc>
        <w:tc>
          <w:tcPr>
            <w:tcW w:w="15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6E49365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34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9F76AF3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3A597BB3" w14:textId="77777777" w:rsidTr="00883CDE">
        <w:trPr>
          <w:trHeight w:hRule="exact" w:val="340"/>
        </w:trPr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0B28621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BD06DC4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60FC083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5591FEE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72ACC19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FE49E5F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09C5A55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9425515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0C6D72E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739BD4E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D2018A6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  <w:r w:rsidRPr="008120B4"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  <w:t>Gestión Comercial</w:t>
            </w:r>
          </w:p>
        </w:tc>
        <w:tc>
          <w:tcPr>
            <w:tcW w:w="15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35E84CD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34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C1986E9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4F87ACE9" w14:textId="77777777" w:rsidTr="00883CDE">
        <w:trPr>
          <w:trHeight w:hRule="exact" w:val="340"/>
        </w:trPr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5EB60D1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1EDDCCA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D3BE0F7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D322453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7A83E4C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C6AC1A6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693E78E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326FBF2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99C1FB8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579C782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BE7B51F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  <w:r w:rsidRPr="008120B4"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  <w:t>Gestión Contable</w:t>
            </w:r>
          </w:p>
        </w:tc>
        <w:tc>
          <w:tcPr>
            <w:tcW w:w="15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31C3982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34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CD70280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16833304" w14:textId="77777777" w:rsidTr="00883CDE">
        <w:trPr>
          <w:trHeight w:hRule="exact" w:val="340"/>
        </w:trPr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3013A44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1251175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61B6550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40A5D31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CA60FCD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9B914C0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C5DC52C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461DE08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98FC9D3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C3E733A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2D74E29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  <w:r w:rsidRPr="008120B4"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  <w:t xml:space="preserve">Gestión Laboral </w:t>
            </w:r>
          </w:p>
        </w:tc>
        <w:tc>
          <w:tcPr>
            <w:tcW w:w="15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8DE6FC8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34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8733349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07627ED5" w14:textId="77777777" w:rsidTr="00883CDE">
        <w:trPr>
          <w:trHeight w:hRule="exact" w:val="340"/>
        </w:trPr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248DC79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03ED465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566D048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451065D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36E0C71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FE018E6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3282532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627A989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A9FB35B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BB07895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C0ED3C1" w14:textId="77777777" w:rsidR="005A7D3C" w:rsidRPr="008120B4" w:rsidRDefault="005A7D3C" w:rsidP="00883CDE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  <w:r w:rsidRPr="008120B4"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  <w:t>Gestión Privacidad</w:t>
            </w:r>
          </w:p>
        </w:tc>
        <w:tc>
          <w:tcPr>
            <w:tcW w:w="15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FDE74F8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34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43A307A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57670332" w14:textId="77777777" w:rsidTr="00883CDE">
        <w:trPr>
          <w:trHeight w:hRule="exact" w:val="340"/>
        </w:trPr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8A861EE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EC1DC47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E2C4A17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42313F8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0C1F319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B97F667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FD48B9B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7FCB05E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406F80A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A667512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7A5FA6D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15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584D4A1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34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3DE04B2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6D70A39B" w14:textId="77777777" w:rsidTr="00883CDE">
        <w:trPr>
          <w:trHeight w:hRule="exact" w:val="340"/>
        </w:trPr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5F26989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FC77479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1CC3FA5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3B24FD2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AACEB95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6D677C4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CBD5C5E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78D4489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18B1310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F6717BE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106A013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15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637E0C2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34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8B61C83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35F3E2D8" w14:textId="77777777" w:rsidTr="00883CDE">
        <w:trPr>
          <w:trHeight w:hRule="exact" w:val="340"/>
        </w:trPr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5415F3B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7EF1FE5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BA75646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DA5C393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B4CB9E4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984315B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F661526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A462945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0AA2D6E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B9DCE6B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004C9A6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15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2B89290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34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DDB6D11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</w:tbl>
    <w:p w14:paraId="68523EC0" w14:textId="77777777" w:rsidR="005A7D3C" w:rsidRPr="008120B4" w:rsidRDefault="005A7D3C" w:rsidP="005A7D3C">
      <w:pPr>
        <w:tabs>
          <w:tab w:val="left" w:pos="3199"/>
          <w:tab w:val="left" w:pos="6288"/>
        </w:tabs>
        <w:spacing w:line="193" w:lineRule="exact"/>
        <w:ind w:left="142"/>
        <w:rPr>
          <w:rFonts w:eastAsia="Calibri" w:cs="Calibri"/>
          <w:b/>
          <w:bCs/>
          <w:i/>
          <w:color w:val="4F6128"/>
          <w:spacing w:val="-1"/>
          <w:szCs w:val="20"/>
          <w:lang w:val="es-ES"/>
        </w:rPr>
      </w:pPr>
    </w:p>
    <w:p w14:paraId="363E3420" w14:textId="77777777" w:rsidR="00EA49DB" w:rsidRPr="008120B4" w:rsidRDefault="00EA49DB" w:rsidP="00EA49DB">
      <w:pPr>
        <w:tabs>
          <w:tab w:val="left" w:pos="3199"/>
          <w:tab w:val="left" w:pos="6288"/>
        </w:tabs>
        <w:ind w:right="-108"/>
        <w:rPr>
          <w:rFonts w:eastAsia="Calibri" w:cs="Calibri"/>
          <w:b/>
          <w:bCs/>
          <w:i/>
          <w:color w:val="4F6128"/>
          <w:spacing w:val="-1"/>
          <w:sz w:val="16"/>
          <w:szCs w:val="16"/>
          <w:lang w:val="es-ES"/>
        </w:rPr>
      </w:pPr>
      <w:r w:rsidRPr="008120B4">
        <w:rPr>
          <w:rFonts w:eastAsia="Calibri" w:cs="Calibri"/>
          <w:b/>
          <w:bCs/>
          <w:i/>
          <w:color w:val="4F6128"/>
          <w:spacing w:val="-1"/>
          <w:sz w:val="16"/>
          <w:szCs w:val="16"/>
          <w:lang w:val="es-ES"/>
        </w:rPr>
        <w:t>Medidas de seguridad para acceder al recurso</w:t>
      </w:r>
    </w:p>
    <w:tbl>
      <w:tblPr>
        <w:tblStyle w:val="Tablaconcuadrcula"/>
        <w:tblW w:w="0" w:type="auto"/>
        <w:tblInd w:w="142" w:type="dxa"/>
        <w:tblBorders>
          <w:top w:val="single" w:sz="4" w:space="0" w:color="BFBFBF" w:themeColor="background1" w:themeShade="BF"/>
          <w:left w:val="none" w:sz="0" w:space="0" w:color="auto"/>
          <w:bottom w:val="single" w:sz="4" w:space="0" w:color="BFBFBF" w:themeColor="background1" w:themeShade="BF"/>
          <w:right w:val="none" w:sz="0" w:space="0" w:color="auto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526"/>
        <w:gridCol w:w="425"/>
        <w:gridCol w:w="7654"/>
      </w:tblGrid>
      <w:tr w:rsidR="00EA49DB" w:rsidRPr="008120B4" w14:paraId="1673F590" w14:textId="77777777" w:rsidTr="00046DA8">
        <w:tc>
          <w:tcPr>
            <w:tcW w:w="1526" w:type="dxa"/>
            <w:vMerge w:val="restart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0B628A71" w14:textId="77777777" w:rsidR="00EA49DB" w:rsidRPr="008120B4" w:rsidRDefault="00EA49DB" w:rsidP="00873995">
            <w:pPr>
              <w:tabs>
                <w:tab w:val="left" w:pos="3199"/>
                <w:tab w:val="left" w:pos="6288"/>
              </w:tabs>
              <w:spacing w:after="0"/>
              <w:ind w:right="-108"/>
              <w:rPr>
                <w:rFonts w:eastAsia="Calibri" w:cs="Calibri"/>
                <w:b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b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>Soportes</w:t>
            </w:r>
          </w:p>
        </w:tc>
        <w:tc>
          <w:tcPr>
            <w:tcW w:w="42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E65CA38" w14:textId="77777777" w:rsidR="00EA49DB" w:rsidRPr="008120B4" w:rsidRDefault="00EA49DB" w:rsidP="00EA49DB">
            <w:pPr>
              <w:tabs>
                <w:tab w:val="left" w:pos="3199"/>
                <w:tab w:val="left" w:pos="6288"/>
              </w:tabs>
              <w:spacing w:after="0"/>
              <w:jc w:val="center"/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>1</w:t>
            </w:r>
          </w:p>
        </w:tc>
        <w:tc>
          <w:tcPr>
            <w:tcW w:w="765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nil"/>
              <w:right w:val="single" w:sz="6" w:space="0" w:color="BFBFBF" w:themeColor="background1" w:themeShade="BF"/>
            </w:tcBorders>
          </w:tcPr>
          <w:p w14:paraId="020BB6E4" w14:textId="77777777" w:rsidR="00EA49DB" w:rsidRPr="008120B4" w:rsidRDefault="00B8500D" w:rsidP="00873995">
            <w:pPr>
              <w:tabs>
                <w:tab w:val="left" w:pos="3199"/>
                <w:tab w:val="left" w:pos="6288"/>
              </w:tabs>
              <w:spacing w:after="0"/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>*</w:t>
            </w:r>
            <w:r w:rsidR="00EA49DB" w:rsidRPr="008120B4"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>Guardado en Mobiliario o Departamento con medidas de seguridad</w:t>
            </w:r>
          </w:p>
        </w:tc>
      </w:tr>
      <w:tr w:rsidR="00EA49DB" w:rsidRPr="008120B4" w14:paraId="0A33B159" w14:textId="77777777" w:rsidTr="00046DA8">
        <w:tc>
          <w:tcPr>
            <w:tcW w:w="1526" w:type="dxa"/>
            <w:vMerge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9A059A5" w14:textId="77777777" w:rsidR="00EA49DB" w:rsidRPr="008120B4" w:rsidRDefault="00EA49DB" w:rsidP="00873995">
            <w:pPr>
              <w:tabs>
                <w:tab w:val="left" w:pos="3199"/>
                <w:tab w:val="left" w:pos="6288"/>
              </w:tabs>
              <w:spacing w:after="0"/>
              <w:ind w:right="-108"/>
              <w:rPr>
                <w:rFonts w:eastAsia="Calibri" w:cs="Calibri"/>
                <w:b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</w:p>
        </w:tc>
        <w:tc>
          <w:tcPr>
            <w:tcW w:w="42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79C18F6" w14:textId="77777777" w:rsidR="00EA49DB" w:rsidRPr="008120B4" w:rsidRDefault="00EA49DB" w:rsidP="00EA49DB">
            <w:pPr>
              <w:tabs>
                <w:tab w:val="left" w:pos="3199"/>
                <w:tab w:val="left" w:pos="6288"/>
              </w:tabs>
              <w:spacing w:after="0"/>
              <w:jc w:val="center"/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>2</w:t>
            </w:r>
          </w:p>
        </w:tc>
        <w:tc>
          <w:tcPr>
            <w:tcW w:w="7654" w:type="dxa"/>
            <w:tcBorders>
              <w:top w:val="nil"/>
              <w:left w:val="single" w:sz="6" w:space="0" w:color="BFBFBF" w:themeColor="background1" w:themeShade="BF"/>
              <w:bottom w:val="nil"/>
              <w:right w:val="single" w:sz="6" w:space="0" w:color="BFBFBF" w:themeColor="background1" w:themeShade="BF"/>
            </w:tcBorders>
          </w:tcPr>
          <w:p w14:paraId="5A765F52" w14:textId="77777777" w:rsidR="00EA49DB" w:rsidRPr="008120B4" w:rsidRDefault="00EA49DB" w:rsidP="00873995">
            <w:pPr>
              <w:tabs>
                <w:tab w:val="left" w:pos="3199"/>
                <w:tab w:val="left" w:pos="6288"/>
              </w:tabs>
              <w:spacing w:after="0"/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>Guardado en Mobiliario y Departamento con medidas de seguridad</w:t>
            </w:r>
          </w:p>
        </w:tc>
      </w:tr>
      <w:tr w:rsidR="00EA49DB" w:rsidRPr="008120B4" w14:paraId="2D026CE8" w14:textId="77777777" w:rsidTr="00046DA8">
        <w:tc>
          <w:tcPr>
            <w:tcW w:w="1526" w:type="dxa"/>
            <w:vMerge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C274DAA" w14:textId="77777777" w:rsidR="00EA49DB" w:rsidRPr="008120B4" w:rsidRDefault="00EA49DB" w:rsidP="00873995">
            <w:pPr>
              <w:tabs>
                <w:tab w:val="left" w:pos="3199"/>
                <w:tab w:val="left" w:pos="6288"/>
              </w:tabs>
              <w:spacing w:after="0"/>
              <w:ind w:right="-108"/>
              <w:rPr>
                <w:rFonts w:eastAsia="Calibri" w:cs="Calibri"/>
                <w:b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</w:p>
        </w:tc>
        <w:tc>
          <w:tcPr>
            <w:tcW w:w="42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ADB64A7" w14:textId="77777777" w:rsidR="00EA49DB" w:rsidRPr="008120B4" w:rsidRDefault="00EA49DB" w:rsidP="00EA49DB">
            <w:pPr>
              <w:tabs>
                <w:tab w:val="left" w:pos="3199"/>
                <w:tab w:val="left" w:pos="6288"/>
              </w:tabs>
              <w:spacing w:after="0"/>
              <w:jc w:val="center"/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>3</w:t>
            </w:r>
          </w:p>
        </w:tc>
        <w:tc>
          <w:tcPr>
            <w:tcW w:w="7654" w:type="dxa"/>
            <w:tcBorders>
              <w:top w:val="nil"/>
              <w:left w:val="single" w:sz="6" w:space="0" w:color="BFBFBF" w:themeColor="background1" w:themeShade="BF"/>
              <w:bottom w:val="nil"/>
              <w:right w:val="single" w:sz="6" w:space="0" w:color="BFBFBF" w:themeColor="background1" w:themeShade="BF"/>
            </w:tcBorders>
          </w:tcPr>
          <w:p w14:paraId="1DB111BE" w14:textId="77777777" w:rsidR="00EA49DB" w:rsidRPr="008120B4" w:rsidRDefault="00EA49DB" w:rsidP="00873995">
            <w:pPr>
              <w:tabs>
                <w:tab w:val="left" w:pos="3199"/>
                <w:tab w:val="left" w:pos="6288"/>
              </w:tabs>
              <w:spacing w:after="0"/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>Guardado en Local externo con medidas de seguridad</w:t>
            </w:r>
          </w:p>
        </w:tc>
      </w:tr>
      <w:tr w:rsidR="00EA49DB" w:rsidRPr="008120B4" w14:paraId="75FBC4C4" w14:textId="77777777" w:rsidTr="00046DA8">
        <w:tc>
          <w:tcPr>
            <w:tcW w:w="1526" w:type="dxa"/>
            <w:vMerge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118D3AD" w14:textId="77777777" w:rsidR="00EA49DB" w:rsidRPr="008120B4" w:rsidRDefault="00EA49DB" w:rsidP="00873995">
            <w:pPr>
              <w:tabs>
                <w:tab w:val="left" w:pos="3199"/>
                <w:tab w:val="left" w:pos="6288"/>
              </w:tabs>
              <w:spacing w:after="0"/>
              <w:ind w:right="-108"/>
              <w:rPr>
                <w:rFonts w:eastAsia="Calibri" w:cs="Calibri"/>
                <w:b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</w:p>
        </w:tc>
        <w:tc>
          <w:tcPr>
            <w:tcW w:w="42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07D740E" w14:textId="77777777" w:rsidR="00EA49DB" w:rsidRPr="008120B4" w:rsidRDefault="00EA49DB" w:rsidP="00EA49DB">
            <w:pPr>
              <w:tabs>
                <w:tab w:val="left" w:pos="3199"/>
                <w:tab w:val="left" w:pos="6288"/>
              </w:tabs>
              <w:spacing w:after="0"/>
              <w:jc w:val="center"/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>4</w:t>
            </w:r>
          </w:p>
        </w:tc>
        <w:tc>
          <w:tcPr>
            <w:tcW w:w="7654" w:type="dxa"/>
            <w:tcBorders>
              <w:top w:val="nil"/>
              <w:left w:val="single" w:sz="6" w:space="0" w:color="BFBFBF" w:themeColor="background1" w:themeShade="BF"/>
              <w:bottom w:val="nil"/>
              <w:right w:val="single" w:sz="6" w:space="0" w:color="BFBFBF" w:themeColor="background1" w:themeShade="BF"/>
            </w:tcBorders>
          </w:tcPr>
          <w:p w14:paraId="27DA1F9E" w14:textId="77777777" w:rsidR="00EA49DB" w:rsidRPr="008120B4" w:rsidRDefault="00EA49DB" w:rsidP="00873995">
            <w:pPr>
              <w:tabs>
                <w:tab w:val="left" w:pos="3199"/>
                <w:tab w:val="left" w:pos="6288"/>
              </w:tabs>
              <w:spacing w:after="0"/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>Guardado o cerrado con llave (formato papel)</w:t>
            </w:r>
          </w:p>
        </w:tc>
      </w:tr>
      <w:tr w:rsidR="00EA49DB" w:rsidRPr="008120B4" w14:paraId="69CBF573" w14:textId="77777777" w:rsidTr="00046DA8">
        <w:tc>
          <w:tcPr>
            <w:tcW w:w="1526" w:type="dxa"/>
            <w:vMerge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6B88146" w14:textId="77777777" w:rsidR="00EA49DB" w:rsidRPr="008120B4" w:rsidRDefault="00EA49DB" w:rsidP="00873995">
            <w:pPr>
              <w:tabs>
                <w:tab w:val="left" w:pos="3199"/>
                <w:tab w:val="left" w:pos="6288"/>
              </w:tabs>
              <w:spacing w:after="0"/>
              <w:ind w:right="-108"/>
              <w:rPr>
                <w:rFonts w:eastAsia="Calibri" w:cs="Calibri"/>
                <w:b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</w:p>
        </w:tc>
        <w:tc>
          <w:tcPr>
            <w:tcW w:w="42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F442DD2" w14:textId="77777777" w:rsidR="00EA49DB" w:rsidRPr="008120B4" w:rsidRDefault="00EA49DB" w:rsidP="00EA49DB">
            <w:pPr>
              <w:tabs>
                <w:tab w:val="left" w:pos="3199"/>
                <w:tab w:val="left" w:pos="6288"/>
              </w:tabs>
              <w:spacing w:after="0"/>
              <w:jc w:val="center"/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>5</w:t>
            </w:r>
          </w:p>
        </w:tc>
        <w:tc>
          <w:tcPr>
            <w:tcW w:w="7654" w:type="dxa"/>
            <w:tcBorders>
              <w:top w:val="nil"/>
              <w:left w:val="single" w:sz="6" w:space="0" w:color="BFBFBF" w:themeColor="background1" w:themeShade="BF"/>
              <w:bottom w:val="nil"/>
              <w:right w:val="single" w:sz="6" w:space="0" w:color="BFBFBF" w:themeColor="background1" w:themeShade="BF"/>
            </w:tcBorders>
          </w:tcPr>
          <w:p w14:paraId="759ED7DB" w14:textId="77777777" w:rsidR="00EA49DB" w:rsidRPr="008120B4" w:rsidRDefault="00EA49DB" w:rsidP="00873995">
            <w:pPr>
              <w:tabs>
                <w:tab w:val="left" w:pos="3199"/>
                <w:tab w:val="left" w:pos="6288"/>
              </w:tabs>
              <w:spacing w:after="0"/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>Guardado con huella dactilar o contraseña (formato digital)</w:t>
            </w:r>
          </w:p>
        </w:tc>
      </w:tr>
      <w:tr w:rsidR="00EA49DB" w:rsidRPr="008120B4" w14:paraId="5220F5E7" w14:textId="77777777" w:rsidTr="00046DA8">
        <w:tc>
          <w:tcPr>
            <w:tcW w:w="1526" w:type="dxa"/>
            <w:vMerge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0943796" w14:textId="77777777" w:rsidR="00EA49DB" w:rsidRPr="008120B4" w:rsidRDefault="00EA49DB" w:rsidP="00873995">
            <w:pPr>
              <w:tabs>
                <w:tab w:val="left" w:pos="3199"/>
                <w:tab w:val="left" w:pos="6288"/>
              </w:tabs>
              <w:spacing w:after="0"/>
              <w:rPr>
                <w:rFonts w:eastAsia="Calibri" w:cs="Calibri"/>
                <w:b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</w:p>
        </w:tc>
        <w:tc>
          <w:tcPr>
            <w:tcW w:w="42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125442A" w14:textId="77777777" w:rsidR="00EA49DB" w:rsidRPr="008120B4" w:rsidRDefault="00EA49DB" w:rsidP="00EA49DB">
            <w:pPr>
              <w:tabs>
                <w:tab w:val="left" w:pos="3199"/>
                <w:tab w:val="left" w:pos="6288"/>
              </w:tabs>
              <w:spacing w:after="0"/>
              <w:jc w:val="center"/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>6</w:t>
            </w:r>
          </w:p>
        </w:tc>
        <w:tc>
          <w:tcPr>
            <w:tcW w:w="7654" w:type="dxa"/>
            <w:tcBorders>
              <w:top w:val="nil"/>
              <w:left w:val="single" w:sz="6" w:space="0" w:color="BFBFBF" w:themeColor="background1" w:themeShade="BF"/>
              <w:bottom w:val="nil"/>
              <w:right w:val="single" w:sz="6" w:space="0" w:color="BFBFBF" w:themeColor="background1" w:themeShade="BF"/>
            </w:tcBorders>
          </w:tcPr>
          <w:p w14:paraId="6DB4F4D1" w14:textId="77777777" w:rsidR="00EA49DB" w:rsidRPr="008120B4" w:rsidRDefault="00EA49DB" w:rsidP="00873995">
            <w:pPr>
              <w:tabs>
                <w:tab w:val="left" w:pos="3199"/>
                <w:tab w:val="left" w:pos="6288"/>
              </w:tabs>
              <w:spacing w:after="0"/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>Guardado en caja fuerte, en armario independiente al servidor</w:t>
            </w:r>
          </w:p>
        </w:tc>
      </w:tr>
      <w:tr w:rsidR="00EA49DB" w:rsidRPr="008120B4" w14:paraId="49020088" w14:textId="77777777" w:rsidTr="00046DA8">
        <w:tc>
          <w:tcPr>
            <w:tcW w:w="1526" w:type="dxa"/>
            <w:vMerge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586820C" w14:textId="77777777" w:rsidR="00EA49DB" w:rsidRPr="008120B4" w:rsidRDefault="00EA49DB" w:rsidP="00873995">
            <w:pPr>
              <w:tabs>
                <w:tab w:val="left" w:pos="3199"/>
                <w:tab w:val="left" w:pos="6288"/>
              </w:tabs>
              <w:spacing w:after="0"/>
              <w:rPr>
                <w:rFonts w:eastAsia="Calibri" w:cs="Calibri"/>
                <w:b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</w:p>
        </w:tc>
        <w:tc>
          <w:tcPr>
            <w:tcW w:w="42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437EC1D" w14:textId="77777777" w:rsidR="00EA49DB" w:rsidRPr="008120B4" w:rsidRDefault="00EA49DB" w:rsidP="00EA49DB">
            <w:pPr>
              <w:tabs>
                <w:tab w:val="left" w:pos="3199"/>
                <w:tab w:val="left" w:pos="6288"/>
              </w:tabs>
              <w:spacing w:after="0"/>
              <w:jc w:val="center"/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>7</w:t>
            </w:r>
          </w:p>
        </w:tc>
        <w:tc>
          <w:tcPr>
            <w:tcW w:w="7654" w:type="dxa"/>
            <w:tcBorders>
              <w:top w:val="nil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069E1A4" w14:textId="77777777" w:rsidR="00EA49DB" w:rsidRPr="008120B4" w:rsidRDefault="00EA49DB" w:rsidP="00873995">
            <w:pPr>
              <w:tabs>
                <w:tab w:val="left" w:pos="3199"/>
                <w:tab w:val="left" w:pos="6288"/>
              </w:tabs>
              <w:spacing w:after="0"/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bCs/>
                <w:i/>
                <w:color w:val="FF0000"/>
                <w:spacing w:val="-1"/>
                <w:sz w:val="16"/>
                <w:szCs w:val="16"/>
                <w:lang w:val="es-ES"/>
              </w:rPr>
              <w:t>Guardado sin medidas de seguridad</w:t>
            </w:r>
          </w:p>
        </w:tc>
      </w:tr>
    </w:tbl>
    <w:p w14:paraId="6CDB44D5" w14:textId="77777777" w:rsidR="00EA49DB" w:rsidRPr="008120B4" w:rsidRDefault="00EA49DB" w:rsidP="00EA49DB">
      <w:pPr>
        <w:spacing w:after="0" w:line="200" w:lineRule="exact"/>
        <w:rPr>
          <w:szCs w:val="20"/>
          <w:lang w:val="es-ES"/>
        </w:rPr>
      </w:pPr>
    </w:p>
    <w:tbl>
      <w:tblPr>
        <w:tblStyle w:val="Tablaconcuadrcula"/>
        <w:tblW w:w="0" w:type="auto"/>
        <w:tblInd w:w="142" w:type="dxa"/>
        <w:tblBorders>
          <w:top w:val="single" w:sz="4" w:space="0" w:color="BFBFBF" w:themeColor="background1" w:themeShade="BF"/>
          <w:left w:val="none" w:sz="0" w:space="0" w:color="auto"/>
          <w:bottom w:val="single" w:sz="4" w:space="0" w:color="BFBFBF" w:themeColor="background1" w:themeShade="BF"/>
          <w:right w:val="none" w:sz="0" w:space="0" w:color="auto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23"/>
        <w:gridCol w:w="1103"/>
        <w:gridCol w:w="425"/>
        <w:gridCol w:w="7654"/>
      </w:tblGrid>
      <w:tr w:rsidR="00EA49DB" w:rsidRPr="008120B4" w14:paraId="216026C3" w14:textId="77777777" w:rsidTr="00046DA8">
        <w:tc>
          <w:tcPr>
            <w:tcW w:w="423" w:type="dxa"/>
            <w:vMerge w:val="restart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extDirection w:val="btLr"/>
          </w:tcPr>
          <w:p w14:paraId="32ECA102" w14:textId="77777777" w:rsidR="00EA49DB" w:rsidRPr="008120B4" w:rsidRDefault="00EA49DB" w:rsidP="00EA49DB">
            <w:pPr>
              <w:tabs>
                <w:tab w:val="left" w:pos="3199"/>
                <w:tab w:val="left" w:pos="6288"/>
              </w:tabs>
              <w:spacing w:after="0"/>
              <w:ind w:left="113" w:right="-108"/>
              <w:jc w:val="center"/>
              <w:rPr>
                <w:rFonts w:eastAsia="Calibri" w:cs="Calibri"/>
                <w:b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b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>Software</w:t>
            </w:r>
          </w:p>
        </w:tc>
        <w:tc>
          <w:tcPr>
            <w:tcW w:w="1103" w:type="dxa"/>
            <w:vMerge w:val="restart"/>
            <w:tcBorders>
              <w:left w:val="single" w:sz="6" w:space="0" w:color="BFBFBF" w:themeColor="background1" w:themeShade="BF"/>
            </w:tcBorders>
            <w:vAlign w:val="center"/>
          </w:tcPr>
          <w:p w14:paraId="3AE9867E" w14:textId="77777777" w:rsidR="00EA49DB" w:rsidRPr="008120B4" w:rsidRDefault="00EA49DB" w:rsidP="00883CDE">
            <w:pPr>
              <w:tabs>
                <w:tab w:val="left" w:pos="3199"/>
                <w:tab w:val="left" w:pos="6288"/>
              </w:tabs>
              <w:spacing w:after="0"/>
              <w:ind w:right="-108"/>
              <w:rPr>
                <w:rFonts w:eastAsia="Calibri" w:cs="Calibri"/>
                <w:b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b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>Control de acceso</w:t>
            </w:r>
          </w:p>
        </w:tc>
        <w:tc>
          <w:tcPr>
            <w:tcW w:w="425" w:type="dxa"/>
            <w:tcBorders>
              <w:right w:val="single" w:sz="6" w:space="0" w:color="BFBFBF" w:themeColor="background1" w:themeShade="BF"/>
            </w:tcBorders>
          </w:tcPr>
          <w:p w14:paraId="2BD97587" w14:textId="77777777" w:rsidR="00EA49DB" w:rsidRPr="008120B4" w:rsidRDefault="00EA49DB" w:rsidP="00883CDE">
            <w:pPr>
              <w:tabs>
                <w:tab w:val="left" w:pos="3199"/>
                <w:tab w:val="left" w:pos="6288"/>
              </w:tabs>
              <w:spacing w:after="0"/>
              <w:ind w:left="-108" w:right="-108"/>
              <w:jc w:val="center"/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>1</w:t>
            </w:r>
          </w:p>
        </w:tc>
        <w:tc>
          <w:tcPr>
            <w:tcW w:w="765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nil"/>
              <w:right w:val="single" w:sz="6" w:space="0" w:color="BFBFBF" w:themeColor="background1" w:themeShade="BF"/>
            </w:tcBorders>
          </w:tcPr>
          <w:p w14:paraId="507E8925" w14:textId="77777777" w:rsidR="00EA49DB" w:rsidRPr="008120B4" w:rsidRDefault="00B8500D" w:rsidP="00B62E29">
            <w:pPr>
              <w:tabs>
                <w:tab w:val="left" w:pos="3199"/>
                <w:tab w:val="left" w:pos="6288"/>
              </w:tabs>
              <w:spacing w:after="0"/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>*</w:t>
            </w:r>
            <w:r w:rsidR="00EA49DB" w:rsidRPr="008120B4"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>Acceso regido por el control de acceso a los equipos informáticos</w:t>
            </w:r>
          </w:p>
        </w:tc>
      </w:tr>
      <w:tr w:rsidR="00EA49DB" w:rsidRPr="008120B4" w14:paraId="1E517D46" w14:textId="77777777" w:rsidTr="00046DA8">
        <w:tc>
          <w:tcPr>
            <w:tcW w:w="423" w:type="dxa"/>
            <w:vMerge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0BBC3E9" w14:textId="77777777" w:rsidR="00EA49DB" w:rsidRPr="008120B4" w:rsidRDefault="00EA49DB" w:rsidP="00883CDE">
            <w:pPr>
              <w:tabs>
                <w:tab w:val="left" w:pos="3199"/>
                <w:tab w:val="left" w:pos="6288"/>
              </w:tabs>
              <w:spacing w:after="0"/>
              <w:ind w:right="-108"/>
              <w:rPr>
                <w:rFonts w:eastAsia="Calibri" w:cs="Calibri"/>
                <w:b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</w:p>
        </w:tc>
        <w:tc>
          <w:tcPr>
            <w:tcW w:w="1103" w:type="dxa"/>
            <w:vMerge/>
            <w:tcBorders>
              <w:left w:val="single" w:sz="6" w:space="0" w:color="BFBFBF" w:themeColor="background1" w:themeShade="BF"/>
            </w:tcBorders>
          </w:tcPr>
          <w:p w14:paraId="3E57768B" w14:textId="77777777" w:rsidR="00EA49DB" w:rsidRPr="008120B4" w:rsidRDefault="00EA49DB" w:rsidP="00883CDE">
            <w:pPr>
              <w:tabs>
                <w:tab w:val="left" w:pos="3199"/>
                <w:tab w:val="left" w:pos="6288"/>
              </w:tabs>
              <w:spacing w:after="0"/>
              <w:ind w:right="-108"/>
              <w:rPr>
                <w:rFonts w:eastAsia="Calibri" w:cs="Calibri"/>
                <w:b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</w:p>
        </w:tc>
        <w:tc>
          <w:tcPr>
            <w:tcW w:w="425" w:type="dxa"/>
            <w:tcBorders>
              <w:right w:val="single" w:sz="6" w:space="0" w:color="BFBFBF" w:themeColor="background1" w:themeShade="BF"/>
            </w:tcBorders>
          </w:tcPr>
          <w:p w14:paraId="3C6B957A" w14:textId="77777777" w:rsidR="00EA49DB" w:rsidRPr="008120B4" w:rsidRDefault="00EA49DB" w:rsidP="00883CDE">
            <w:pPr>
              <w:tabs>
                <w:tab w:val="left" w:pos="3199"/>
                <w:tab w:val="left" w:pos="6288"/>
              </w:tabs>
              <w:spacing w:after="0"/>
              <w:ind w:left="-108" w:right="-108"/>
              <w:jc w:val="center"/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>2</w:t>
            </w:r>
          </w:p>
        </w:tc>
        <w:tc>
          <w:tcPr>
            <w:tcW w:w="7654" w:type="dxa"/>
            <w:tcBorders>
              <w:top w:val="nil"/>
              <w:left w:val="single" w:sz="6" w:space="0" w:color="BFBFBF" w:themeColor="background1" w:themeShade="BF"/>
              <w:bottom w:val="nil"/>
              <w:right w:val="single" w:sz="6" w:space="0" w:color="BFBFBF" w:themeColor="background1" w:themeShade="BF"/>
            </w:tcBorders>
          </w:tcPr>
          <w:p w14:paraId="06524C9B" w14:textId="77777777" w:rsidR="00EA49DB" w:rsidRPr="008120B4" w:rsidRDefault="00EA49DB" w:rsidP="00B62E29">
            <w:pPr>
              <w:widowControl w:val="0"/>
              <w:tabs>
                <w:tab w:val="left" w:pos="3199"/>
                <w:tab w:val="left" w:pos="6288"/>
              </w:tabs>
              <w:spacing w:after="0"/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>Acceso mediante contraseña</w:t>
            </w:r>
          </w:p>
        </w:tc>
      </w:tr>
      <w:tr w:rsidR="00EA49DB" w:rsidRPr="008120B4" w14:paraId="44F07AB6" w14:textId="77777777" w:rsidTr="00046DA8">
        <w:tc>
          <w:tcPr>
            <w:tcW w:w="423" w:type="dxa"/>
            <w:vMerge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73FAB4A" w14:textId="77777777" w:rsidR="00EA49DB" w:rsidRPr="008120B4" w:rsidRDefault="00EA49DB" w:rsidP="00883CDE">
            <w:pPr>
              <w:tabs>
                <w:tab w:val="left" w:pos="3199"/>
                <w:tab w:val="left" w:pos="6288"/>
              </w:tabs>
              <w:spacing w:after="0"/>
              <w:ind w:right="-108"/>
              <w:rPr>
                <w:rFonts w:eastAsia="Calibri" w:cs="Calibri"/>
                <w:b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</w:p>
        </w:tc>
        <w:tc>
          <w:tcPr>
            <w:tcW w:w="1103" w:type="dxa"/>
            <w:vMerge/>
            <w:tcBorders>
              <w:left w:val="single" w:sz="6" w:space="0" w:color="BFBFBF" w:themeColor="background1" w:themeShade="BF"/>
            </w:tcBorders>
          </w:tcPr>
          <w:p w14:paraId="209B0CF4" w14:textId="77777777" w:rsidR="00EA49DB" w:rsidRPr="008120B4" w:rsidRDefault="00EA49DB" w:rsidP="00883CDE">
            <w:pPr>
              <w:tabs>
                <w:tab w:val="left" w:pos="3199"/>
                <w:tab w:val="left" w:pos="6288"/>
              </w:tabs>
              <w:spacing w:after="0"/>
              <w:ind w:right="-108"/>
              <w:rPr>
                <w:rFonts w:eastAsia="Calibri" w:cs="Calibri"/>
                <w:b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</w:p>
        </w:tc>
        <w:tc>
          <w:tcPr>
            <w:tcW w:w="425" w:type="dxa"/>
            <w:tcBorders>
              <w:right w:val="single" w:sz="6" w:space="0" w:color="BFBFBF" w:themeColor="background1" w:themeShade="BF"/>
            </w:tcBorders>
          </w:tcPr>
          <w:p w14:paraId="774CA2A9" w14:textId="77777777" w:rsidR="00EA49DB" w:rsidRPr="008120B4" w:rsidRDefault="00EA49DB" w:rsidP="00883CDE">
            <w:pPr>
              <w:tabs>
                <w:tab w:val="left" w:pos="3199"/>
                <w:tab w:val="left" w:pos="6288"/>
              </w:tabs>
              <w:spacing w:after="0"/>
              <w:ind w:left="-108" w:right="-108"/>
              <w:jc w:val="center"/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>3</w:t>
            </w:r>
          </w:p>
        </w:tc>
        <w:tc>
          <w:tcPr>
            <w:tcW w:w="7654" w:type="dxa"/>
            <w:tcBorders>
              <w:top w:val="nil"/>
              <w:left w:val="single" w:sz="6" w:space="0" w:color="BFBFBF" w:themeColor="background1" w:themeShade="BF"/>
              <w:bottom w:val="nil"/>
              <w:right w:val="single" w:sz="6" w:space="0" w:color="BFBFBF" w:themeColor="background1" w:themeShade="BF"/>
            </w:tcBorders>
          </w:tcPr>
          <w:p w14:paraId="52092C2C" w14:textId="77777777" w:rsidR="00EA49DB" w:rsidRPr="008120B4" w:rsidRDefault="00EA49DB" w:rsidP="00B62E29">
            <w:pPr>
              <w:tabs>
                <w:tab w:val="left" w:pos="3199"/>
                <w:tab w:val="left" w:pos="6288"/>
              </w:tabs>
              <w:spacing w:after="0"/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>Acceso mediante usuario y contraseña</w:t>
            </w:r>
          </w:p>
        </w:tc>
      </w:tr>
      <w:tr w:rsidR="00EA49DB" w:rsidRPr="008120B4" w14:paraId="1DB78941" w14:textId="77777777" w:rsidTr="00046DA8">
        <w:tc>
          <w:tcPr>
            <w:tcW w:w="423" w:type="dxa"/>
            <w:vMerge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8A07314" w14:textId="77777777" w:rsidR="00EA49DB" w:rsidRPr="008120B4" w:rsidRDefault="00EA49DB" w:rsidP="00883CDE">
            <w:pPr>
              <w:tabs>
                <w:tab w:val="left" w:pos="3199"/>
                <w:tab w:val="left" w:pos="6288"/>
              </w:tabs>
              <w:spacing w:after="0"/>
              <w:ind w:right="-108"/>
              <w:rPr>
                <w:rFonts w:eastAsia="Calibri" w:cs="Calibri"/>
                <w:b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</w:p>
        </w:tc>
        <w:tc>
          <w:tcPr>
            <w:tcW w:w="1103" w:type="dxa"/>
            <w:vMerge/>
            <w:tcBorders>
              <w:left w:val="single" w:sz="6" w:space="0" w:color="BFBFBF" w:themeColor="background1" w:themeShade="BF"/>
            </w:tcBorders>
          </w:tcPr>
          <w:p w14:paraId="1E6BB3BD" w14:textId="77777777" w:rsidR="00EA49DB" w:rsidRPr="008120B4" w:rsidRDefault="00EA49DB" w:rsidP="00883CDE">
            <w:pPr>
              <w:tabs>
                <w:tab w:val="left" w:pos="3199"/>
                <w:tab w:val="left" w:pos="6288"/>
              </w:tabs>
              <w:spacing w:after="0"/>
              <w:ind w:right="-108"/>
              <w:rPr>
                <w:rFonts w:eastAsia="Calibri" w:cs="Calibri"/>
                <w:b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</w:p>
        </w:tc>
        <w:tc>
          <w:tcPr>
            <w:tcW w:w="425" w:type="dxa"/>
            <w:tcBorders>
              <w:right w:val="single" w:sz="6" w:space="0" w:color="BFBFBF" w:themeColor="background1" w:themeShade="BF"/>
            </w:tcBorders>
          </w:tcPr>
          <w:p w14:paraId="24DB1B99" w14:textId="77777777" w:rsidR="00EA49DB" w:rsidRPr="008120B4" w:rsidRDefault="00EA49DB" w:rsidP="00883CDE">
            <w:pPr>
              <w:tabs>
                <w:tab w:val="left" w:pos="3199"/>
                <w:tab w:val="left" w:pos="6288"/>
              </w:tabs>
              <w:spacing w:after="0"/>
              <w:ind w:left="-108" w:right="-108"/>
              <w:jc w:val="center"/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>4</w:t>
            </w:r>
          </w:p>
        </w:tc>
        <w:tc>
          <w:tcPr>
            <w:tcW w:w="7654" w:type="dxa"/>
            <w:tcBorders>
              <w:top w:val="nil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4BE906E" w14:textId="77777777" w:rsidR="00EA49DB" w:rsidRPr="008120B4" w:rsidRDefault="00EA49DB" w:rsidP="00883CDE">
            <w:pPr>
              <w:tabs>
                <w:tab w:val="left" w:pos="3199"/>
                <w:tab w:val="left" w:pos="6288"/>
              </w:tabs>
              <w:spacing w:after="0"/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bCs/>
                <w:i/>
                <w:color w:val="FF0000"/>
                <w:spacing w:val="-1"/>
                <w:sz w:val="16"/>
                <w:szCs w:val="16"/>
                <w:lang w:val="es-ES"/>
              </w:rPr>
              <w:t>Acceso libre, sin control de acceso ni al programa ni a los equipos</w:t>
            </w:r>
          </w:p>
        </w:tc>
      </w:tr>
      <w:tr w:rsidR="00EA49DB" w:rsidRPr="008120B4" w14:paraId="3C476C70" w14:textId="77777777" w:rsidTr="00046DA8">
        <w:tc>
          <w:tcPr>
            <w:tcW w:w="423" w:type="dxa"/>
            <w:vMerge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5194C6B" w14:textId="77777777" w:rsidR="00EA49DB" w:rsidRPr="008120B4" w:rsidRDefault="00EA49DB" w:rsidP="00B62E29">
            <w:pPr>
              <w:tabs>
                <w:tab w:val="left" w:pos="3199"/>
                <w:tab w:val="left" w:pos="6288"/>
              </w:tabs>
              <w:spacing w:after="0"/>
              <w:ind w:right="-108"/>
              <w:rPr>
                <w:rFonts w:eastAsia="Calibri" w:cs="Calibri"/>
                <w:b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</w:p>
        </w:tc>
        <w:tc>
          <w:tcPr>
            <w:tcW w:w="1103" w:type="dxa"/>
            <w:vMerge w:val="restart"/>
            <w:tcBorders>
              <w:left w:val="single" w:sz="6" w:space="0" w:color="BFBFBF" w:themeColor="background1" w:themeShade="BF"/>
            </w:tcBorders>
            <w:vAlign w:val="center"/>
          </w:tcPr>
          <w:p w14:paraId="56957B7D" w14:textId="77777777" w:rsidR="00EA49DB" w:rsidRPr="008120B4" w:rsidRDefault="00EA49DB" w:rsidP="00B62E29">
            <w:pPr>
              <w:tabs>
                <w:tab w:val="left" w:pos="3199"/>
                <w:tab w:val="left" w:pos="6288"/>
              </w:tabs>
              <w:spacing w:after="0"/>
              <w:ind w:right="-108"/>
              <w:rPr>
                <w:rFonts w:eastAsia="Calibri" w:cs="Calibri"/>
                <w:b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b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>Accesos no autorizados</w:t>
            </w:r>
          </w:p>
        </w:tc>
        <w:tc>
          <w:tcPr>
            <w:tcW w:w="425" w:type="dxa"/>
            <w:tcBorders>
              <w:right w:val="single" w:sz="6" w:space="0" w:color="BFBFBF" w:themeColor="background1" w:themeShade="BF"/>
            </w:tcBorders>
          </w:tcPr>
          <w:p w14:paraId="3FAF435A" w14:textId="77777777" w:rsidR="00EA49DB" w:rsidRPr="008120B4" w:rsidRDefault="00EA49DB" w:rsidP="00883CDE">
            <w:pPr>
              <w:tabs>
                <w:tab w:val="left" w:pos="3199"/>
                <w:tab w:val="left" w:pos="6288"/>
              </w:tabs>
              <w:spacing w:after="0"/>
              <w:ind w:left="-108" w:right="-108"/>
              <w:jc w:val="center"/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>1</w:t>
            </w:r>
          </w:p>
        </w:tc>
        <w:tc>
          <w:tcPr>
            <w:tcW w:w="765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nil"/>
              <w:right w:val="single" w:sz="6" w:space="0" w:color="BFBFBF" w:themeColor="background1" w:themeShade="BF"/>
            </w:tcBorders>
          </w:tcPr>
          <w:p w14:paraId="41B79E79" w14:textId="77777777" w:rsidR="00EA49DB" w:rsidRPr="008120B4" w:rsidRDefault="00EA49DB" w:rsidP="00B62E29">
            <w:pPr>
              <w:tabs>
                <w:tab w:val="left" w:pos="3199"/>
                <w:tab w:val="left" w:pos="6288"/>
              </w:tabs>
              <w:spacing w:after="0"/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>Se ha implementado un sistema que impide los intentos reiterados no autorizados</w:t>
            </w:r>
          </w:p>
        </w:tc>
      </w:tr>
      <w:tr w:rsidR="00EA49DB" w:rsidRPr="008120B4" w14:paraId="04AA2B53" w14:textId="77777777" w:rsidTr="00046DA8">
        <w:tc>
          <w:tcPr>
            <w:tcW w:w="423" w:type="dxa"/>
            <w:vMerge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B17CE6B" w14:textId="77777777" w:rsidR="00EA49DB" w:rsidRPr="008120B4" w:rsidRDefault="00EA49DB" w:rsidP="00B62E29">
            <w:pPr>
              <w:tabs>
                <w:tab w:val="left" w:pos="3199"/>
                <w:tab w:val="left" w:pos="6288"/>
              </w:tabs>
              <w:spacing w:after="0"/>
              <w:ind w:right="-108"/>
              <w:rPr>
                <w:rFonts w:eastAsia="Calibri" w:cs="Calibri"/>
                <w:b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</w:p>
        </w:tc>
        <w:tc>
          <w:tcPr>
            <w:tcW w:w="1103" w:type="dxa"/>
            <w:vMerge/>
            <w:tcBorders>
              <w:left w:val="single" w:sz="6" w:space="0" w:color="BFBFBF" w:themeColor="background1" w:themeShade="BF"/>
            </w:tcBorders>
          </w:tcPr>
          <w:p w14:paraId="7B56AE84" w14:textId="77777777" w:rsidR="00EA49DB" w:rsidRPr="008120B4" w:rsidRDefault="00EA49DB" w:rsidP="00B62E29">
            <w:pPr>
              <w:tabs>
                <w:tab w:val="left" w:pos="3199"/>
                <w:tab w:val="left" w:pos="6288"/>
              </w:tabs>
              <w:spacing w:after="0"/>
              <w:ind w:right="-108"/>
              <w:rPr>
                <w:rFonts w:eastAsia="Calibri" w:cs="Calibri"/>
                <w:b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</w:p>
        </w:tc>
        <w:tc>
          <w:tcPr>
            <w:tcW w:w="425" w:type="dxa"/>
            <w:tcBorders>
              <w:right w:val="single" w:sz="6" w:space="0" w:color="BFBFBF" w:themeColor="background1" w:themeShade="BF"/>
            </w:tcBorders>
          </w:tcPr>
          <w:p w14:paraId="47720161" w14:textId="77777777" w:rsidR="00EA49DB" w:rsidRPr="008120B4" w:rsidRDefault="00EA49DB" w:rsidP="00883CDE">
            <w:pPr>
              <w:tabs>
                <w:tab w:val="left" w:pos="3199"/>
                <w:tab w:val="left" w:pos="6288"/>
              </w:tabs>
              <w:spacing w:after="0"/>
              <w:ind w:left="-108" w:right="-108"/>
              <w:jc w:val="center"/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>2</w:t>
            </w:r>
          </w:p>
        </w:tc>
        <w:tc>
          <w:tcPr>
            <w:tcW w:w="7654" w:type="dxa"/>
            <w:tcBorders>
              <w:top w:val="nil"/>
              <w:left w:val="single" w:sz="6" w:space="0" w:color="BFBFBF" w:themeColor="background1" w:themeShade="BF"/>
              <w:bottom w:val="nil"/>
              <w:right w:val="single" w:sz="6" w:space="0" w:color="BFBFBF" w:themeColor="background1" w:themeShade="BF"/>
            </w:tcBorders>
          </w:tcPr>
          <w:p w14:paraId="7BABB0CA" w14:textId="77777777" w:rsidR="00EA49DB" w:rsidRPr="008120B4" w:rsidRDefault="00EA49DB" w:rsidP="00883CDE">
            <w:pPr>
              <w:tabs>
                <w:tab w:val="left" w:pos="3199"/>
                <w:tab w:val="left" w:pos="6288"/>
              </w:tabs>
              <w:spacing w:after="0"/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>Existe un control de accesos, pero NO se impiden los intentos reiterados no autorizados</w:t>
            </w:r>
          </w:p>
        </w:tc>
      </w:tr>
      <w:tr w:rsidR="00EA49DB" w:rsidRPr="008120B4" w14:paraId="7EC5996D" w14:textId="77777777" w:rsidTr="00046DA8">
        <w:tc>
          <w:tcPr>
            <w:tcW w:w="423" w:type="dxa"/>
            <w:vMerge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F4CBF09" w14:textId="77777777" w:rsidR="00EA49DB" w:rsidRPr="008120B4" w:rsidRDefault="00EA49DB" w:rsidP="00B62E29">
            <w:pPr>
              <w:tabs>
                <w:tab w:val="left" w:pos="3199"/>
                <w:tab w:val="left" w:pos="6288"/>
              </w:tabs>
              <w:spacing w:after="0"/>
              <w:ind w:right="-108"/>
              <w:rPr>
                <w:rFonts w:eastAsia="Calibri" w:cs="Calibri"/>
                <w:b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</w:p>
        </w:tc>
        <w:tc>
          <w:tcPr>
            <w:tcW w:w="1103" w:type="dxa"/>
            <w:vMerge/>
            <w:tcBorders>
              <w:left w:val="single" w:sz="6" w:space="0" w:color="BFBFBF" w:themeColor="background1" w:themeShade="BF"/>
            </w:tcBorders>
          </w:tcPr>
          <w:p w14:paraId="0E49725F" w14:textId="77777777" w:rsidR="00EA49DB" w:rsidRPr="008120B4" w:rsidRDefault="00EA49DB" w:rsidP="00B62E29">
            <w:pPr>
              <w:tabs>
                <w:tab w:val="left" w:pos="3199"/>
                <w:tab w:val="left" w:pos="6288"/>
              </w:tabs>
              <w:spacing w:after="0"/>
              <w:ind w:right="-108"/>
              <w:rPr>
                <w:rFonts w:eastAsia="Calibri" w:cs="Calibri"/>
                <w:b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</w:p>
        </w:tc>
        <w:tc>
          <w:tcPr>
            <w:tcW w:w="425" w:type="dxa"/>
            <w:tcBorders>
              <w:right w:val="single" w:sz="6" w:space="0" w:color="BFBFBF" w:themeColor="background1" w:themeShade="BF"/>
            </w:tcBorders>
          </w:tcPr>
          <w:p w14:paraId="32B55F89" w14:textId="77777777" w:rsidR="00EA49DB" w:rsidRPr="008120B4" w:rsidRDefault="00EA49DB" w:rsidP="00883CDE">
            <w:pPr>
              <w:tabs>
                <w:tab w:val="left" w:pos="3199"/>
                <w:tab w:val="left" w:pos="6288"/>
              </w:tabs>
              <w:spacing w:after="0"/>
              <w:ind w:left="-108" w:right="-108"/>
              <w:jc w:val="center"/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>3</w:t>
            </w:r>
          </w:p>
        </w:tc>
        <w:tc>
          <w:tcPr>
            <w:tcW w:w="7654" w:type="dxa"/>
            <w:tcBorders>
              <w:top w:val="nil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31EC702" w14:textId="77777777" w:rsidR="00EA49DB" w:rsidRPr="008120B4" w:rsidRDefault="00B8500D" w:rsidP="00B62E29">
            <w:pPr>
              <w:tabs>
                <w:tab w:val="left" w:pos="3199"/>
                <w:tab w:val="left" w:pos="6288"/>
              </w:tabs>
              <w:spacing w:after="0"/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>*</w:t>
            </w:r>
            <w:r w:rsidR="00EA49DB" w:rsidRPr="008120B4"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>No existe un control de accesos no autorizados a la aplicación</w:t>
            </w:r>
          </w:p>
        </w:tc>
      </w:tr>
      <w:tr w:rsidR="00EA49DB" w:rsidRPr="008120B4" w14:paraId="27D12FEF" w14:textId="77777777" w:rsidTr="00046DA8">
        <w:tc>
          <w:tcPr>
            <w:tcW w:w="423" w:type="dxa"/>
            <w:vMerge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D9BD49E" w14:textId="77777777" w:rsidR="00EA49DB" w:rsidRPr="008120B4" w:rsidRDefault="00EA49DB" w:rsidP="00EA49DB">
            <w:pPr>
              <w:tabs>
                <w:tab w:val="left" w:pos="3199"/>
                <w:tab w:val="left" w:pos="6288"/>
              </w:tabs>
              <w:spacing w:after="0"/>
              <w:rPr>
                <w:rFonts w:eastAsia="Calibri" w:cs="Calibri"/>
                <w:b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</w:p>
        </w:tc>
        <w:tc>
          <w:tcPr>
            <w:tcW w:w="1103" w:type="dxa"/>
            <w:vMerge w:val="restart"/>
            <w:tcBorders>
              <w:left w:val="single" w:sz="6" w:space="0" w:color="BFBFBF" w:themeColor="background1" w:themeShade="BF"/>
            </w:tcBorders>
          </w:tcPr>
          <w:p w14:paraId="5E38B280" w14:textId="77777777" w:rsidR="00EA49DB" w:rsidRPr="008120B4" w:rsidRDefault="00EA49DB" w:rsidP="00EA49DB">
            <w:pPr>
              <w:tabs>
                <w:tab w:val="left" w:pos="3199"/>
                <w:tab w:val="left" w:pos="6288"/>
              </w:tabs>
              <w:spacing w:after="0"/>
              <w:rPr>
                <w:rFonts w:eastAsia="Calibri" w:cs="Calibri"/>
                <w:b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b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>Transmisión de datos</w:t>
            </w:r>
          </w:p>
        </w:tc>
        <w:tc>
          <w:tcPr>
            <w:tcW w:w="425" w:type="dxa"/>
            <w:tcBorders>
              <w:right w:val="single" w:sz="6" w:space="0" w:color="BFBFBF" w:themeColor="background1" w:themeShade="BF"/>
            </w:tcBorders>
          </w:tcPr>
          <w:p w14:paraId="4024B124" w14:textId="77777777" w:rsidR="00EA49DB" w:rsidRPr="008120B4" w:rsidRDefault="00EA49DB" w:rsidP="00883CDE">
            <w:pPr>
              <w:tabs>
                <w:tab w:val="left" w:pos="3199"/>
                <w:tab w:val="left" w:pos="6288"/>
              </w:tabs>
              <w:spacing w:after="0"/>
              <w:ind w:left="-108" w:right="-108"/>
              <w:jc w:val="center"/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>1</w:t>
            </w:r>
          </w:p>
        </w:tc>
        <w:tc>
          <w:tcPr>
            <w:tcW w:w="765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nil"/>
              <w:right w:val="single" w:sz="6" w:space="0" w:color="BFBFBF" w:themeColor="background1" w:themeShade="BF"/>
            </w:tcBorders>
          </w:tcPr>
          <w:p w14:paraId="5AAC8758" w14:textId="77777777" w:rsidR="00EA49DB" w:rsidRPr="008120B4" w:rsidRDefault="00B8500D" w:rsidP="00B62E29">
            <w:pPr>
              <w:tabs>
                <w:tab w:val="left" w:pos="3199"/>
                <w:tab w:val="left" w:pos="6288"/>
              </w:tabs>
              <w:spacing w:after="0"/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>*</w:t>
            </w:r>
            <w:r w:rsidR="00EA49DB" w:rsidRPr="008120B4"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>No se transmiten datos desde la aplicación</w:t>
            </w:r>
          </w:p>
        </w:tc>
      </w:tr>
      <w:tr w:rsidR="00EA49DB" w:rsidRPr="008120B4" w14:paraId="59869897" w14:textId="77777777" w:rsidTr="00046DA8">
        <w:tc>
          <w:tcPr>
            <w:tcW w:w="423" w:type="dxa"/>
            <w:vMerge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F28AC0F" w14:textId="77777777" w:rsidR="00EA49DB" w:rsidRPr="008120B4" w:rsidRDefault="00EA49DB" w:rsidP="00B62E29">
            <w:pPr>
              <w:tabs>
                <w:tab w:val="left" w:pos="3199"/>
                <w:tab w:val="left" w:pos="6288"/>
              </w:tabs>
              <w:spacing w:after="0"/>
              <w:ind w:right="-108"/>
              <w:rPr>
                <w:rFonts w:eastAsia="Calibri" w:cs="Calibri"/>
                <w:b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</w:p>
        </w:tc>
        <w:tc>
          <w:tcPr>
            <w:tcW w:w="1103" w:type="dxa"/>
            <w:vMerge/>
            <w:tcBorders>
              <w:left w:val="single" w:sz="6" w:space="0" w:color="BFBFBF" w:themeColor="background1" w:themeShade="BF"/>
            </w:tcBorders>
          </w:tcPr>
          <w:p w14:paraId="765D72D1" w14:textId="77777777" w:rsidR="00EA49DB" w:rsidRPr="008120B4" w:rsidRDefault="00EA49DB" w:rsidP="00B62E29">
            <w:pPr>
              <w:tabs>
                <w:tab w:val="left" w:pos="3199"/>
                <w:tab w:val="left" w:pos="6288"/>
              </w:tabs>
              <w:spacing w:after="0"/>
              <w:ind w:right="-108"/>
              <w:rPr>
                <w:rFonts w:eastAsia="Calibri" w:cs="Calibri"/>
                <w:b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</w:p>
        </w:tc>
        <w:tc>
          <w:tcPr>
            <w:tcW w:w="425" w:type="dxa"/>
            <w:tcBorders>
              <w:right w:val="single" w:sz="6" w:space="0" w:color="BFBFBF" w:themeColor="background1" w:themeShade="BF"/>
            </w:tcBorders>
          </w:tcPr>
          <w:p w14:paraId="7A0AC50B" w14:textId="77777777" w:rsidR="00EA49DB" w:rsidRPr="008120B4" w:rsidRDefault="00EA49DB" w:rsidP="00883CDE">
            <w:pPr>
              <w:tabs>
                <w:tab w:val="left" w:pos="3199"/>
                <w:tab w:val="left" w:pos="6288"/>
              </w:tabs>
              <w:spacing w:after="0"/>
              <w:ind w:left="-108" w:right="-108"/>
              <w:jc w:val="center"/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>2</w:t>
            </w:r>
          </w:p>
        </w:tc>
        <w:tc>
          <w:tcPr>
            <w:tcW w:w="7654" w:type="dxa"/>
            <w:tcBorders>
              <w:top w:val="nil"/>
              <w:left w:val="single" w:sz="6" w:space="0" w:color="BFBFBF" w:themeColor="background1" w:themeShade="BF"/>
              <w:bottom w:val="nil"/>
              <w:right w:val="single" w:sz="6" w:space="0" w:color="BFBFBF" w:themeColor="background1" w:themeShade="BF"/>
            </w:tcBorders>
          </w:tcPr>
          <w:p w14:paraId="0A36206C" w14:textId="77777777" w:rsidR="00EA49DB" w:rsidRPr="008120B4" w:rsidRDefault="00EA49DB" w:rsidP="00B62E29">
            <w:pPr>
              <w:tabs>
                <w:tab w:val="left" w:pos="3199"/>
                <w:tab w:val="left" w:pos="6288"/>
              </w:tabs>
              <w:spacing w:after="0"/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>La aplicación permite transmitir los datos encriptados</w:t>
            </w:r>
          </w:p>
        </w:tc>
      </w:tr>
      <w:tr w:rsidR="00EA49DB" w:rsidRPr="008120B4" w14:paraId="2938F02E" w14:textId="77777777" w:rsidTr="00046DA8">
        <w:tc>
          <w:tcPr>
            <w:tcW w:w="423" w:type="dxa"/>
            <w:vMerge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B98AC07" w14:textId="77777777" w:rsidR="00EA49DB" w:rsidRPr="008120B4" w:rsidRDefault="00EA49DB" w:rsidP="00B62E29">
            <w:pPr>
              <w:tabs>
                <w:tab w:val="left" w:pos="3199"/>
                <w:tab w:val="left" w:pos="6288"/>
              </w:tabs>
              <w:spacing w:after="0"/>
              <w:ind w:right="-108"/>
              <w:rPr>
                <w:rFonts w:eastAsia="Calibri" w:cs="Calibri"/>
                <w:b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</w:p>
        </w:tc>
        <w:tc>
          <w:tcPr>
            <w:tcW w:w="1103" w:type="dxa"/>
            <w:vMerge/>
            <w:tcBorders>
              <w:left w:val="single" w:sz="6" w:space="0" w:color="BFBFBF" w:themeColor="background1" w:themeShade="BF"/>
            </w:tcBorders>
          </w:tcPr>
          <w:p w14:paraId="4B0C53D8" w14:textId="77777777" w:rsidR="00EA49DB" w:rsidRPr="008120B4" w:rsidRDefault="00EA49DB" w:rsidP="00B62E29">
            <w:pPr>
              <w:tabs>
                <w:tab w:val="left" w:pos="3199"/>
                <w:tab w:val="left" w:pos="6288"/>
              </w:tabs>
              <w:spacing w:after="0"/>
              <w:ind w:right="-108"/>
              <w:rPr>
                <w:rFonts w:eastAsia="Calibri" w:cs="Calibri"/>
                <w:b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</w:p>
        </w:tc>
        <w:tc>
          <w:tcPr>
            <w:tcW w:w="425" w:type="dxa"/>
            <w:tcBorders>
              <w:right w:val="single" w:sz="6" w:space="0" w:color="BFBFBF" w:themeColor="background1" w:themeShade="BF"/>
            </w:tcBorders>
          </w:tcPr>
          <w:p w14:paraId="32F9745D" w14:textId="77777777" w:rsidR="00EA49DB" w:rsidRPr="008120B4" w:rsidRDefault="00EA49DB" w:rsidP="00883CDE">
            <w:pPr>
              <w:tabs>
                <w:tab w:val="left" w:pos="3199"/>
                <w:tab w:val="left" w:pos="6288"/>
              </w:tabs>
              <w:spacing w:after="0"/>
              <w:ind w:left="-108" w:right="-108"/>
              <w:jc w:val="center"/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>3</w:t>
            </w:r>
          </w:p>
        </w:tc>
        <w:tc>
          <w:tcPr>
            <w:tcW w:w="7654" w:type="dxa"/>
            <w:tcBorders>
              <w:top w:val="nil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6F1E708" w14:textId="77777777" w:rsidR="00EA49DB" w:rsidRPr="008120B4" w:rsidRDefault="00EA49DB" w:rsidP="00B62E29">
            <w:pPr>
              <w:tabs>
                <w:tab w:val="left" w:pos="3199"/>
                <w:tab w:val="left" w:pos="6288"/>
              </w:tabs>
              <w:spacing w:after="0"/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bCs/>
                <w:i/>
                <w:color w:val="FF0000"/>
                <w:spacing w:val="-1"/>
                <w:sz w:val="16"/>
                <w:szCs w:val="16"/>
                <w:lang w:val="es-ES"/>
              </w:rPr>
              <w:t>La aplicación NO permite transmitir los datos encriptados</w:t>
            </w:r>
          </w:p>
        </w:tc>
      </w:tr>
      <w:tr w:rsidR="00EA49DB" w:rsidRPr="008120B4" w14:paraId="2F832F6E" w14:textId="77777777" w:rsidTr="00046DA8">
        <w:tc>
          <w:tcPr>
            <w:tcW w:w="423" w:type="dxa"/>
            <w:vMerge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862D920" w14:textId="77777777" w:rsidR="00EA49DB" w:rsidRPr="008120B4" w:rsidRDefault="00EA49DB" w:rsidP="00B62E29">
            <w:pPr>
              <w:tabs>
                <w:tab w:val="left" w:pos="3199"/>
                <w:tab w:val="left" w:pos="6288"/>
              </w:tabs>
              <w:spacing w:after="0"/>
              <w:ind w:right="-108"/>
              <w:rPr>
                <w:rFonts w:eastAsia="Calibri" w:cs="Calibri"/>
                <w:b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</w:p>
        </w:tc>
        <w:tc>
          <w:tcPr>
            <w:tcW w:w="1103" w:type="dxa"/>
            <w:vMerge w:val="restart"/>
            <w:tcBorders>
              <w:left w:val="single" w:sz="6" w:space="0" w:color="BFBFBF" w:themeColor="background1" w:themeShade="BF"/>
            </w:tcBorders>
          </w:tcPr>
          <w:p w14:paraId="53304DE1" w14:textId="77777777" w:rsidR="00EA49DB" w:rsidRPr="008120B4" w:rsidRDefault="00EA49DB" w:rsidP="00B62E29">
            <w:pPr>
              <w:tabs>
                <w:tab w:val="left" w:pos="3199"/>
                <w:tab w:val="left" w:pos="6288"/>
              </w:tabs>
              <w:spacing w:after="0"/>
              <w:ind w:right="-108"/>
              <w:rPr>
                <w:rFonts w:eastAsia="Calibri" w:cs="Calibri"/>
                <w:b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b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>Registro de accesos</w:t>
            </w:r>
          </w:p>
        </w:tc>
        <w:tc>
          <w:tcPr>
            <w:tcW w:w="425" w:type="dxa"/>
            <w:tcBorders>
              <w:right w:val="single" w:sz="6" w:space="0" w:color="BFBFBF" w:themeColor="background1" w:themeShade="BF"/>
            </w:tcBorders>
          </w:tcPr>
          <w:p w14:paraId="7F28A5D9" w14:textId="77777777" w:rsidR="00EA49DB" w:rsidRPr="008120B4" w:rsidRDefault="00EA49DB" w:rsidP="00883CDE">
            <w:pPr>
              <w:tabs>
                <w:tab w:val="left" w:pos="3199"/>
                <w:tab w:val="left" w:pos="6288"/>
              </w:tabs>
              <w:spacing w:after="0"/>
              <w:ind w:left="-108" w:right="-108"/>
              <w:jc w:val="center"/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>1</w:t>
            </w:r>
          </w:p>
        </w:tc>
        <w:tc>
          <w:tcPr>
            <w:tcW w:w="765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nil"/>
              <w:right w:val="single" w:sz="6" w:space="0" w:color="BFBFBF" w:themeColor="background1" w:themeShade="BF"/>
            </w:tcBorders>
          </w:tcPr>
          <w:p w14:paraId="556F725D" w14:textId="77777777" w:rsidR="00EA49DB" w:rsidRPr="008120B4" w:rsidRDefault="00EA49DB" w:rsidP="00B62E29">
            <w:pPr>
              <w:tabs>
                <w:tab w:val="left" w:pos="3199"/>
                <w:tab w:val="left" w:pos="6288"/>
              </w:tabs>
              <w:spacing w:after="0"/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>Se registran los accesos mediante una aplicación informática</w:t>
            </w:r>
          </w:p>
        </w:tc>
      </w:tr>
      <w:tr w:rsidR="00EA49DB" w:rsidRPr="008120B4" w14:paraId="141D9D5F" w14:textId="77777777" w:rsidTr="00046DA8">
        <w:tc>
          <w:tcPr>
            <w:tcW w:w="423" w:type="dxa"/>
            <w:vMerge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6BF5A0A" w14:textId="77777777" w:rsidR="00EA49DB" w:rsidRPr="008120B4" w:rsidRDefault="00EA49DB" w:rsidP="00B62E29">
            <w:pPr>
              <w:tabs>
                <w:tab w:val="left" w:pos="3199"/>
                <w:tab w:val="left" w:pos="6288"/>
              </w:tabs>
              <w:spacing w:after="0"/>
              <w:ind w:right="-108"/>
              <w:rPr>
                <w:rFonts w:eastAsia="Calibri" w:cs="Calibri"/>
                <w:b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</w:p>
        </w:tc>
        <w:tc>
          <w:tcPr>
            <w:tcW w:w="1103" w:type="dxa"/>
            <w:vMerge/>
            <w:tcBorders>
              <w:left w:val="single" w:sz="6" w:space="0" w:color="BFBFBF" w:themeColor="background1" w:themeShade="BF"/>
            </w:tcBorders>
          </w:tcPr>
          <w:p w14:paraId="05EE0BA0" w14:textId="77777777" w:rsidR="00EA49DB" w:rsidRPr="008120B4" w:rsidRDefault="00EA49DB" w:rsidP="00B62E29">
            <w:pPr>
              <w:tabs>
                <w:tab w:val="left" w:pos="3199"/>
                <w:tab w:val="left" w:pos="6288"/>
              </w:tabs>
              <w:spacing w:after="0"/>
              <w:ind w:right="-108"/>
              <w:rPr>
                <w:rFonts w:eastAsia="Calibri" w:cs="Calibri"/>
                <w:b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</w:p>
        </w:tc>
        <w:tc>
          <w:tcPr>
            <w:tcW w:w="425" w:type="dxa"/>
            <w:tcBorders>
              <w:right w:val="single" w:sz="6" w:space="0" w:color="BFBFBF" w:themeColor="background1" w:themeShade="BF"/>
            </w:tcBorders>
          </w:tcPr>
          <w:p w14:paraId="1840B25F" w14:textId="77777777" w:rsidR="00EA49DB" w:rsidRPr="008120B4" w:rsidRDefault="00EA49DB" w:rsidP="00883CDE">
            <w:pPr>
              <w:tabs>
                <w:tab w:val="left" w:pos="3199"/>
                <w:tab w:val="left" w:pos="6288"/>
              </w:tabs>
              <w:spacing w:after="0"/>
              <w:ind w:left="-108" w:right="-108"/>
              <w:jc w:val="center"/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>2</w:t>
            </w:r>
          </w:p>
        </w:tc>
        <w:tc>
          <w:tcPr>
            <w:tcW w:w="7654" w:type="dxa"/>
            <w:tcBorders>
              <w:top w:val="nil"/>
              <w:left w:val="single" w:sz="6" w:space="0" w:color="BFBFBF" w:themeColor="background1" w:themeShade="BF"/>
              <w:bottom w:val="nil"/>
              <w:right w:val="single" w:sz="6" w:space="0" w:color="BFBFBF" w:themeColor="background1" w:themeShade="BF"/>
            </w:tcBorders>
          </w:tcPr>
          <w:p w14:paraId="0507B7AA" w14:textId="77777777" w:rsidR="00EA49DB" w:rsidRPr="008120B4" w:rsidRDefault="00EA49DB" w:rsidP="00B62E29">
            <w:pPr>
              <w:tabs>
                <w:tab w:val="left" w:pos="3199"/>
                <w:tab w:val="left" w:pos="6288"/>
              </w:tabs>
              <w:spacing w:after="0"/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>Se registran los accesos mediante un listado manual/digital personalizado</w:t>
            </w:r>
          </w:p>
        </w:tc>
      </w:tr>
      <w:tr w:rsidR="00EA49DB" w:rsidRPr="008120B4" w14:paraId="5738DF1E" w14:textId="77777777" w:rsidTr="00046DA8">
        <w:tc>
          <w:tcPr>
            <w:tcW w:w="423" w:type="dxa"/>
            <w:vMerge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F2B0A38" w14:textId="77777777" w:rsidR="00EA49DB" w:rsidRPr="008120B4" w:rsidRDefault="00EA49DB" w:rsidP="00B62E29">
            <w:pPr>
              <w:tabs>
                <w:tab w:val="left" w:pos="3199"/>
                <w:tab w:val="left" w:pos="6288"/>
              </w:tabs>
              <w:spacing w:after="0"/>
              <w:ind w:right="-108"/>
              <w:rPr>
                <w:rFonts w:eastAsia="Calibri" w:cs="Calibri"/>
                <w:b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</w:p>
        </w:tc>
        <w:tc>
          <w:tcPr>
            <w:tcW w:w="1103" w:type="dxa"/>
            <w:vMerge/>
            <w:tcBorders>
              <w:left w:val="single" w:sz="6" w:space="0" w:color="BFBFBF" w:themeColor="background1" w:themeShade="BF"/>
            </w:tcBorders>
          </w:tcPr>
          <w:p w14:paraId="4133F5D6" w14:textId="77777777" w:rsidR="00EA49DB" w:rsidRPr="008120B4" w:rsidRDefault="00EA49DB" w:rsidP="00B62E29">
            <w:pPr>
              <w:tabs>
                <w:tab w:val="left" w:pos="3199"/>
                <w:tab w:val="left" w:pos="6288"/>
              </w:tabs>
              <w:spacing w:after="0"/>
              <w:ind w:right="-108"/>
              <w:rPr>
                <w:rFonts w:eastAsia="Calibri" w:cs="Calibri"/>
                <w:b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</w:p>
        </w:tc>
        <w:tc>
          <w:tcPr>
            <w:tcW w:w="425" w:type="dxa"/>
            <w:tcBorders>
              <w:right w:val="single" w:sz="6" w:space="0" w:color="BFBFBF" w:themeColor="background1" w:themeShade="BF"/>
            </w:tcBorders>
          </w:tcPr>
          <w:p w14:paraId="016AF760" w14:textId="77777777" w:rsidR="00EA49DB" w:rsidRPr="008120B4" w:rsidRDefault="00EA49DB" w:rsidP="00883CDE">
            <w:pPr>
              <w:tabs>
                <w:tab w:val="left" w:pos="3199"/>
                <w:tab w:val="left" w:pos="6288"/>
              </w:tabs>
              <w:spacing w:after="0"/>
              <w:ind w:left="-108" w:right="-108"/>
              <w:jc w:val="center"/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>3</w:t>
            </w:r>
          </w:p>
        </w:tc>
        <w:tc>
          <w:tcPr>
            <w:tcW w:w="7654" w:type="dxa"/>
            <w:tcBorders>
              <w:top w:val="nil"/>
              <w:left w:val="single" w:sz="6" w:space="0" w:color="BFBFBF" w:themeColor="background1" w:themeShade="BF"/>
              <w:bottom w:val="nil"/>
              <w:right w:val="single" w:sz="6" w:space="0" w:color="BFBFBF" w:themeColor="background1" w:themeShade="BF"/>
            </w:tcBorders>
          </w:tcPr>
          <w:p w14:paraId="7FA0CF2D" w14:textId="77777777" w:rsidR="00EA49DB" w:rsidRPr="008120B4" w:rsidRDefault="00B8500D" w:rsidP="00B62E29">
            <w:pPr>
              <w:tabs>
                <w:tab w:val="left" w:pos="3199"/>
                <w:tab w:val="left" w:pos="6288"/>
              </w:tabs>
              <w:spacing w:after="0"/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>*</w:t>
            </w:r>
            <w:r w:rsidR="00EA49DB" w:rsidRPr="008120B4"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>No existe un registro de accesos a la aplicación (tratamientos eventuales)</w:t>
            </w:r>
          </w:p>
        </w:tc>
      </w:tr>
      <w:tr w:rsidR="00EA49DB" w:rsidRPr="008120B4" w14:paraId="5A6B3BC0" w14:textId="77777777" w:rsidTr="00046DA8">
        <w:tc>
          <w:tcPr>
            <w:tcW w:w="423" w:type="dxa"/>
            <w:vMerge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BD46B53" w14:textId="77777777" w:rsidR="00EA49DB" w:rsidRPr="008120B4" w:rsidRDefault="00EA49DB" w:rsidP="00883CDE">
            <w:pPr>
              <w:tabs>
                <w:tab w:val="left" w:pos="3199"/>
                <w:tab w:val="left" w:pos="6288"/>
              </w:tabs>
              <w:spacing w:after="0"/>
              <w:rPr>
                <w:rFonts w:eastAsia="Calibri" w:cs="Calibri"/>
                <w:b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</w:p>
        </w:tc>
        <w:tc>
          <w:tcPr>
            <w:tcW w:w="1103" w:type="dxa"/>
            <w:vMerge/>
            <w:tcBorders>
              <w:left w:val="single" w:sz="6" w:space="0" w:color="BFBFBF" w:themeColor="background1" w:themeShade="BF"/>
            </w:tcBorders>
          </w:tcPr>
          <w:p w14:paraId="5F26186E" w14:textId="77777777" w:rsidR="00EA49DB" w:rsidRPr="008120B4" w:rsidRDefault="00EA49DB" w:rsidP="00883CDE">
            <w:pPr>
              <w:tabs>
                <w:tab w:val="left" w:pos="3199"/>
                <w:tab w:val="left" w:pos="6288"/>
              </w:tabs>
              <w:spacing w:after="0"/>
              <w:rPr>
                <w:rFonts w:eastAsia="Calibri" w:cs="Calibri"/>
                <w:b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</w:p>
        </w:tc>
        <w:tc>
          <w:tcPr>
            <w:tcW w:w="425" w:type="dxa"/>
            <w:tcBorders>
              <w:right w:val="single" w:sz="6" w:space="0" w:color="BFBFBF" w:themeColor="background1" w:themeShade="BF"/>
            </w:tcBorders>
          </w:tcPr>
          <w:p w14:paraId="53842687" w14:textId="77777777" w:rsidR="00EA49DB" w:rsidRPr="008120B4" w:rsidRDefault="00EA49DB" w:rsidP="00883CDE">
            <w:pPr>
              <w:tabs>
                <w:tab w:val="left" w:pos="3199"/>
                <w:tab w:val="left" w:pos="6288"/>
              </w:tabs>
              <w:spacing w:after="0"/>
              <w:ind w:left="-108" w:right="-108"/>
              <w:jc w:val="center"/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>4</w:t>
            </w:r>
          </w:p>
        </w:tc>
        <w:tc>
          <w:tcPr>
            <w:tcW w:w="7654" w:type="dxa"/>
            <w:tcBorders>
              <w:top w:val="nil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FC6D878" w14:textId="77777777" w:rsidR="00EA49DB" w:rsidRPr="008120B4" w:rsidRDefault="00EA49DB" w:rsidP="00B62E29">
            <w:pPr>
              <w:tabs>
                <w:tab w:val="left" w:pos="3199"/>
                <w:tab w:val="left" w:pos="6288"/>
              </w:tabs>
              <w:spacing w:after="0"/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>No existe un registro de accesos a la aplicación (tratamientos habituales)</w:t>
            </w:r>
            <w:r w:rsidR="00A650A7" w:rsidRPr="008120B4"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 xml:space="preserve">  </w:t>
            </w:r>
            <w:r w:rsidR="00A650A7" w:rsidRPr="008120B4">
              <w:rPr>
                <w:rFonts w:eastAsia="Calibri" w:cs="Calibri"/>
                <w:bCs/>
                <w:i/>
                <w:color w:val="FF0000"/>
                <w:spacing w:val="-1"/>
                <w:sz w:val="16"/>
                <w:szCs w:val="16"/>
                <w:lang w:val="es-ES"/>
              </w:rPr>
              <w:t>E-P</w:t>
            </w:r>
          </w:p>
        </w:tc>
      </w:tr>
    </w:tbl>
    <w:p w14:paraId="5EE00B84" w14:textId="77777777" w:rsidR="00B62E29" w:rsidRPr="008120B4" w:rsidRDefault="00B62E29" w:rsidP="00EA49DB">
      <w:pPr>
        <w:spacing w:after="0"/>
        <w:rPr>
          <w:rFonts w:cs="Times New Roman"/>
          <w:color w:val="222222"/>
          <w:sz w:val="16"/>
          <w:szCs w:val="16"/>
          <w:lang w:val="es-ES"/>
        </w:rPr>
      </w:pPr>
      <w:r w:rsidRPr="008120B4">
        <w:rPr>
          <w:rFonts w:cs="Times New Roman"/>
          <w:color w:val="222222"/>
          <w:sz w:val="16"/>
          <w:szCs w:val="16"/>
          <w:lang w:val="es-ES"/>
        </w:rPr>
        <w:br w:type="page"/>
      </w:r>
    </w:p>
    <w:p w14:paraId="5426ADD4" w14:textId="77777777" w:rsidR="005A7D3C" w:rsidRPr="008120B4" w:rsidRDefault="005A7D3C" w:rsidP="005A7D3C">
      <w:pPr>
        <w:spacing w:before="55"/>
        <w:ind w:left="142"/>
        <w:jc w:val="center"/>
        <w:rPr>
          <w:rFonts w:eastAsia="Calibri" w:cs="Calibri"/>
          <w:b/>
          <w:bCs/>
          <w:spacing w:val="-1"/>
          <w:szCs w:val="20"/>
          <w:lang w:val="es-ES"/>
        </w:rPr>
      </w:pPr>
      <w:r w:rsidRPr="008120B4">
        <w:rPr>
          <w:rFonts w:eastAsia="Calibri" w:cs="Calibri"/>
          <w:b/>
          <w:bCs/>
          <w:spacing w:val="-1"/>
          <w:szCs w:val="20"/>
          <w:lang w:val="es-ES"/>
        </w:rPr>
        <w:lastRenderedPageBreak/>
        <w:t>MEDIDAS DE SEGURIDAD APLICADAS DESDE EL DISEÑO Y POR DEFECTO</w:t>
      </w:r>
    </w:p>
    <w:p w14:paraId="6AE786EA" w14:textId="77777777" w:rsidR="005A7D3C" w:rsidRPr="008120B4" w:rsidRDefault="005A7D3C" w:rsidP="005A7D3C">
      <w:pPr>
        <w:spacing w:before="55"/>
        <w:ind w:left="142"/>
        <w:jc w:val="center"/>
        <w:rPr>
          <w:rFonts w:eastAsia="Calibri" w:cs="Calibri"/>
          <w:b/>
          <w:bCs/>
          <w:spacing w:val="-1"/>
          <w:szCs w:val="20"/>
          <w:lang w:val="es-ES"/>
        </w:rPr>
      </w:pPr>
      <w:r w:rsidRPr="008120B4">
        <w:rPr>
          <w:rFonts w:eastAsia="Calibri" w:cs="Calibri"/>
          <w:b/>
          <w:bCs/>
          <w:spacing w:val="-1"/>
          <w:szCs w:val="20"/>
          <w:lang w:val="es-ES"/>
        </w:rPr>
        <w:t>1. CONFIDENCIALIDAD DE LA INFORMACIÓN</w:t>
      </w:r>
    </w:p>
    <w:tbl>
      <w:tblPr>
        <w:tblStyle w:val="TableNormal"/>
        <w:tblW w:w="9639" w:type="dxa"/>
        <w:tblInd w:w="6" w:type="dxa"/>
        <w:tblLayout w:type="fixed"/>
        <w:tblLook w:val="01E0" w:firstRow="1" w:lastRow="1" w:firstColumn="1" w:lastColumn="1" w:noHBand="0" w:noVBand="0"/>
      </w:tblPr>
      <w:tblGrid>
        <w:gridCol w:w="2127"/>
        <w:gridCol w:w="425"/>
        <w:gridCol w:w="6520"/>
        <w:gridCol w:w="567"/>
      </w:tblGrid>
      <w:tr w:rsidR="005A7D3C" w:rsidRPr="008120B4" w14:paraId="3F2156E4" w14:textId="77777777" w:rsidTr="00D13740">
        <w:trPr>
          <w:trHeight w:hRule="exact" w:val="255"/>
        </w:trPr>
        <w:tc>
          <w:tcPr>
            <w:tcW w:w="21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4F2FA43C" w14:textId="77777777" w:rsidR="005A7D3C" w:rsidRPr="008120B4" w:rsidRDefault="005A7D3C" w:rsidP="005A7D3C">
            <w:pPr>
              <w:pStyle w:val="TableParagraph"/>
              <w:spacing w:line="191" w:lineRule="auto"/>
              <w:ind w:right="142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Tratamiento</w:t>
            </w:r>
          </w:p>
        </w:tc>
        <w:tc>
          <w:tcPr>
            <w:tcW w:w="4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71BC7AEB" w14:textId="77777777" w:rsidR="005A7D3C" w:rsidRPr="008120B4" w:rsidRDefault="005A7D3C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proofErr w:type="spellStart"/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Selec</w:t>
            </w:r>
            <w:proofErr w:type="spellEnd"/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.</w:t>
            </w:r>
          </w:p>
        </w:tc>
        <w:tc>
          <w:tcPr>
            <w:tcW w:w="6520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66C48381" w14:textId="77777777" w:rsidR="005A7D3C" w:rsidRPr="008120B4" w:rsidRDefault="005A7D3C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Medida aplicada</w:t>
            </w:r>
          </w:p>
        </w:tc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1BF5C8B4" w14:textId="77777777" w:rsidR="005A7D3C" w:rsidRPr="008120B4" w:rsidRDefault="005A7D3C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Revisar</w:t>
            </w:r>
          </w:p>
        </w:tc>
      </w:tr>
      <w:tr w:rsidR="005A7D3C" w:rsidRPr="008120B4" w14:paraId="79379D00" w14:textId="77777777" w:rsidTr="00D13740">
        <w:trPr>
          <w:trHeight w:hRule="exact" w:val="255"/>
        </w:trPr>
        <w:tc>
          <w:tcPr>
            <w:tcW w:w="2127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D0F36D3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  <w:r w:rsidRPr="008120B4"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  <w:t>¿Se informa al interesado de los detalles del tratamiento?</w:t>
            </w:r>
          </w:p>
        </w:tc>
        <w:tc>
          <w:tcPr>
            <w:tcW w:w="4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BB7403A" w14:textId="77777777" w:rsidR="005A7D3C" w:rsidRPr="008120B4" w:rsidRDefault="005A7D3C" w:rsidP="00034DC8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027C969" w14:textId="77777777" w:rsidR="005A7D3C" w:rsidRPr="008120B4" w:rsidRDefault="00B8500D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*</w:t>
            </w:r>
            <w:r w:rsidR="005A7D3C"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Sí, con cláusulas personalizadas de protección de datos</w:t>
            </w:r>
          </w:p>
        </w:tc>
        <w:tc>
          <w:tcPr>
            <w:tcW w:w="567" w:type="dxa"/>
            <w:vMerge w:val="restart"/>
            <w:tcBorders>
              <w:top w:val="single" w:sz="5" w:space="0" w:color="000000"/>
              <w:left w:val="single" w:sz="6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166A0E8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1D18370F" w14:textId="77777777" w:rsidTr="00D13740">
        <w:trPr>
          <w:trHeight w:hRule="exact" w:val="255"/>
        </w:trPr>
        <w:tc>
          <w:tcPr>
            <w:tcW w:w="2127" w:type="dxa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58EF618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883E28B" w14:textId="77777777" w:rsidR="005A7D3C" w:rsidRPr="008120B4" w:rsidRDefault="005A7D3C" w:rsidP="00034DC8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696B095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  <w:t>Sí, con cláusulas genéricas de protección de datos</w:t>
            </w:r>
          </w:p>
        </w:tc>
        <w:tc>
          <w:tcPr>
            <w:tcW w:w="567" w:type="dxa"/>
            <w:vMerge/>
            <w:tcBorders>
              <w:left w:val="single" w:sz="6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E0125E9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5ABAE5C8" w14:textId="77777777" w:rsidTr="00D13740">
        <w:trPr>
          <w:trHeight w:hRule="exact" w:val="255"/>
        </w:trPr>
        <w:tc>
          <w:tcPr>
            <w:tcW w:w="2127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5050501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C9DC6EF" w14:textId="77777777" w:rsidR="005A7D3C" w:rsidRPr="008120B4" w:rsidRDefault="005A7D3C" w:rsidP="00034DC8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BE5BB47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  <w:t>No se utilizan cláusulas para informar del tratamiento al interesado</w:t>
            </w:r>
          </w:p>
        </w:tc>
        <w:tc>
          <w:tcPr>
            <w:tcW w:w="567" w:type="dxa"/>
            <w:vMerge/>
            <w:tcBorders>
              <w:left w:val="single" w:sz="6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74E87C2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26A73EE3" w14:textId="77777777" w:rsidTr="00D13740">
        <w:trPr>
          <w:trHeight w:hRule="exact" w:val="255"/>
        </w:trPr>
        <w:tc>
          <w:tcPr>
            <w:tcW w:w="2127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F0E0E5C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  <w:r w:rsidRPr="008120B4"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  <w:t>¿Se informa al interesado de los derechos que le asisten?</w:t>
            </w:r>
          </w:p>
        </w:tc>
        <w:tc>
          <w:tcPr>
            <w:tcW w:w="4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949BE0E" w14:textId="77777777" w:rsidR="005A7D3C" w:rsidRPr="008120B4" w:rsidRDefault="005A7D3C" w:rsidP="00034DC8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D0D08BC" w14:textId="77777777" w:rsidR="005A7D3C" w:rsidRPr="008120B4" w:rsidRDefault="00B8500D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*</w:t>
            </w:r>
            <w:r w:rsidR="005A7D3C"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Sí, con cláusulas personalizadas de protección de datos</w:t>
            </w:r>
          </w:p>
        </w:tc>
        <w:tc>
          <w:tcPr>
            <w:tcW w:w="567" w:type="dxa"/>
            <w:vMerge w:val="restart"/>
            <w:tcBorders>
              <w:top w:val="single" w:sz="5" w:space="0" w:color="000000"/>
              <w:left w:val="single" w:sz="6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814F27C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52CA2D68" w14:textId="77777777" w:rsidTr="00D13740">
        <w:trPr>
          <w:trHeight w:hRule="exact" w:val="255"/>
        </w:trPr>
        <w:tc>
          <w:tcPr>
            <w:tcW w:w="2127" w:type="dxa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9245B02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2C4660C" w14:textId="77777777" w:rsidR="005A7D3C" w:rsidRPr="008120B4" w:rsidRDefault="005A7D3C" w:rsidP="00034DC8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38B99D3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  <w:t>Sí, con cláusulas genéricas de protección de datos</w:t>
            </w:r>
          </w:p>
        </w:tc>
        <w:tc>
          <w:tcPr>
            <w:tcW w:w="567" w:type="dxa"/>
            <w:vMerge/>
            <w:tcBorders>
              <w:left w:val="single" w:sz="6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D9907B9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629629EF" w14:textId="77777777" w:rsidTr="00D13740">
        <w:trPr>
          <w:trHeight w:hRule="exact" w:val="255"/>
        </w:trPr>
        <w:tc>
          <w:tcPr>
            <w:tcW w:w="2127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13CC985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40BCBE3" w14:textId="77777777" w:rsidR="005A7D3C" w:rsidRPr="008120B4" w:rsidRDefault="005A7D3C" w:rsidP="00034DC8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3996B67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  <w:t>No se utilizan cláusulas para informar de los derechos del interesado</w:t>
            </w:r>
          </w:p>
        </w:tc>
        <w:tc>
          <w:tcPr>
            <w:tcW w:w="567" w:type="dxa"/>
            <w:vMerge/>
            <w:tcBorders>
              <w:left w:val="single" w:sz="6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FBA2124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7B4D4817" w14:textId="77777777" w:rsidTr="00D13740">
        <w:trPr>
          <w:trHeight w:hRule="exact" w:val="255"/>
        </w:trPr>
        <w:tc>
          <w:tcPr>
            <w:tcW w:w="2127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5D39715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  <w:r w:rsidRPr="008120B4"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  <w:t>Transporte de los soportes dentro de la empresa</w:t>
            </w:r>
          </w:p>
        </w:tc>
        <w:tc>
          <w:tcPr>
            <w:tcW w:w="4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157D1A1" w14:textId="77777777" w:rsidR="005A7D3C" w:rsidRPr="008120B4" w:rsidRDefault="005A7D3C" w:rsidP="00034DC8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111CE86" w14:textId="77777777" w:rsidR="005A7D3C" w:rsidRPr="008120B4" w:rsidRDefault="00475657" w:rsidP="00475657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 xml:space="preserve">Con soporte de seguridad </w:t>
            </w:r>
          </w:p>
        </w:tc>
        <w:tc>
          <w:tcPr>
            <w:tcW w:w="567" w:type="dxa"/>
            <w:vMerge w:val="restart"/>
            <w:tcBorders>
              <w:top w:val="single" w:sz="5" w:space="0" w:color="000000"/>
              <w:left w:val="single" w:sz="6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32CDDFE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068B20CE" w14:textId="77777777" w:rsidTr="00D13740">
        <w:trPr>
          <w:trHeight w:hRule="exact" w:val="255"/>
        </w:trPr>
        <w:tc>
          <w:tcPr>
            <w:tcW w:w="2127" w:type="dxa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ED38CFF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4D4E92D" w14:textId="77777777" w:rsidR="005A7D3C" w:rsidRPr="008120B4" w:rsidRDefault="005A7D3C" w:rsidP="00034DC8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7025BAF" w14:textId="77777777" w:rsidR="005A7D3C" w:rsidRPr="008120B4" w:rsidRDefault="00B8500D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*</w:t>
            </w:r>
            <w:r w:rsidR="00475657"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Por personal autorizado por el Responsable del tratamiento con medidas de seguridad</w:t>
            </w:r>
          </w:p>
        </w:tc>
        <w:tc>
          <w:tcPr>
            <w:tcW w:w="567" w:type="dxa"/>
            <w:vMerge/>
            <w:tcBorders>
              <w:left w:val="single" w:sz="6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08417A0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52166E5B" w14:textId="77777777" w:rsidTr="00D13740">
        <w:trPr>
          <w:trHeight w:hRule="exact" w:val="255"/>
        </w:trPr>
        <w:tc>
          <w:tcPr>
            <w:tcW w:w="2127" w:type="dxa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27643D9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E159A79" w14:textId="77777777" w:rsidR="005A7D3C" w:rsidRPr="008120B4" w:rsidRDefault="005A7D3C" w:rsidP="00034DC8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DD3E81B" w14:textId="77777777" w:rsidR="005A7D3C" w:rsidRPr="008120B4" w:rsidRDefault="00475657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  <w:t>Por personal autorizado por el Responsable del tratamiento sin medidas de seguridad</w:t>
            </w:r>
          </w:p>
        </w:tc>
        <w:tc>
          <w:tcPr>
            <w:tcW w:w="567" w:type="dxa"/>
            <w:vMerge/>
            <w:tcBorders>
              <w:left w:val="single" w:sz="6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57C069D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2C130CBA" w14:textId="77777777" w:rsidTr="00D13740">
        <w:trPr>
          <w:trHeight w:hRule="exact" w:val="255"/>
        </w:trPr>
        <w:tc>
          <w:tcPr>
            <w:tcW w:w="2127" w:type="dxa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194712D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6C69633" w14:textId="77777777" w:rsidR="005A7D3C" w:rsidRPr="008120B4" w:rsidRDefault="005A7D3C" w:rsidP="00034DC8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B7D0DFA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  <w:t>Por personal NO autorizado por el Responsable del tratamiento</w:t>
            </w:r>
          </w:p>
        </w:tc>
        <w:tc>
          <w:tcPr>
            <w:tcW w:w="567" w:type="dxa"/>
            <w:vMerge/>
            <w:tcBorders>
              <w:left w:val="single" w:sz="6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78DF594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679F205A" w14:textId="77777777" w:rsidTr="00D13740">
        <w:trPr>
          <w:trHeight w:hRule="exact" w:val="255"/>
        </w:trPr>
        <w:tc>
          <w:tcPr>
            <w:tcW w:w="2127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1DC0CDD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1E67D90" w14:textId="77777777" w:rsidR="005A7D3C" w:rsidRPr="008120B4" w:rsidRDefault="005A7D3C" w:rsidP="00034DC8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26BB9C8" w14:textId="77777777" w:rsidR="005A7D3C" w:rsidRPr="008120B4" w:rsidRDefault="00475657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NO SE TRANSPORTAN soportes dentro de la Empresa</w:t>
            </w:r>
          </w:p>
        </w:tc>
        <w:tc>
          <w:tcPr>
            <w:tcW w:w="567" w:type="dxa"/>
            <w:vMerge/>
            <w:tcBorders>
              <w:left w:val="single" w:sz="6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9C2F78A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56AD12BF" w14:textId="77777777" w:rsidTr="00D13740">
        <w:trPr>
          <w:trHeight w:hRule="exact" w:val="255"/>
        </w:trPr>
        <w:tc>
          <w:tcPr>
            <w:tcW w:w="2127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EA917E0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  <w:r w:rsidRPr="008120B4"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  <w:t>Transporte de los soportes fuera de la empresa</w:t>
            </w:r>
          </w:p>
        </w:tc>
        <w:tc>
          <w:tcPr>
            <w:tcW w:w="4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805DDE5" w14:textId="77777777" w:rsidR="005A7D3C" w:rsidRPr="008120B4" w:rsidRDefault="005A7D3C" w:rsidP="00034DC8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41E54C9" w14:textId="77777777" w:rsidR="005A7D3C" w:rsidRPr="008120B4" w:rsidRDefault="00475657" w:rsidP="00475657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 xml:space="preserve">Con soporte de seguridad </w:t>
            </w:r>
          </w:p>
        </w:tc>
        <w:tc>
          <w:tcPr>
            <w:tcW w:w="567" w:type="dxa"/>
            <w:vMerge w:val="restart"/>
            <w:tcBorders>
              <w:top w:val="single" w:sz="5" w:space="0" w:color="000000"/>
              <w:left w:val="single" w:sz="6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AA77E83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0DB57D22" w14:textId="77777777" w:rsidTr="00D13740">
        <w:trPr>
          <w:trHeight w:hRule="exact" w:val="255"/>
        </w:trPr>
        <w:tc>
          <w:tcPr>
            <w:tcW w:w="2127" w:type="dxa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8B51B34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6E1705B" w14:textId="77777777" w:rsidR="005A7D3C" w:rsidRPr="008120B4" w:rsidRDefault="005A7D3C" w:rsidP="00034DC8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1A0446C" w14:textId="77777777" w:rsidR="005A7D3C" w:rsidRPr="008120B4" w:rsidRDefault="00034DC8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*</w:t>
            </w:r>
            <w:r w:rsidR="00475657"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Por personal autorizado por el Responsable del tratamiento con medidas de seguridad</w:t>
            </w:r>
          </w:p>
        </w:tc>
        <w:tc>
          <w:tcPr>
            <w:tcW w:w="567" w:type="dxa"/>
            <w:vMerge/>
            <w:tcBorders>
              <w:left w:val="single" w:sz="6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C6DDC9F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7428F020" w14:textId="77777777" w:rsidTr="00D13740">
        <w:trPr>
          <w:trHeight w:hRule="exact" w:val="255"/>
        </w:trPr>
        <w:tc>
          <w:tcPr>
            <w:tcW w:w="2127" w:type="dxa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68E2BC4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731AA57" w14:textId="77777777" w:rsidR="005A7D3C" w:rsidRPr="008120B4" w:rsidRDefault="005A7D3C" w:rsidP="00034DC8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7607E8E" w14:textId="77777777" w:rsidR="005A7D3C" w:rsidRPr="008120B4" w:rsidRDefault="00475657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Por empresa externa (correos, mensajería, ...) con medidas de seguridad</w:t>
            </w:r>
          </w:p>
        </w:tc>
        <w:tc>
          <w:tcPr>
            <w:tcW w:w="567" w:type="dxa"/>
            <w:vMerge/>
            <w:tcBorders>
              <w:left w:val="single" w:sz="6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BE3FB34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06B2599D" w14:textId="77777777" w:rsidTr="00D13740">
        <w:trPr>
          <w:trHeight w:hRule="exact" w:val="255"/>
        </w:trPr>
        <w:tc>
          <w:tcPr>
            <w:tcW w:w="2127" w:type="dxa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190EDBD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FFD5E14" w14:textId="77777777" w:rsidR="005A7D3C" w:rsidRPr="008120B4" w:rsidRDefault="005A7D3C" w:rsidP="00034DC8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60EE6C2" w14:textId="77777777" w:rsidR="005A7D3C" w:rsidRPr="008120B4" w:rsidRDefault="00475657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  <w:t>Por empresa externa (correos, mensajería, ...) sin medidas de seguridad</w:t>
            </w:r>
          </w:p>
        </w:tc>
        <w:tc>
          <w:tcPr>
            <w:tcW w:w="567" w:type="dxa"/>
            <w:vMerge/>
            <w:tcBorders>
              <w:left w:val="single" w:sz="6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4B74A84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12F05FEA" w14:textId="77777777" w:rsidTr="00D13740">
        <w:trPr>
          <w:trHeight w:hRule="exact" w:val="255"/>
        </w:trPr>
        <w:tc>
          <w:tcPr>
            <w:tcW w:w="2127" w:type="dxa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3247D3C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9E505D2" w14:textId="77777777" w:rsidR="005A7D3C" w:rsidRPr="008120B4" w:rsidRDefault="005A7D3C" w:rsidP="00034DC8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21D0469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  <w:t>Por personal NO autorizado por el Responsable del tratamiento</w:t>
            </w:r>
          </w:p>
        </w:tc>
        <w:tc>
          <w:tcPr>
            <w:tcW w:w="567" w:type="dxa"/>
            <w:vMerge/>
            <w:tcBorders>
              <w:left w:val="single" w:sz="6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E3F06B0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5072BB0F" w14:textId="77777777" w:rsidTr="00D13740">
        <w:trPr>
          <w:trHeight w:hRule="exact" w:val="255"/>
        </w:trPr>
        <w:tc>
          <w:tcPr>
            <w:tcW w:w="2127" w:type="dxa"/>
            <w:vMerge/>
            <w:tcBorders>
              <w:left w:val="single" w:sz="5" w:space="0" w:color="000000"/>
              <w:bottom w:val="single" w:sz="6" w:space="0" w:color="auto"/>
              <w:right w:val="single" w:sz="5" w:space="0" w:color="000000"/>
            </w:tcBorders>
            <w:shd w:val="clear" w:color="auto" w:fill="auto"/>
            <w:vAlign w:val="center"/>
          </w:tcPr>
          <w:p w14:paraId="2A9C3C8C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5" w:space="0" w:color="000000"/>
              <w:left w:val="single" w:sz="5" w:space="0" w:color="000000"/>
              <w:bottom w:val="single" w:sz="6" w:space="0" w:color="auto"/>
              <w:right w:val="single" w:sz="6" w:space="0" w:color="000000"/>
            </w:tcBorders>
            <w:shd w:val="clear" w:color="auto" w:fill="auto"/>
            <w:vAlign w:val="center"/>
          </w:tcPr>
          <w:p w14:paraId="46CB849A" w14:textId="77777777" w:rsidR="005A7D3C" w:rsidRPr="008120B4" w:rsidRDefault="005A7D3C" w:rsidP="00034DC8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8AAD533" w14:textId="77777777" w:rsidR="005A7D3C" w:rsidRPr="008120B4" w:rsidRDefault="00475657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NO SE TRANSPORTAN soportes fuera de la Empresa</w:t>
            </w:r>
          </w:p>
        </w:tc>
        <w:tc>
          <w:tcPr>
            <w:tcW w:w="567" w:type="dxa"/>
            <w:vMerge/>
            <w:tcBorders>
              <w:left w:val="single" w:sz="6" w:space="0" w:color="000000"/>
              <w:bottom w:val="single" w:sz="6" w:space="0" w:color="auto"/>
              <w:right w:val="single" w:sz="5" w:space="0" w:color="000000"/>
            </w:tcBorders>
            <w:shd w:val="clear" w:color="auto" w:fill="auto"/>
            <w:vAlign w:val="center"/>
          </w:tcPr>
          <w:p w14:paraId="1CC1C36C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D13740" w:rsidRPr="008120B4" w14:paraId="1ED83ED1" w14:textId="77777777" w:rsidTr="00D13740">
        <w:tblPrEx>
          <w:tblLook w:val="04A0" w:firstRow="1" w:lastRow="0" w:firstColumn="1" w:lastColumn="0" w:noHBand="0" w:noVBand="1"/>
        </w:tblPrEx>
        <w:trPr>
          <w:trHeight w:hRule="exact" w:val="255"/>
        </w:trPr>
        <w:tc>
          <w:tcPr>
            <w:tcW w:w="212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7F0A76" w14:textId="77777777" w:rsidR="00D13740" w:rsidRPr="008120B4" w:rsidRDefault="00D13740" w:rsidP="0020583A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  <w:r w:rsidRPr="008120B4"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  <w:t>Acceso durante el tratamiento digital (pantallas)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000000"/>
            </w:tcBorders>
          </w:tcPr>
          <w:p w14:paraId="10C12CCF" w14:textId="77777777" w:rsidR="00D13740" w:rsidRPr="008120B4" w:rsidRDefault="00D13740" w:rsidP="00034DC8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5DE0AFCE" w14:textId="77777777" w:rsidR="00D13740" w:rsidRPr="008120B4" w:rsidRDefault="00034DC8" w:rsidP="0020583A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*</w:t>
            </w:r>
            <w:r w:rsidR="004A6B68"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Se tratan impidiendo la visión de los datos a personas no autorizadas</w:t>
            </w:r>
          </w:p>
        </w:tc>
        <w:tc>
          <w:tcPr>
            <w:tcW w:w="567" w:type="dxa"/>
            <w:vMerge w:val="restart"/>
            <w:tcBorders>
              <w:top w:val="single" w:sz="6" w:space="0" w:color="auto"/>
              <w:left w:val="single" w:sz="6" w:space="0" w:color="000000"/>
              <w:bottom w:val="single" w:sz="6" w:space="0" w:color="auto"/>
              <w:right w:val="single" w:sz="6" w:space="0" w:color="auto"/>
            </w:tcBorders>
          </w:tcPr>
          <w:p w14:paraId="0FC54AEE" w14:textId="77777777" w:rsidR="00D13740" w:rsidRPr="008120B4" w:rsidRDefault="00D13740" w:rsidP="0020583A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D13740" w:rsidRPr="008120B4" w14:paraId="61A57A98" w14:textId="77777777" w:rsidTr="00D13740">
        <w:tblPrEx>
          <w:tblLook w:val="04A0" w:firstRow="1" w:lastRow="0" w:firstColumn="1" w:lastColumn="0" w:noHBand="0" w:noVBand="1"/>
        </w:tblPrEx>
        <w:trPr>
          <w:trHeight w:hRule="exact" w:val="255"/>
        </w:trPr>
        <w:tc>
          <w:tcPr>
            <w:tcW w:w="212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EE8DCC" w14:textId="77777777" w:rsidR="00D13740" w:rsidRPr="008120B4" w:rsidRDefault="00D13740" w:rsidP="0020583A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000000"/>
            </w:tcBorders>
          </w:tcPr>
          <w:p w14:paraId="22C2BBF4" w14:textId="77777777" w:rsidR="00D13740" w:rsidRPr="008120B4" w:rsidRDefault="00D13740" w:rsidP="00034DC8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6" w:space="0" w:color="000000"/>
              <w:right w:val="single" w:sz="6" w:space="0" w:color="000000"/>
            </w:tcBorders>
          </w:tcPr>
          <w:p w14:paraId="23B14840" w14:textId="77777777" w:rsidR="00D13740" w:rsidRPr="008120B4" w:rsidRDefault="004A6B68" w:rsidP="0020583A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  <w:t>Se tratan sin impedir la visión de los datos a personas no autorizadas</w:t>
            </w:r>
          </w:p>
        </w:tc>
        <w:tc>
          <w:tcPr>
            <w:tcW w:w="567" w:type="dxa"/>
            <w:vMerge/>
            <w:tcBorders>
              <w:top w:val="single" w:sz="6" w:space="0" w:color="auto"/>
              <w:left w:val="single" w:sz="6" w:space="0" w:color="000000"/>
              <w:bottom w:val="single" w:sz="6" w:space="0" w:color="auto"/>
              <w:right w:val="single" w:sz="6" w:space="0" w:color="auto"/>
            </w:tcBorders>
          </w:tcPr>
          <w:p w14:paraId="632D7319" w14:textId="77777777" w:rsidR="00D13740" w:rsidRPr="008120B4" w:rsidRDefault="00D13740" w:rsidP="0020583A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D13740" w:rsidRPr="008120B4" w14:paraId="02841D30" w14:textId="77777777" w:rsidTr="00D13740">
        <w:tblPrEx>
          <w:tblLook w:val="04A0" w:firstRow="1" w:lastRow="0" w:firstColumn="1" w:lastColumn="0" w:noHBand="0" w:noVBand="1"/>
        </w:tblPrEx>
        <w:trPr>
          <w:trHeight w:hRule="exact" w:val="255"/>
        </w:trPr>
        <w:tc>
          <w:tcPr>
            <w:tcW w:w="212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5D045E" w14:textId="77777777" w:rsidR="00D13740" w:rsidRPr="008120B4" w:rsidRDefault="00D13740" w:rsidP="0020583A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000000"/>
            </w:tcBorders>
          </w:tcPr>
          <w:p w14:paraId="1F7D5A40" w14:textId="77777777" w:rsidR="00D13740" w:rsidRPr="008120B4" w:rsidRDefault="00D13740" w:rsidP="00034DC8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FC0365" w14:textId="77777777" w:rsidR="00D13740" w:rsidRPr="008120B4" w:rsidRDefault="004A6B68" w:rsidP="0020583A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NO SE TRATAN ficheros con datos personales a la vista de personas no autorizadas</w:t>
            </w:r>
          </w:p>
        </w:tc>
        <w:tc>
          <w:tcPr>
            <w:tcW w:w="567" w:type="dxa"/>
            <w:vMerge/>
            <w:tcBorders>
              <w:top w:val="single" w:sz="6" w:space="0" w:color="auto"/>
              <w:left w:val="single" w:sz="6" w:space="0" w:color="000000"/>
              <w:bottom w:val="single" w:sz="6" w:space="0" w:color="auto"/>
              <w:right w:val="single" w:sz="6" w:space="0" w:color="auto"/>
            </w:tcBorders>
          </w:tcPr>
          <w:p w14:paraId="2D1B11BC" w14:textId="77777777" w:rsidR="00D13740" w:rsidRPr="008120B4" w:rsidRDefault="00D13740" w:rsidP="0020583A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D13740" w:rsidRPr="008120B4" w14:paraId="4D7D6941" w14:textId="77777777" w:rsidTr="00D13740">
        <w:tblPrEx>
          <w:tblLook w:val="04A0" w:firstRow="1" w:lastRow="0" w:firstColumn="1" w:lastColumn="0" w:noHBand="0" w:noVBand="1"/>
        </w:tblPrEx>
        <w:trPr>
          <w:trHeight w:hRule="exact" w:val="255"/>
        </w:trPr>
        <w:tc>
          <w:tcPr>
            <w:tcW w:w="212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605D48" w14:textId="77777777" w:rsidR="00D13740" w:rsidRPr="008120B4" w:rsidRDefault="00D13740" w:rsidP="0020583A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  <w:r w:rsidRPr="008120B4"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  <w:t>Almacenamiento de los soportes digitales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000000"/>
            </w:tcBorders>
          </w:tcPr>
          <w:p w14:paraId="08E75865" w14:textId="77777777" w:rsidR="00D13740" w:rsidRPr="008120B4" w:rsidRDefault="00D13740" w:rsidP="00034DC8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2E36DEE1" w14:textId="77777777" w:rsidR="00D13740" w:rsidRPr="008120B4" w:rsidRDefault="00034DC8" w:rsidP="0020583A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*</w:t>
            </w:r>
            <w:r w:rsidR="00E52FDE"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Se guardan en un Mobiliario y/o Departamento con medidas de seguridad</w:t>
            </w:r>
          </w:p>
        </w:tc>
        <w:tc>
          <w:tcPr>
            <w:tcW w:w="567" w:type="dxa"/>
            <w:vMerge w:val="restart"/>
            <w:tcBorders>
              <w:top w:val="single" w:sz="6" w:space="0" w:color="auto"/>
              <w:left w:val="single" w:sz="6" w:space="0" w:color="000000"/>
              <w:bottom w:val="single" w:sz="6" w:space="0" w:color="auto"/>
              <w:right w:val="single" w:sz="6" w:space="0" w:color="auto"/>
            </w:tcBorders>
          </w:tcPr>
          <w:p w14:paraId="0A111C75" w14:textId="77777777" w:rsidR="00D13740" w:rsidRPr="008120B4" w:rsidRDefault="00D13740" w:rsidP="0020583A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D13740" w:rsidRPr="008120B4" w14:paraId="6935FDC9" w14:textId="77777777" w:rsidTr="00D13740">
        <w:tblPrEx>
          <w:tblLook w:val="04A0" w:firstRow="1" w:lastRow="0" w:firstColumn="1" w:lastColumn="0" w:noHBand="0" w:noVBand="1"/>
        </w:tblPrEx>
        <w:trPr>
          <w:trHeight w:hRule="exact" w:val="255"/>
        </w:trPr>
        <w:tc>
          <w:tcPr>
            <w:tcW w:w="212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3BB7A8" w14:textId="77777777" w:rsidR="00D13740" w:rsidRPr="008120B4" w:rsidRDefault="00D13740" w:rsidP="0020583A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000000"/>
            </w:tcBorders>
          </w:tcPr>
          <w:p w14:paraId="11018818" w14:textId="77777777" w:rsidR="00D13740" w:rsidRPr="008120B4" w:rsidRDefault="00D13740" w:rsidP="00034DC8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6" w:space="0" w:color="000000"/>
              <w:right w:val="single" w:sz="6" w:space="0" w:color="000000"/>
            </w:tcBorders>
          </w:tcPr>
          <w:p w14:paraId="02CEAEF4" w14:textId="77777777" w:rsidR="00D13740" w:rsidRPr="008120B4" w:rsidRDefault="00E52FDE" w:rsidP="0020583A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Se guardan en casa particular de las personas autorizadas por el Responsable del tratamiento</w:t>
            </w:r>
          </w:p>
        </w:tc>
        <w:tc>
          <w:tcPr>
            <w:tcW w:w="567" w:type="dxa"/>
            <w:vMerge/>
            <w:tcBorders>
              <w:top w:val="single" w:sz="6" w:space="0" w:color="auto"/>
              <w:left w:val="single" w:sz="6" w:space="0" w:color="000000"/>
              <w:bottom w:val="single" w:sz="6" w:space="0" w:color="auto"/>
              <w:right w:val="single" w:sz="6" w:space="0" w:color="auto"/>
            </w:tcBorders>
          </w:tcPr>
          <w:p w14:paraId="4E1A7CE3" w14:textId="77777777" w:rsidR="00D13740" w:rsidRPr="008120B4" w:rsidRDefault="00D13740" w:rsidP="0020583A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D13740" w:rsidRPr="008120B4" w14:paraId="6619612B" w14:textId="77777777" w:rsidTr="00D13740">
        <w:tblPrEx>
          <w:tblLook w:val="04A0" w:firstRow="1" w:lastRow="0" w:firstColumn="1" w:lastColumn="0" w:noHBand="0" w:noVBand="1"/>
        </w:tblPrEx>
        <w:trPr>
          <w:trHeight w:hRule="exact" w:val="255"/>
        </w:trPr>
        <w:tc>
          <w:tcPr>
            <w:tcW w:w="212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55F963" w14:textId="77777777" w:rsidR="00D13740" w:rsidRPr="008120B4" w:rsidRDefault="00D13740" w:rsidP="0020583A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000000"/>
            </w:tcBorders>
          </w:tcPr>
          <w:p w14:paraId="184D1DFD" w14:textId="77777777" w:rsidR="00D13740" w:rsidRPr="008120B4" w:rsidRDefault="00D13740" w:rsidP="00034DC8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6" w:space="0" w:color="000000"/>
              <w:right w:val="single" w:sz="6" w:space="0" w:color="000000"/>
            </w:tcBorders>
          </w:tcPr>
          <w:p w14:paraId="61843046" w14:textId="77777777" w:rsidR="00D13740" w:rsidRPr="008120B4" w:rsidRDefault="00E52FDE" w:rsidP="0020583A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  <w:t>Se guardan sin medidas de seguridad</w:t>
            </w:r>
          </w:p>
        </w:tc>
        <w:tc>
          <w:tcPr>
            <w:tcW w:w="567" w:type="dxa"/>
            <w:vMerge/>
            <w:tcBorders>
              <w:top w:val="single" w:sz="6" w:space="0" w:color="auto"/>
              <w:left w:val="single" w:sz="6" w:space="0" w:color="000000"/>
              <w:bottom w:val="single" w:sz="6" w:space="0" w:color="auto"/>
              <w:right w:val="single" w:sz="6" w:space="0" w:color="auto"/>
            </w:tcBorders>
          </w:tcPr>
          <w:p w14:paraId="273CE491" w14:textId="77777777" w:rsidR="00D13740" w:rsidRPr="008120B4" w:rsidRDefault="00D13740" w:rsidP="0020583A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D13740" w:rsidRPr="008120B4" w14:paraId="507B7444" w14:textId="77777777" w:rsidTr="00D13740">
        <w:tblPrEx>
          <w:tblLook w:val="04A0" w:firstRow="1" w:lastRow="0" w:firstColumn="1" w:lastColumn="0" w:noHBand="0" w:noVBand="1"/>
        </w:tblPrEx>
        <w:trPr>
          <w:trHeight w:hRule="exact" w:val="255"/>
        </w:trPr>
        <w:tc>
          <w:tcPr>
            <w:tcW w:w="212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B1AE4C" w14:textId="77777777" w:rsidR="00D13740" w:rsidRPr="008120B4" w:rsidRDefault="00D13740" w:rsidP="0020583A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000000"/>
            </w:tcBorders>
          </w:tcPr>
          <w:p w14:paraId="1978873B" w14:textId="77777777" w:rsidR="00D13740" w:rsidRPr="008120B4" w:rsidRDefault="00D13740" w:rsidP="00034DC8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E8B262" w14:textId="77777777" w:rsidR="00D13740" w:rsidRPr="008120B4" w:rsidRDefault="00E52FDE" w:rsidP="0020583A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NO EXISTEN soportes digitales que contengan datos personales</w:t>
            </w:r>
          </w:p>
        </w:tc>
        <w:tc>
          <w:tcPr>
            <w:tcW w:w="567" w:type="dxa"/>
            <w:vMerge/>
            <w:tcBorders>
              <w:top w:val="single" w:sz="6" w:space="0" w:color="auto"/>
              <w:left w:val="single" w:sz="6" w:space="0" w:color="000000"/>
              <w:bottom w:val="single" w:sz="6" w:space="0" w:color="auto"/>
              <w:right w:val="single" w:sz="6" w:space="0" w:color="auto"/>
            </w:tcBorders>
          </w:tcPr>
          <w:p w14:paraId="5D102C2C" w14:textId="77777777" w:rsidR="00D13740" w:rsidRPr="008120B4" w:rsidRDefault="00D13740" w:rsidP="0020583A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D13740" w:rsidRPr="008120B4" w14:paraId="0F0C0F4D" w14:textId="77777777" w:rsidTr="00D13740">
        <w:tblPrEx>
          <w:tblLook w:val="04A0" w:firstRow="1" w:lastRow="0" w:firstColumn="1" w:lastColumn="0" w:noHBand="0" w:noVBand="1"/>
        </w:tblPrEx>
        <w:trPr>
          <w:trHeight w:hRule="exact" w:val="255"/>
        </w:trPr>
        <w:tc>
          <w:tcPr>
            <w:tcW w:w="212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283E34" w14:textId="77777777" w:rsidR="00D13740" w:rsidRPr="008120B4" w:rsidRDefault="00D13740" w:rsidP="0020583A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  <w:r w:rsidRPr="008120B4"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  <w:t>Destrucción de soportes digitales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000000"/>
            </w:tcBorders>
          </w:tcPr>
          <w:p w14:paraId="41E72124" w14:textId="77777777" w:rsidR="00D13740" w:rsidRPr="008120B4" w:rsidRDefault="00D13740" w:rsidP="00034DC8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5AEF2A28" w14:textId="77777777" w:rsidR="00D13740" w:rsidRPr="008120B4" w:rsidRDefault="00E52FDE" w:rsidP="0020583A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  <w:t>Manualmente</w:t>
            </w:r>
          </w:p>
        </w:tc>
        <w:tc>
          <w:tcPr>
            <w:tcW w:w="567" w:type="dxa"/>
            <w:vMerge w:val="restart"/>
            <w:tcBorders>
              <w:top w:val="single" w:sz="6" w:space="0" w:color="auto"/>
              <w:left w:val="single" w:sz="6" w:space="0" w:color="000000"/>
              <w:bottom w:val="single" w:sz="6" w:space="0" w:color="auto"/>
              <w:right w:val="single" w:sz="6" w:space="0" w:color="auto"/>
            </w:tcBorders>
          </w:tcPr>
          <w:p w14:paraId="243136B2" w14:textId="77777777" w:rsidR="00D13740" w:rsidRPr="008120B4" w:rsidRDefault="00D13740" w:rsidP="0020583A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D13740" w:rsidRPr="008120B4" w14:paraId="3E0D65C7" w14:textId="77777777" w:rsidTr="00D13740">
        <w:tblPrEx>
          <w:tblLook w:val="04A0" w:firstRow="1" w:lastRow="0" w:firstColumn="1" w:lastColumn="0" w:noHBand="0" w:noVBand="1"/>
        </w:tblPrEx>
        <w:trPr>
          <w:trHeight w:hRule="exact" w:val="255"/>
        </w:trPr>
        <w:tc>
          <w:tcPr>
            <w:tcW w:w="212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B3BF22" w14:textId="77777777" w:rsidR="00D13740" w:rsidRPr="008120B4" w:rsidRDefault="00D13740" w:rsidP="0020583A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000000"/>
            </w:tcBorders>
          </w:tcPr>
          <w:p w14:paraId="76B86419" w14:textId="77777777" w:rsidR="00D13740" w:rsidRPr="008120B4" w:rsidRDefault="00D13740" w:rsidP="00034DC8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6" w:space="0" w:color="000000"/>
              <w:right w:val="single" w:sz="6" w:space="0" w:color="000000"/>
            </w:tcBorders>
          </w:tcPr>
          <w:p w14:paraId="1AE510BD" w14:textId="77777777" w:rsidR="00D13740" w:rsidRPr="008120B4" w:rsidRDefault="00034DC8" w:rsidP="0020583A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*</w:t>
            </w:r>
            <w:r w:rsidR="00D13740"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Destructora de soportes digitales</w:t>
            </w:r>
          </w:p>
        </w:tc>
        <w:tc>
          <w:tcPr>
            <w:tcW w:w="567" w:type="dxa"/>
            <w:vMerge/>
            <w:tcBorders>
              <w:top w:val="single" w:sz="6" w:space="0" w:color="auto"/>
              <w:left w:val="single" w:sz="6" w:space="0" w:color="000000"/>
              <w:bottom w:val="single" w:sz="6" w:space="0" w:color="auto"/>
              <w:right w:val="single" w:sz="6" w:space="0" w:color="auto"/>
            </w:tcBorders>
          </w:tcPr>
          <w:p w14:paraId="60BFEDA9" w14:textId="77777777" w:rsidR="00D13740" w:rsidRPr="008120B4" w:rsidRDefault="00D13740" w:rsidP="0020583A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D13740" w:rsidRPr="008120B4" w14:paraId="182E122A" w14:textId="77777777" w:rsidTr="00D13740">
        <w:tblPrEx>
          <w:tblLook w:val="04A0" w:firstRow="1" w:lastRow="0" w:firstColumn="1" w:lastColumn="0" w:noHBand="0" w:noVBand="1"/>
        </w:tblPrEx>
        <w:trPr>
          <w:trHeight w:hRule="exact" w:val="255"/>
        </w:trPr>
        <w:tc>
          <w:tcPr>
            <w:tcW w:w="212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066706" w14:textId="77777777" w:rsidR="00D13740" w:rsidRPr="008120B4" w:rsidRDefault="00D13740" w:rsidP="0020583A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000000"/>
            </w:tcBorders>
          </w:tcPr>
          <w:p w14:paraId="47AB21F4" w14:textId="77777777" w:rsidR="00D13740" w:rsidRPr="008120B4" w:rsidRDefault="00D13740" w:rsidP="00034DC8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6" w:space="0" w:color="000000"/>
              <w:right w:val="single" w:sz="6" w:space="0" w:color="000000"/>
            </w:tcBorders>
          </w:tcPr>
          <w:p w14:paraId="0B426024" w14:textId="77777777" w:rsidR="00D13740" w:rsidRPr="008120B4" w:rsidRDefault="00E52FDE" w:rsidP="0020583A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  <w:t>Empresa de residuos</w:t>
            </w:r>
          </w:p>
        </w:tc>
        <w:tc>
          <w:tcPr>
            <w:tcW w:w="567" w:type="dxa"/>
            <w:vMerge/>
            <w:tcBorders>
              <w:top w:val="single" w:sz="6" w:space="0" w:color="auto"/>
              <w:left w:val="single" w:sz="6" w:space="0" w:color="000000"/>
              <w:bottom w:val="single" w:sz="6" w:space="0" w:color="auto"/>
              <w:right w:val="single" w:sz="6" w:space="0" w:color="auto"/>
            </w:tcBorders>
          </w:tcPr>
          <w:p w14:paraId="0C6EF808" w14:textId="77777777" w:rsidR="00D13740" w:rsidRPr="008120B4" w:rsidRDefault="00D13740" w:rsidP="0020583A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D13740" w:rsidRPr="008120B4" w14:paraId="78D16D07" w14:textId="77777777" w:rsidTr="00D13740">
        <w:tblPrEx>
          <w:tblLook w:val="04A0" w:firstRow="1" w:lastRow="0" w:firstColumn="1" w:lastColumn="0" w:noHBand="0" w:noVBand="1"/>
        </w:tblPrEx>
        <w:trPr>
          <w:trHeight w:hRule="exact" w:val="255"/>
        </w:trPr>
        <w:tc>
          <w:tcPr>
            <w:tcW w:w="212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7BA522" w14:textId="77777777" w:rsidR="00D13740" w:rsidRPr="008120B4" w:rsidRDefault="00D13740" w:rsidP="0020583A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000000"/>
            </w:tcBorders>
          </w:tcPr>
          <w:p w14:paraId="347AD4F5" w14:textId="77777777" w:rsidR="00D13740" w:rsidRPr="008120B4" w:rsidRDefault="00D13740" w:rsidP="00034DC8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6" w:space="0" w:color="000000"/>
              <w:right w:val="single" w:sz="6" w:space="0" w:color="000000"/>
            </w:tcBorders>
          </w:tcPr>
          <w:p w14:paraId="6748790B" w14:textId="77777777" w:rsidR="00D13740" w:rsidRPr="008120B4" w:rsidRDefault="00E52FDE" w:rsidP="0020583A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Empresa homologada con certificación de destrucción</w:t>
            </w:r>
          </w:p>
        </w:tc>
        <w:tc>
          <w:tcPr>
            <w:tcW w:w="567" w:type="dxa"/>
            <w:vMerge/>
            <w:tcBorders>
              <w:top w:val="single" w:sz="6" w:space="0" w:color="auto"/>
              <w:left w:val="single" w:sz="6" w:space="0" w:color="000000"/>
              <w:bottom w:val="single" w:sz="6" w:space="0" w:color="auto"/>
              <w:right w:val="single" w:sz="6" w:space="0" w:color="auto"/>
            </w:tcBorders>
          </w:tcPr>
          <w:p w14:paraId="6258841E" w14:textId="77777777" w:rsidR="00D13740" w:rsidRPr="008120B4" w:rsidRDefault="00D13740" w:rsidP="0020583A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D13740" w:rsidRPr="008120B4" w14:paraId="7867C0DA" w14:textId="77777777" w:rsidTr="00D13740">
        <w:tblPrEx>
          <w:tblLook w:val="04A0" w:firstRow="1" w:lastRow="0" w:firstColumn="1" w:lastColumn="0" w:noHBand="0" w:noVBand="1"/>
        </w:tblPrEx>
        <w:trPr>
          <w:trHeight w:hRule="exact" w:val="255"/>
        </w:trPr>
        <w:tc>
          <w:tcPr>
            <w:tcW w:w="212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50A898" w14:textId="77777777" w:rsidR="00D13740" w:rsidRPr="008120B4" w:rsidRDefault="00D13740" w:rsidP="0020583A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000000"/>
            </w:tcBorders>
          </w:tcPr>
          <w:p w14:paraId="52609D38" w14:textId="77777777" w:rsidR="00D13740" w:rsidRPr="008120B4" w:rsidRDefault="00D13740" w:rsidP="00034DC8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6" w:space="0" w:color="000000"/>
              <w:right w:val="single" w:sz="6" w:space="0" w:color="000000"/>
            </w:tcBorders>
          </w:tcPr>
          <w:p w14:paraId="5F7C4A8E" w14:textId="77777777" w:rsidR="00D13740" w:rsidRPr="008120B4" w:rsidRDefault="00E52FDE" w:rsidP="0020583A">
            <w:pPr>
              <w:pStyle w:val="TableParagraph"/>
              <w:ind w:left="102"/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  <w:t>Se desechan sin destruirlos</w:t>
            </w:r>
          </w:p>
        </w:tc>
        <w:tc>
          <w:tcPr>
            <w:tcW w:w="567" w:type="dxa"/>
            <w:vMerge/>
            <w:tcBorders>
              <w:top w:val="single" w:sz="6" w:space="0" w:color="auto"/>
              <w:left w:val="single" w:sz="6" w:space="0" w:color="000000"/>
              <w:bottom w:val="single" w:sz="6" w:space="0" w:color="auto"/>
              <w:right w:val="single" w:sz="6" w:space="0" w:color="auto"/>
            </w:tcBorders>
          </w:tcPr>
          <w:p w14:paraId="3E4501ED" w14:textId="77777777" w:rsidR="00D13740" w:rsidRPr="008120B4" w:rsidRDefault="00D13740" w:rsidP="0020583A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D13740" w:rsidRPr="008120B4" w14:paraId="5CA73B01" w14:textId="77777777" w:rsidTr="00D13740">
        <w:tblPrEx>
          <w:tblLook w:val="04A0" w:firstRow="1" w:lastRow="0" w:firstColumn="1" w:lastColumn="0" w:noHBand="0" w:noVBand="1"/>
        </w:tblPrEx>
        <w:trPr>
          <w:trHeight w:hRule="exact" w:val="255"/>
        </w:trPr>
        <w:tc>
          <w:tcPr>
            <w:tcW w:w="212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5E70A5" w14:textId="77777777" w:rsidR="00D13740" w:rsidRPr="008120B4" w:rsidRDefault="00D13740" w:rsidP="0020583A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000000"/>
            </w:tcBorders>
          </w:tcPr>
          <w:p w14:paraId="251430C0" w14:textId="77777777" w:rsidR="00D13740" w:rsidRPr="008120B4" w:rsidRDefault="00D13740" w:rsidP="00034DC8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6" w:space="0" w:color="000000"/>
              <w:right w:val="single" w:sz="6" w:space="0" w:color="000000"/>
            </w:tcBorders>
          </w:tcPr>
          <w:p w14:paraId="129F022E" w14:textId="77777777" w:rsidR="00D13740" w:rsidRPr="008120B4" w:rsidRDefault="00D13740" w:rsidP="0020583A">
            <w:pPr>
              <w:pStyle w:val="TableParagraph"/>
              <w:ind w:left="102"/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  <w:t>No se destruyen</w:t>
            </w:r>
          </w:p>
        </w:tc>
        <w:tc>
          <w:tcPr>
            <w:tcW w:w="567" w:type="dxa"/>
            <w:vMerge/>
            <w:tcBorders>
              <w:top w:val="single" w:sz="6" w:space="0" w:color="auto"/>
              <w:left w:val="single" w:sz="6" w:space="0" w:color="000000"/>
              <w:bottom w:val="single" w:sz="6" w:space="0" w:color="auto"/>
              <w:right w:val="single" w:sz="6" w:space="0" w:color="auto"/>
            </w:tcBorders>
          </w:tcPr>
          <w:p w14:paraId="79235CAC" w14:textId="77777777" w:rsidR="00D13740" w:rsidRPr="008120B4" w:rsidRDefault="00D13740" w:rsidP="0020583A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D13740" w:rsidRPr="008120B4" w14:paraId="0297D34D" w14:textId="77777777" w:rsidTr="00D13740">
        <w:tblPrEx>
          <w:tblLook w:val="04A0" w:firstRow="1" w:lastRow="0" w:firstColumn="1" w:lastColumn="0" w:noHBand="0" w:noVBand="1"/>
        </w:tblPrEx>
        <w:trPr>
          <w:trHeight w:hRule="exact" w:val="255"/>
        </w:trPr>
        <w:tc>
          <w:tcPr>
            <w:tcW w:w="212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8F6D68" w14:textId="77777777" w:rsidR="00D13740" w:rsidRPr="008120B4" w:rsidRDefault="00D13740" w:rsidP="0020583A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000000"/>
            </w:tcBorders>
          </w:tcPr>
          <w:p w14:paraId="1764F2AB" w14:textId="77777777" w:rsidR="00D13740" w:rsidRPr="008120B4" w:rsidRDefault="00D13740" w:rsidP="00034DC8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BE5354" w14:textId="77777777" w:rsidR="00D13740" w:rsidRPr="008120B4" w:rsidRDefault="00E52FDE" w:rsidP="0020583A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NO EXISTEN soportes digitales que contengan datos personales</w:t>
            </w:r>
          </w:p>
        </w:tc>
        <w:tc>
          <w:tcPr>
            <w:tcW w:w="567" w:type="dxa"/>
            <w:vMerge/>
            <w:tcBorders>
              <w:top w:val="single" w:sz="6" w:space="0" w:color="auto"/>
              <w:left w:val="single" w:sz="6" w:space="0" w:color="000000"/>
              <w:bottom w:val="single" w:sz="6" w:space="0" w:color="auto"/>
              <w:right w:val="single" w:sz="6" w:space="0" w:color="auto"/>
            </w:tcBorders>
          </w:tcPr>
          <w:p w14:paraId="1E8F82C0" w14:textId="77777777" w:rsidR="00D13740" w:rsidRPr="008120B4" w:rsidRDefault="00D13740" w:rsidP="0020583A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D13740" w:rsidRPr="008120B4" w14:paraId="00405218" w14:textId="77777777" w:rsidTr="00D13740">
        <w:trPr>
          <w:trHeight w:hRule="exact" w:val="255"/>
        </w:trPr>
        <w:tc>
          <w:tcPr>
            <w:tcW w:w="2127" w:type="dxa"/>
            <w:vMerge w:val="restart"/>
            <w:tcBorders>
              <w:top w:val="single" w:sz="6" w:space="0" w:color="auto"/>
              <w:left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591D265" w14:textId="77777777" w:rsidR="00D13740" w:rsidRPr="008120B4" w:rsidRDefault="00D13740" w:rsidP="0020583A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  <w:r w:rsidRPr="008120B4"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  <w:t>Acceso durante el tratamiento manual (documentos)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5" w:space="0" w:color="000000"/>
              <w:bottom w:val="single" w:sz="5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641209F" w14:textId="77777777" w:rsidR="00D13740" w:rsidRPr="008120B4" w:rsidRDefault="00D13740" w:rsidP="00034DC8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B8D3985" w14:textId="77777777" w:rsidR="00D13740" w:rsidRPr="008120B4" w:rsidRDefault="00034DC8" w:rsidP="0020583A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*</w:t>
            </w:r>
            <w:r w:rsidR="00E52FDE"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Se tratan impidiendo el acceso a los datos a personas no autorizadas</w:t>
            </w:r>
          </w:p>
        </w:tc>
        <w:tc>
          <w:tcPr>
            <w:tcW w:w="567" w:type="dxa"/>
            <w:vMerge w:val="restart"/>
            <w:tcBorders>
              <w:top w:val="single" w:sz="6" w:space="0" w:color="auto"/>
              <w:left w:val="single" w:sz="6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3E48147" w14:textId="77777777" w:rsidR="00D13740" w:rsidRPr="008120B4" w:rsidRDefault="00D13740" w:rsidP="0020583A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D13740" w:rsidRPr="008120B4" w14:paraId="0EE074BC" w14:textId="77777777" w:rsidTr="0020583A">
        <w:trPr>
          <w:trHeight w:hRule="exact" w:val="255"/>
        </w:trPr>
        <w:tc>
          <w:tcPr>
            <w:tcW w:w="2127" w:type="dxa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E9A1944" w14:textId="77777777" w:rsidR="00D13740" w:rsidRPr="008120B4" w:rsidRDefault="00D13740" w:rsidP="0020583A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8C82889" w14:textId="77777777" w:rsidR="00D13740" w:rsidRPr="008120B4" w:rsidRDefault="00D13740" w:rsidP="00034DC8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1C7E808" w14:textId="77777777" w:rsidR="00D13740" w:rsidRPr="008120B4" w:rsidRDefault="00E52FDE" w:rsidP="0020583A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  <w:t>Se tratan sin impedir el acceso a los datos a personas no autorizadas</w:t>
            </w:r>
          </w:p>
        </w:tc>
        <w:tc>
          <w:tcPr>
            <w:tcW w:w="567" w:type="dxa"/>
            <w:vMerge/>
            <w:tcBorders>
              <w:left w:val="single" w:sz="6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D1D7A10" w14:textId="77777777" w:rsidR="00D13740" w:rsidRPr="008120B4" w:rsidRDefault="00D13740" w:rsidP="0020583A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D13740" w:rsidRPr="008120B4" w14:paraId="4A904E8A" w14:textId="77777777" w:rsidTr="00D13740">
        <w:trPr>
          <w:trHeight w:hRule="exact" w:val="255"/>
        </w:trPr>
        <w:tc>
          <w:tcPr>
            <w:tcW w:w="2127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3EAF742" w14:textId="77777777" w:rsidR="00D13740" w:rsidRPr="008120B4" w:rsidRDefault="00D13740" w:rsidP="0020583A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81C8A32" w14:textId="77777777" w:rsidR="00D13740" w:rsidRPr="008120B4" w:rsidRDefault="00D13740" w:rsidP="00034DC8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9EE9D97" w14:textId="77777777" w:rsidR="00D13740" w:rsidRPr="008120B4" w:rsidRDefault="00E52FDE" w:rsidP="0020583A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NO SE TRATAN documentos con datos personales a la vista de personas no autorizadas</w:t>
            </w:r>
          </w:p>
        </w:tc>
        <w:tc>
          <w:tcPr>
            <w:tcW w:w="567" w:type="dxa"/>
            <w:vMerge/>
            <w:tcBorders>
              <w:left w:val="single" w:sz="6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220ACC1" w14:textId="77777777" w:rsidR="00D13740" w:rsidRPr="008120B4" w:rsidRDefault="00D13740" w:rsidP="0020583A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D13740" w:rsidRPr="008120B4" w14:paraId="204C1C41" w14:textId="77777777" w:rsidTr="00D13740">
        <w:trPr>
          <w:trHeight w:hRule="exact" w:val="255"/>
        </w:trPr>
        <w:tc>
          <w:tcPr>
            <w:tcW w:w="2127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D21E997" w14:textId="77777777" w:rsidR="00D13740" w:rsidRPr="008120B4" w:rsidRDefault="00D13740" w:rsidP="0020583A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  <w:r w:rsidRPr="008120B4"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  <w:t>Almacenamiento de documentos</w:t>
            </w:r>
          </w:p>
        </w:tc>
        <w:tc>
          <w:tcPr>
            <w:tcW w:w="4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90AF716" w14:textId="77777777" w:rsidR="00D13740" w:rsidRPr="008120B4" w:rsidRDefault="00D13740" w:rsidP="00034DC8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4B5C76D" w14:textId="77777777" w:rsidR="00D13740" w:rsidRPr="008120B4" w:rsidRDefault="00034DC8" w:rsidP="0020583A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*</w:t>
            </w:r>
            <w:r w:rsidR="00E52FDE"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Se guardan en un Mobiliario y/o Departamento con medidas de seguridad</w:t>
            </w:r>
          </w:p>
        </w:tc>
        <w:tc>
          <w:tcPr>
            <w:tcW w:w="567" w:type="dxa"/>
            <w:vMerge w:val="restart"/>
            <w:tcBorders>
              <w:top w:val="single" w:sz="5" w:space="0" w:color="000000"/>
              <w:left w:val="single" w:sz="6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CB0A8E4" w14:textId="77777777" w:rsidR="00D13740" w:rsidRPr="008120B4" w:rsidRDefault="00D13740" w:rsidP="0020583A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D13740" w:rsidRPr="008120B4" w14:paraId="7E027738" w14:textId="77777777" w:rsidTr="0020583A">
        <w:trPr>
          <w:trHeight w:hRule="exact" w:val="255"/>
        </w:trPr>
        <w:tc>
          <w:tcPr>
            <w:tcW w:w="2127" w:type="dxa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2E4B2F8" w14:textId="77777777" w:rsidR="00D13740" w:rsidRPr="008120B4" w:rsidRDefault="00D13740" w:rsidP="0020583A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AB2A744" w14:textId="77777777" w:rsidR="00D13740" w:rsidRPr="008120B4" w:rsidRDefault="00D13740" w:rsidP="00034DC8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2C7A701" w14:textId="77777777" w:rsidR="00D13740" w:rsidRPr="008120B4" w:rsidRDefault="00E52FDE" w:rsidP="0020583A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Se guardan en casa particular de las personas autorizadas por el Responsable del tratamiento</w:t>
            </w:r>
          </w:p>
        </w:tc>
        <w:tc>
          <w:tcPr>
            <w:tcW w:w="567" w:type="dxa"/>
            <w:vMerge/>
            <w:tcBorders>
              <w:left w:val="single" w:sz="6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05EC041" w14:textId="77777777" w:rsidR="00D13740" w:rsidRPr="008120B4" w:rsidRDefault="00D13740" w:rsidP="0020583A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D13740" w:rsidRPr="008120B4" w14:paraId="15E4134D" w14:textId="77777777" w:rsidTr="0020583A">
        <w:trPr>
          <w:trHeight w:hRule="exact" w:val="255"/>
        </w:trPr>
        <w:tc>
          <w:tcPr>
            <w:tcW w:w="2127" w:type="dxa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FA4980E" w14:textId="77777777" w:rsidR="00D13740" w:rsidRPr="008120B4" w:rsidRDefault="00D13740" w:rsidP="0020583A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86A1C8A" w14:textId="77777777" w:rsidR="00D13740" w:rsidRPr="008120B4" w:rsidRDefault="00D13740" w:rsidP="00034DC8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9D5B09B" w14:textId="77777777" w:rsidR="00D13740" w:rsidRPr="008120B4" w:rsidRDefault="00E52FDE" w:rsidP="0020583A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  <w:t>Se guardan sin medidas de seguridad</w:t>
            </w:r>
          </w:p>
        </w:tc>
        <w:tc>
          <w:tcPr>
            <w:tcW w:w="567" w:type="dxa"/>
            <w:vMerge/>
            <w:tcBorders>
              <w:left w:val="single" w:sz="6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5E4CEF2" w14:textId="77777777" w:rsidR="00D13740" w:rsidRPr="008120B4" w:rsidRDefault="00D13740" w:rsidP="0020583A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D13740" w:rsidRPr="008120B4" w14:paraId="46C0624B" w14:textId="77777777" w:rsidTr="00D13740">
        <w:trPr>
          <w:trHeight w:hRule="exact" w:val="255"/>
        </w:trPr>
        <w:tc>
          <w:tcPr>
            <w:tcW w:w="2127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9C52E56" w14:textId="77777777" w:rsidR="00D13740" w:rsidRPr="008120B4" w:rsidRDefault="00D13740" w:rsidP="0020583A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C8F9061" w14:textId="77777777" w:rsidR="00D13740" w:rsidRPr="008120B4" w:rsidRDefault="00D13740" w:rsidP="00034DC8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AA2ABBC" w14:textId="77777777" w:rsidR="00D13740" w:rsidRPr="008120B4" w:rsidRDefault="00E52FDE" w:rsidP="0020583A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NO EXISTEN documentos que contengan datos personales</w:t>
            </w:r>
          </w:p>
        </w:tc>
        <w:tc>
          <w:tcPr>
            <w:tcW w:w="567" w:type="dxa"/>
            <w:vMerge/>
            <w:tcBorders>
              <w:left w:val="single" w:sz="6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DA3249D" w14:textId="77777777" w:rsidR="00D13740" w:rsidRPr="008120B4" w:rsidRDefault="00D13740" w:rsidP="0020583A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D13740" w:rsidRPr="008120B4" w14:paraId="608BD795" w14:textId="77777777" w:rsidTr="00D13740">
        <w:trPr>
          <w:trHeight w:hRule="exact" w:val="255"/>
        </w:trPr>
        <w:tc>
          <w:tcPr>
            <w:tcW w:w="2127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D87A71E" w14:textId="77777777" w:rsidR="00D13740" w:rsidRPr="008120B4" w:rsidRDefault="00D13740" w:rsidP="0020583A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  <w:r w:rsidRPr="008120B4"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  <w:t>Destrucción de documentos</w:t>
            </w:r>
          </w:p>
        </w:tc>
        <w:tc>
          <w:tcPr>
            <w:tcW w:w="4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8231BDD" w14:textId="77777777" w:rsidR="00D13740" w:rsidRPr="008120B4" w:rsidRDefault="00D13740" w:rsidP="00034DC8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5F0D1B1" w14:textId="77777777" w:rsidR="00D13740" w:rsidRPr="008120B4" w:rsidRDefault="00D03A43" w:rsidP="0020583A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  <w:t>Manualmente</w:t>
            </w:r>
          </w:p>
        </w:tc>
        <w:tc>
          <w:tcPr>
            <w:tcW w:w="567" w:type="dxa"/>
            <w:vMerge w:val="restart"/>
            <w:tcBorders>
              <w:top w:val="single" w:sz="5" w:space="0" w:color="000000"/>
              <w:left w:val="single" w:sz="6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2A9360F" w14:textId="77777777" w:rsidR="00D13740" w:rsidRPr="008120B4" w:rsidRDefault="00D13740" w:rsidP="0020583A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D13740" w:rsidRPr="008120B4" w14:paraId="059423B6" w14:textId="77777777" w:rsidTr="0020583A">
        <w:trPr>
          <w:trHeight w:hRule="exact" w:val="255"/>
        </w:trPr>
        <w:tc>
          <w:tcPr>
            <w:tcW w:w="2127" w:type="dxa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FDA4BF6" w14:textId="77777777" w:rsidR="00D13740" w:rsidRPr="008120B4" w:rsidRDefault="00D13740" w:rsidP="0020583A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4A11E98" w14:textId="77777777" w:rsidR="00D13740" w:rsidRPr="008120B4" w:rsidRDefault="00D13740" w:rsidP="00034DC8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41F7B5E" w14:textId="77777777" w:rsidR="00D13740" w:rsidRPr="008120B4" w:rsidRDefault="00034DC8" w:rsidP="0020583A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*</w:t>
            </w:r>
            <w:r w:rsidR="00D13740"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Destructora de papel</w:t>
            </w:r>
          </w:p>
        </w:tc>
        <w:tc>
          <w:tcPr>
            <w:tcW w:w="567" w:type="dxa"/>
            <w:vMerge/>
            <w:tcBorders>
              <w:left w:val="single" w:sz="6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6CCB04B" w14:textId="77777777" w:rsidR="00D13740" w:rsidRPr="008120B4" w:rsidRDefault="00D13740" w:rsidP="0020583A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D13740" w:rsidRPr="008120B4" w14:paraId="2C2682A2" w14:textId="77777777" w:rsidTr="0020583A">
        <w:trPr>
          <w:trHeight w:hRule="exact" w:val="255"/>
        </w:trPr>
        <w:tc>
          <w:tcPr>
            <w:tcW w:w="2127" w:type="dxa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F2AB744" w14:textId="77777777" w:rsidR="00D13740" w:rsidRPr="008120B4" w:rsidRDefault="00D13740" w:rsidP="0020583A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4C55D61" w14:textId="77777777" w:rsidR="00D13740" w:rsidRPr="008120B4" w:rsidRDefault="00D13740" w:rsidP="00034DC8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29C3C7C" w14:textId="77777777" w:rsidR="00D13740" w:rsidRPr="008120B4" w:rsidRDefault="00D03A43" w:rsidP="0020583A">
            <w:pPr>
              <w:pStyle w:val="TableParagraph"/>
              <w:ind w:left="102"/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  <w:t>Incineración</w:t>
            </w:r>
          </w:p>
        </w:tc>
        <w:tc>
          <w:tcPr>
            <w:tcW w:w="567" w:type="dxa"/>
            <w:vMerge/>
            <w:tcBorders>
              <w:left w:val="single" w:sz="6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EC9509E" w14:textId="77777777" w:rsidR="00D13740" w:rsidRPr="008120B4" w:rsidRDefault="00D13740" w:rsidP="0020583A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D13740" w:rsidRPr="008120B4" w14:paraId="16C2E535" w14:textId="77777777" w:rsidTr="0020583A">
        <w:trPr>
          <w:trHeight w:hRule="exact" w:val="255"/>
        </w:trPr>
        <w:tc>
          <w:tcPr>
            <w:tcW w:w="2127" w:type="dxa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C6E5465" w14:textId="77777777" w:rsidR="00D13740" w:rsidRPr="008120B4" w:rsidRDefault="00D13740" w:rsidP="0020583A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FA894D7" w14:textId="77777777" w:rsidR="00D13740" w:rsidRPr="008120B4" w:rsidRDefault="00D13740" w:rsidP="00034DC8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162B008" w14:textId="77777777" w:rsidR="00D13740" w:rsidRPr="008120B4" w:rsidRDefault="00D13740" w:rsidP="0020583A">
            <w:pPr>
              <w:pStyle w:val="TableParagraph"/>
              <w:ind w:left="102"/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  <w:t>Empresa de residuos</w:t>
            </w:r>
          </w:p>
        </w:tc>
        <w:tc>
          <w:tcPr>
            <w:tcW w:w="567" w:type="dxa"/>
            <w:vMerge/>
            <w:tcBorders>
              <w:left w:val="single" w:sz="6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207F806" w14:textId="77777777" w:rsidR="00D13740" w:rsidRPr="008120B4" w:rsidRDefault="00D13740" w:rsidP="0020583A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D13740" w:rsidRPr="008120B4" w14:paraId="65159D2A" w14:textId="77777777" w:rsidTr="0020583A">
        <w:trPr>
          <w:trHeight w:hRule="exact" w:val="255"/>
        </w:trPr>
        <w:tc>
          <w:tcPr>
            <w:tcW w:w="2127" w:type="dxa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DDFF2BA" w14:textId="77777777" w:rsidR="00D13740" w:rsidRPr="008120B4" w:rsidRDefault="00D13740" w:rsidP="0020583A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36FA68F" w14:textId="77777777" w:rsidR="00D13740" w:rsidRPr="008120B4" w:rsidRDefault="00D13740" w:rsidP="00034DC8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D557F63" w14:textId="77777777" w:rsidR="00D13740" w:rsidRPr="008120B4" w:rsidRDefault="00D03A43" w:rsidP="0020583A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Empresa homologada con certificación de destrucción</w:t>
            </w:r>
          </w:p>
        </w:tc>
        <w:tc>
          <w:tcPr>
            <w:tcW w:w="567" w:type="dxa"/>
            <w:vMerge/>
            <w:tcBorders>
              <w:left w:val="single" w:sz="6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404BEBA" w14:textId="77777777" w:rsidR="00D13740" w:rsidRPr="008120B4" w:rsidRDefault="00D13740" w:rsidP="0020583A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D13740" w:rsidRPr="008120B4" w14:paraId="6EDFD4F7" w14:textId="77777777" w:rsidTr="0020583A">
        <w:trPr>
          <w:trHeight w:hRule="exact" w:val="255"/>
        </w:trPr>
        <w:tc>
          <w:tcPr>
            <w:tcW w:w="2127" w:type="dxa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93B4BEC" w14:textId="77777777" w:rsidR="00D13740" w:rsidRPr="008120B4" w:rsidRDefault="00D13740" w:rsidP="0020583A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2DC5348" w14:textId="77777777" w:rsidR="00D13740" w:rsidRPr="008120B4" w:rsidRDefault="00D13740" w:rsidP="00034DC8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973D3FD" w14:textId="77777777" w:rsidR="00D13740" w:rsidRPr="008120B4" w:rsidRDefault="00D03A43" w:rsidP="0020583A">
            <w:pPr>
              <w:pStyle w:val="TableParagraph"/>
              <w:ind w:left="102"/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  <w:t>Se desechan sin destruirlos</w:t>
            </w:r>
          </w:p>
        </w:tc>
        <w:tc>
          <w:tcPr>
            <w:tcW w:w="567" w:type="dxa"/>
            <w:vMerge/>
            <w:tcBorders>
              <w:left w:val="single" w:sz="6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B985ACB" w14:textId="77777777" w:rsidR="00D13740" w:rsidRPr="008120B4" w:rsidRDefault="00D13740" w:rsidP="0020583A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D13740" w:rsidRPr="008120B4" w14:paraId="31ED9419" w14:textId="77777777" w:rsidTr="0020583A">
        <w:trPr>
          <w:trHeight w:hRule="exact" w:val="255"/>
        </w:trPr>
        <w:tc>
          <w:tcPr>
            <w:tcW w:w="2127" w:type="dxa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BFA02EA" w14:textId="77777777" w:rsidR="00D13740" w:rsidRPr="008120B4" w:rsidRDefault="00D13740" w:rsidP="0020583A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14E9629" w14:textId="77777777" w:rsidR="00D13740" w:rsidRPr="008120B4" w:rsidRDefault="00D13740" w:rsidP="00034DC8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EE383DB" w14:textId="77777777" w:rsidR="00D13740" w:rsidRPr="008120B4" w:rsidRDefault="00D13740" w:rsidP="0020583A">
            <w:pPr>
              <w:pStyle w:val="TableParagraph"/>
              <w:ind w:left="102"/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  <w:t>No se destruyen</w:t>
            </w:r>
          </w:p>
        </w:tc>
        <w:tc>
          <w:tcPr>
            <w:tcW w:w="567" w:type="dxa"/>
            <w:vMerge/>
            <w:tcBorders>
              <w:left w:val="single" w:sz="6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9461DAF" w14:textId="77777777" w:rsidR="00D13740" w:rsidRPr="008120B4" w:rsidRDefault="00D13740" w:rsidP="0020583A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D13740" w:rsidRPr="008120B4" w14:paraId="6E5B10D1" w14:textId="77777777" w:rsidTr="0020583A">
        <w:trPr>
          <w:trHeight w:hRule="exact" w:val="255"/>
        </w:trPr>
        <w:tc>
          <w:tcPr>
            <w:tcW w:w="2127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2574E8A" w14:textId="77777777" w:rsidR="00D13740" w:rsidRPr="008120B4" w:rsidRDefault="00D13740" w:rsidP="0020583A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A6CB43C" w14:textId="77777777" w:rsidR="00D13740" w:rsidRPr="008120B4" w:rsidRDefault="00D13740" w:rsidP="00034DC8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74B532A" w14:textId="77777777" w:rsidR="00D13740" w:rsidRPr="008120B4" w:rsidRDefault="00D03A43" w:rsidP="0020583A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NO EXISTEN documentos que contengan datos personales</w:t>
            </w:r>
          </w:p>
        </w:tc>
        <w:tc>
          <w:tcPr>
            <w:tcW w:w="567" w:type="dxa"/>
            <w:vMerge/>
            <w:tcBorders>
              <w:left w:val="single" w:sz="6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FC25C48" w14:textId="77777777" w:rsidR="00D13740" w:rsidRPr="008120B4" w:rsidRDefault="00D13740" w:rsidP="0020583A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</w:tbl>
    <w:p w14:paraId="36A119E3" w14:textId="77777777" w:rsidR="00D13740" w:rsidRPr="008120B4" w:rsidRDefault="00D13740" w:rsidP="00756704">
      <w:pPr>
        <w:rPr>
          <w:rFonts w:eastAsia="Calibri" w:cs="Calibri"/>
          <w:b/>
          <w:bCs/>
          <w:spacing w:val="-1"/>
          <w:sz w:val="16"/>
          <w:szCs w:val="16"/>
          <w:lang w:val="es-ES"/>
        </w:rPr>
      </w:pPr>
      <w:r w:rsidRPr="008120B4">
        <w:rPr>
          <w:rFonts w:eastAsia="Calibri" w:cs="Calibri"/>
          <w:b/>
          <w:bCs/>
          <w:spacing w:val="-1"/>
          <w:sz w:val="16"/>
          <w:szCs w:val="16"/>
          <w:lang w:val="es-ES"/>
        </w:rPr>
        <w:br w:type="page"/>
      </w:r>
    </w:p>
    <w:p w14:paraId="5D6AEBF6" w14:textId="77777777" w:rsidR="005A7D3C" w:rsidRPr="008120B4" w:rsidRDefault="005A7D3C" w:rsidP="005A7D3C">
      <w:pPr>
        <w:spacing w:before="55"/>
        <w:ind w:left="142"/>
        <w:jc w:val="center"/>
        <w:rPr>
          <w:rFonts w:eastAsia="Calibri" w:cs="Calibri"/>
          <w:b/>
          <w:bCs/>
          <w:spacing w:val="-1"/>
          <w:szCs w:val="20"/>
          <w:lang w:val="es-ES"/>
        </w:rPr>
      </w:pPr>
      <w:r w:rsidRPr="008120B4">
        <w:rPr>
          <w:rFonts w:eastAsia="Calibri" w:cs="Calibri"/>
          <w:b/>
          <w:bCs/>
          <w:spacing w:val="-1"/>
          <w:szCs w:val="20"/>
          <w:lang w:val="es-ES"/>
        </w:rPr>
        <w:lastRenderedPageBreak/>
        <w:t>2. SISTEMAS DE INFORMACIÓN</w:t>
      </w:r>
    </w:p>
    <w:tbl>
      <w:tblPr>
        <w:tblStyle w:val="TableNormal"/>
        <w:tblW w:w="9639" w:type="dxa"/>
        <w:tblInd w:w="6" w:type="dxa"/>
        <w:tblLayout w:type="fixed"/>
        <w:tblLook w:val="01E0" w:firstRow="1" w:lastRow="1" w:firstColumn="1" w:lastColumn="1" w:noHBand="0" w:noVBand="0"/>
      </w:tblPr>
      <w:tblGrid>
        <w:gridCol w:w="2127"/>
        <w:gridCol w:w="425"/>
        <w:gridCol w:w="6520"/>
        <w:gridCol w:w="567"/>
      </w:tblGrid>
      <w:tr w:rsidR="005A7D3C" w:rsidRPr="008120B4" w14:paraId="59F09F20" w14:textId="77777777" w:rsidTr="006B73EB">
        <w:trPr>
          <w:trHeight w:hRule="exact" w:val="255"/>
        </w:trPr>
        <w:tc>
          <w:tcPr>
            <w:tcW w:w="2127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69EB15AE" w14:textId="77777777" w:rsidR="005A7D3C" w:rsidRPr="008120B4" w:rsidRDefault="005A7D3C" w:rsidP="005A7D3C">
            <w:pPr>
              <w:pStyle w:val="TableParagraph"/>
              <w:spacing w:line="191" w:lineRule="auto"/>
              <w:ind w:right="142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Tratamiento</w:t>
            </w:r>
          </w:p>
        </w:tc>
        <w:tc>
          <w:tcPr>
            <w:tcW w:w="4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7AABA1D4" w14:textId="77777777" w:rsidR="005A7D3C" w:rsidRPr="008120B4" w:rsidRDefault="005A7D3C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proofErr w:type="spellStart"/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Selec</w:t>
            </w:r>
            <w:proofErr w:type="spellEnd"/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.</w:t>
            </w:r>
          </w:p>
        </w:tc>
        <w:tc>
          <w:tcPr>
            <w:tcW w:w="6520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256C3841" w14:textId="77777777" w:rsidR="005A7D3C" w:rsidRPr="008120B4" w:rsidRDefault="005A7D3C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Medida aplicada</w:t>
            </w:r>
          </w:p>
        </w:tc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43B6E15E" w14:textId="77777777" w:rsidR="005A7D3C" w:rsidRPr="008120B4" w:rsidRDefault="005A7D3C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Revisar</w:t>
            </w:r>
          </w:p>
        </w:tc>
      </w:tr>
      <w:tr w:rsidR="005A7D3C" w:rsidRPr="008120B4" w14:paraId="789A0A6A" w14:textId="77777777" w:rsidTr="006B73EB">
        <w:trPr>
          <w:trHeight w:hRule="exact" w:val="255"/>
        </w:trPr>
        <w:tc>
          <w:tcPr>
            <w:tcW w:w="212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F156F81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  <w:r w:rsidRPr="008120B4"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  <w:t>Control de acceso a equipos informáticos</w:t>
            </w:r>
          </w:p>
          <w:p w14:paraId="7463A2BE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D674F08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F4FB10F" w14:textId="77777777" w:rsidR="005A7D3C" w:rsidRPr="008120B4" w:rsidRDefault="00034DC8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*Usuario y contraseña personalizados</w:t>
            </w:r>
          </w:p>
        </w:tc>
        <w:tc>
          <w:tcPr>
            <w:tcW w:w="56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F486D68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2D8B9A5E" w14:textId="77777777" w:rsidTr="006B73EB">
        <w:trPr>
          <w:trHeight w:hRule="exact" w:val="255"/>
        </w:trPr>
        <w:tc>
          <w:tcPr>
            <w:tcW w:w="2127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88E8A54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F5DA23E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625E350" w14:textId="77777777" w:rsidR="005A7D3C" w:rsidRPr="008120B4" w:rsidRDefault="00034DC8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  <w:t>Usuario y/o contraseña común</w:t>
            </w:r>
          </w:p>
        </w:tc>
        <w:tc>
          <w:tcPr>
            <w:tcW w:w="567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68E5625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2EF1E4CC" w14:textId="77777777" w:rsidTr="006B73EB">
        <w:trPr>
          <w:trHeight w:hRule="exact" w:val="255"/>
        </w:trPr>
        <w:tc>
          <w:tcPr>
            <w:tcW w:w="2127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FADC237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800AF6B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D5663E1" w14:textId="77777777" w:rsidR="005A7D3C" w:rsidRPr="008120B4" w:rsidRDefault="00034DC8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  <w:t>Acceso libre</w:t>
            </w:r>
          </w:p>
        </w:tc>
        <w:tc>
          <w:tcPr>
            <w:tcW w:w="567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6427792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48C83BA3" w14:textId="77777777" w:rsidTr="006B73EB">
        <w:trPr>
          <w:trHeight w:hRule="exact" w:val="255"/>
        </w:trPr>
        <w:tc>
          <w:tcPr>
            <w:tcW w:w="2127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0E327E6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57E6876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D7A62C4" w14:textId="77777777" w:rsidR="005A7D3C" w:rsidRPr="008120B4" w:rsidRDefault="00034DC8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NO SE TRATAN ficheros automatizados</w:t>
            </w:r>
          </w:p>
        </w:tc>
        <w:tc>
          <w:tcPr>
            <w:tcW w:w="567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B2BC243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73B7FD6C" w14:textId="77777777" w:rsidTr="006B73EB">
        <w:trPr>
          <w:trHeight w:hRule="exact" w:val="255"/>
        </w:trPr>
        <w:tc>
          <w:tcPr>
            <w:tcW w:w="212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4A4B801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  <w:r w:rsidRPr="008120B4"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  <w:t>Control de acceso a ficheros con datos personales</w:t>
            </w:r>
          </w:p>
          <w:p w14:paraId="7E33C564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3289506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6E9DF38" w14:textId="77777777" w:rsidR="005A7D3C" w:rsidRPr="008120B4" w:rsidRDefault="00034DC8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Acceso a los ficheros y/o programa mediante contraseña</w:t>
            </w:r>
          </w:p>
        </w:tc>
        <w:tc>
          <w:tcPr>
            <w:tcW w:w="56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5255198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2BDE618E" w14:textId="77777777" w:rsidTr="006B73EB">
        <w:trPr>
          <w:trHeight w:hRule="exact" w:val="255"/>
        </w:trPr>
        <w:tc>
          <w:tcPr>
            <w:tcW w:w="2127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48203D4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AD9D5ED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1F0ACF4" w14:textId="77777777" w:rsidR="005A7D3C" w:rsidRPr="008120B4" w:rsidRDefault="00034DC8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*Acceso regido por el control de acceso a los equipos informáticos</w:t>
            </w:r>
          </w:p>
        </w:tc>
        <w:tc>
          <w:tcPr>
            <w:tcW w:w="567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927EDE6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66E9E08D" w14:textId="77777777" w:rsidTr="006B73EB">
        <w:trPr>
          <w:trHeight w:hRule="exact" w:val="255"/>
        </w:trPr>
        <w:tc>
          <w:tcPr>
            <w:tcW w:w="2127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D5145A1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1E8D815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CB63FA5" w14:textId="77777777" w:rsidR="005A7D3C" w:rsidRPr="008120B4" w:rsidRDefault="00034DC8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  <w:t>Acceso libre, sin control de acceso ni a ficheros ni a equipos</w:t>
            </w:r>
          </w:p>
        </w:tc>
        <w:tc>
          <w:tcPr>
            <w:tcW w:w="567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6B4889D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19CA02D1" w14:textId="77777777" w:rsidTr="006B73EB">
        <w:trPr>
          <w:trHeight w:hRule="exact" w:val="255"/>
        </w:trPr>
        <w:tc>
          <w:tcPr>
            <w:tcW w:w="2127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558622E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ABB5A33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080280D" w14:textId="77777777" w:rsidR="005A7D3C" w:rsidRPr="008120B4" w:rsidRDefault="00034DC8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NO SE TRATAN ficheros automatizados</w:t>
            </w:r>
          </w:p>
        </w:tc>
        <w:tc>
          <w:tcPr>
            <w:tcW w:w="567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F8D462C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2E63AF2C" w14:textId="77777777" w:rsidTr="006B73EB">
        <w:trPr>
          <w:trHeight w:hRule="exact" w:val="255"/>
        </w:trPr>
        <w:tc>
          <w:tcPr>
            <w:tcW w:w="212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5DAD713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  <w:r w:rsidRPr="008120B4"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  <w:t>Otros tipos de identificación y/o autenticación</w:t>
            </w:r>
          </w:p>
        </w:tc>
        <w:tc>
          <w:tcPr>
            <w:tcW w:w="425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779FB39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DA79558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Digital</w:t>
            </w:r>
          </w:p>
        </w:tc>
        <w:tc>
          <w:tcPr>
            <w:tcW w:w="56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119306E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2AAFB21F" w14:textId="77777777" w:rsidTr="006B73EB">
        <w:trPr>
          <w:trHeight w:hRule="exact" w:val="255"/>
        </w:trPr>
        <w:tc>
          <w:tcPr>
            <w:tcW w:w="2127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1440233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91548D9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098A35E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Huella</w:t>
            </w:r>
          </w:p>
        </w:tc>
        <w:tc>
          <w:tcPr>
            <w:tcW w:w="567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AC034A0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1EDC45F9" w14:textId="77777777" w:rsidTr="006B73EB">
        <w:trPr>
          <w:trHeight w:hRule="exact" w:val="255"/>
        </w:trPr>
        <w:tc>
          <w:tcPr>
            <w:tcW w:w="2127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1511A7E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F721557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6A95B9C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Tarjeta</w:t>
            </w:r>
          </w:p>
        </w:tc>
        <w:tc>
          <w:tcPr>
            <w:tcW w:w="567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A2C4191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045815AC" w14:textId="77777777" w:rsidTr="006B73EB">
        <w:trPr>
          <w:trHeight w:hRule="exact" w:val="255"/>
        </w:trPr>
        <w:tc>
          <w:tcPr>
            <w:tcW w:w="2127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3752353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FD8CDAA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B56DA88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Facial</w:t>
            </w:r>
          </w:p>
        </w:tc>
        <w:tc>
          <w:tcPr>
            <w:tcW w:w="567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E0A8333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1815D0A8" w14:textId="77777777" w:rsidTr="006B73EB">
        <w:trPr>
          <w:trHeight w:hRule="exact" w:val="255"/>
        </w:trPr>
        <w:tc>
          <w:tcPr>
            <w:tcW w:w="2127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244084E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6FF613E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E42573F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Iris</w:t>
            </w:r>
          </w:p>
        </w:tc>
        <w:tc>
          <w:tcPr>
            <w:tcW w:w="567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219EFEA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3FA9AC6B" w14:textId="77777777" w:rsidTr="006B73EB">
        <w:trPr>
          <w:trHeight w:hRule="exact" w:val="255"/>
        </w:trPr>
        <w:tc>
          <w:tcPr>
            <w:tcW w:w="2127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7F27F0C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D00A3CF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C991BBC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Voz</w:t>
            </w:r>
          </w:p>
        </w:tc>
        <w:tc>
          <w:tcPr>
            <w:tcW w:w="567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8C9C57B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</w:tbl>
    <w:p w14:paraId="6B484934" w14:textId="77777777" w:rsidR="005A7D3C" w:rsidRPr="008120B4" w:rsidRDefault="005A7D3C" w:rsidP="005A7D3C">
      <w:pPr>
        <w:rPr>
          <w:rFonts w:cs="Times New Roman"/>
          <w:color w:val="222222"/>
          <w:szCs w:val="20"/>
          <w:lang w:val="es-ES"/>
        </w:rPr>
      </w:pPr>
    </w:p>
    <w:tbl>
      <w:tblPr>
        <w:tblStyle w:val="TableNormal"/>
        <w:tblW w:w="9639" w:type="dxa"/>
        <w:tblInd w:w="6" w:type="dxa"/>
        <w:tblLayout w:type="fixed"/>
        <w:tblLook w:val="01E0" w:firstRow="1" w:lastRow="1" w:firstColumn="1" w:lastColumn="1" w:noHBand="0" w:noVBand="0"/>
      </w:tblPr>
      <w:tblGrid>
        <w:gridCol w:w="2127"/>
        <w:gridCol w:w="425"/>
        <w:gridCol w:w="6520"/>
        <w:gridCol w:w="567"/>
      </w:tblGrid>
      <w:tr w:rsidR="005A7D3C" w:rsidRPr="008120B4" w14:paraId="4344998D" w14:textId="77777777" w:rsidTr="006B73EB">
        <w:trPr>
          <w:trHeight w:hRule="exact" w:val="255"/>
        </w:trPr>
        <w:tc>
          <w:tcPr>
            <w:tcW w:w="2127" w:type="dxa"/>
            <w:tcBorders>
              <w:top w:val="single" w:sz="6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4F2D42E8" w14:textId="77777777" w:rsidR="005A7D3C" w:rsidRPr="008120B4" w:rsidRDefault="005A7D3C" w:rsidP="005A7D3C">
            <w:pPr>
              <w:pStyle w:val="TableParagraph"/>
              <w:spacing w:line="191" w:lineRule="auto"/>
              <w:ind w:right="142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Tratamiento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166C913B" w14:textId="77777777" w:rsidR="005A7D3C" w:rsidRPr="008120B4" w:rsidRDefault="005A7D3C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proofErr w:type="spellStart"/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Selec</w:t>
            </w:r>
            <w:proofErr w:type="spellEnd"/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.</w:t>
            </w:r>
          </w:p>
        </w:tc>
        <w:tc>
          <w:tcPr>
            <w:tcW w:w="6520" w:type="dxa"/>
            <w:tcBorders>
              <w:top w:val="single" w:sz="6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5E0C3AD4" w14:textId="77777777" w:rsidR="005A7D3C" w:rsidRPr="008120B4" w:rsidRDefault="005A7D3C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Medida aplicada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1639D247" w14:textId="77777777" w:rsidR="005A7D3C" w:rsidRPr="008120B4" w:rsidRDefault="005A7D3C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Revisar</w:t>
            </w:r>
          </w:p>
        </w:tc>
      </w:tr>
      <w:tr w:rsidR="005A7D3C" w:rsidRPr="008120B4" w14:paraId="0B150286" w14:textId="77777777" w:rsidTr="006B73EB">
        <w:trPr>
          <w:trHeight w:hRule="exact" w:val="255"/>
        </w:trPr>
        <w:tc>
          <w:tcPr>
            <w:tcW w:w="212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9C3930F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  <w:r w:rsidRPr="008120B4"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  <w:t>Acceso directo a los sistemas de información (conexión de red)</w:t>
            </w:r>
          </w:p>
        </w:tc>
        <w:tc>
          <w:tcPr>
            <w:tcW w:w="425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EED8250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8AD0511" w14:textId="77777777" w:rsidR="005A7D3C" w:rsidRPr="008120B4" w:rsidRDefault="00034DC8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*Usuario y contraseña personalizado</w:t>
            </w:r>
          </w:p>
        </w:tc>
        <w:tc>
          <w:tcPr>
            <w:tcW w:w="56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0A81406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672D1F81" w14:textId="77777777" w:rsidTr="006B73EB">
        <w:trPr>
          <w:trHeight w:hRule="exact" w:val="255"/>
        </w:trPr>
        <w:tc>
          <w:tcPr>
            <w:tcW w:w="2127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00E8813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8871FFD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2E2F3A5" w14:textId="77777777" w:rsidR="005A7D3C" w:rsidRPr="008120B4" w:rsidRDefault="00034DC8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  <w:t>Usuario y/o contraseña común</w:t>
            </w:r>
          </w:p>
        </w:tc>
        <w:tc>
          <w:tcPr>
            <w:tcW w:w="567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7A9C667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4107BBC4" w14:textId="77777777" w:rsidTr="006B73EB">
        <w:trPr>
          <w:trHeight w:hRule="exact" w:val="255"/>
        </w:trPr>
        <w:tc>
          <w:tcPr>
            <w:tcW w:w="2127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91E79A5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12D8A5B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B218F9D" w14:textId="77777777" w:rsidR="005A7D3C" w:rsidRPr="008120B4" w:rsidRDefault="00034DC8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  <w:t>Acceso libre</w:t>
            </w:r>
          </w:p>
        </w:tc>
        <w:tc>
          <w:tcPr>
            <w:tcW w:w="567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18F499D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0C3D63F7" w14:textId="77777777" w:rsidTr="006B73EB">
        <w:trPr>
          <w:trHeight w:hRule="exact" w:val="255"/>
        </w:trPr>
        <w:tc>
          <w:tcPr>
            <w:tcW w:w="2127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0BB1CBA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549F333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103A706" w14:textId="77777777" w:rsidR="005A7D3C" w:rsidRPr="008120B4" w:rsidRDefault="00034DC8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NO EXISTEN conexiones de red</w:t>
            </w:r>
          </w:p>
        </w:tc>
        <w:tc>
          <w:tcPr>
            <w:tcW w:w="567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42B4D34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6328436C" w14:textId="77777777" w:rsidTr="006B73EB">
        <w:trPr>
          <w:trHeight w:hRule="exact" w:val="255"/>
        </w:trPr>
        <w:tc>
          <w:tcPr>
            <w:tcW w:w="212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A30AFD0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  <w:r w:rsidRPr="008120B4"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  <w:t>Acceso inalámbrico a los sistemas de información</w:t>
            </w:r>
          </w:p>
        </w:tc>
        <w:tc>
          <w:tcPr>
            <w:tcW w:w="425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8D59829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53B2188" w14:textId="77777777" w:rsidR="005A7D3C" w:rsidRPr="008120B4" w:rsidRDefault="00034DC8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*Acceso restringido por clave de seguridad</w:t>
            </w:r>
          </w:p>
        </w:tc>
        <w:tc>
          <w:tcPr>
            <w:tcW w:w="56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8822091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2D5B8597" w14:textId="77777777" w:rsidTr="006B73EB">
        <w:trPr>
          <w:trHeight w:hRule="exact" w:val="255"/>
        </w:trPr>
        <w:tc>
          <w:tcPr>
            <w:tcW w:w="2127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AAF83E4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A638CC1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81BBA88" w14:textId="77777777" w:rsidR="005A7D3C" w:rsidRPr="008120B4" w:rsidRDefault="00034DC8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  <w:t>Acceso abierto, sin clave de seguridad</w:t>
            </w:r>
          </w:p>
        </w:tc>
        <w:tc>
          <w:tcPr>
            <w:tcW w:w="567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ACFB4E5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35445133" w14:textId="77777777" w:rsidTr="006B73EB">
        <w:trPr>
          <w:trHeight w:hRule="exact" w:val="255"/>
        </w:trPr>
        <w:tc>
          <w:tcPr>
            <w:tcW w:w="2127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B20C7E0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5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3A0A3EF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4BDCD35" w14:textId="498E025D" w:rsidR="005A7D3C" w:rsidRPr="008120B4" w:rsidRDefault="00034DC8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NO EXISTEN conexiones inalámbricas (wifi, bluetooth, ...)</w:t>
            </w:r>
          </w:p>
        </w:tc>
        <w:tc>
          <w:tcPr>
            <w:tcW w:w="567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0764BBC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396FBE58" w14:textId="77777777" w:rsidTr="006B73EB">
        <w:trPr>
          <w:trHeight w:hRule="exact" w:val="255"/>
        </w:trPr>
        <w:tc>
          <w:tcPr>
            <w:tcW w:w="212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8EBEC91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  <w:r w:rsidRPr="008120B4"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  <w:t>Acceso remoto a los sistemas de información</w:t>
            </w:r>
          </w:p>
        </w:tc>
        <w:tc>
          <w:tcPr>
            <w:tcW w:w="425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DDF44C1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95D5DED" w14:textId="77777777" w:rsidR="005A7D3C" w:rsidRPr="008120B4" w:rsidRDefault="002E569D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*Usuario y contraseña personalizado</w:t>
            </w:r>
          </w:p>
        </w:tc>
        <w:tc>
          <w:tcPr>
            <w:tcW w:w="56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DE947AE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3C56D92E" w14:textId="77777777" w:rsidTr="006B73EB">
        <w:trPr>
          <w:trHeight w:hRule="exact" w:val="255"/>
        </w:trPr>
        <w:tc>
          <w:tcPr>
            <w:tcW w:w="2127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EE61189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B3B66E6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0E74CE3" w14:textId="77777777" w:rsidR="005A7D3C" w:rsidRPr="008120B4" w:rsidRDefault="002E569D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  <w:t>Usuario y/o contraseña común</w:t>
            </w:r>
          </w:p>
        </w:tc>
        <w:tc>
          <w:tcPr>
            <w:tcW w:w="567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47D774E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66BB53AF" w14:textId="77777777" w:rsidTr="006B73EB">
        <w:trPr>
          <w:trHeight w:hRule="exact" w:val="255"/>
        </w:trPr>
        <w:tc>
          <w:tcPr>
            <w:tcW w:w="2127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AD69E7D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68B0703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E98E39E" w14:textId="77777777" w:rsidR="005A7D3C" w:rsidRPr="008120B4" w:rsidRDefault="002E569D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NO SE REALIZAN conexiones remotas</w:t>
            </w:r>
          </w:p>
        </w:tc>
        <w:tc>
          <w:tcPr>
            <w:tcW w:w="567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A6102F6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19A9B603" w14:textId="77777777" w:rsidTr="006B73EB">
        <w:trPr>
          <w:trHeight w:hRule="exact" w:val="255"/>
        </w:trPr>
        <w:tc>
          <w:tcPr>
            <w:tcW w:w="212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B8642E1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  <w:r w:rsidRPr="008120B4"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  <w:t>Cifrado de las conexiones remotas</w:t>
            </w:r>
          </w:p>
        </w:tc>
        <w:tc>
          <w:tcPr>
            <w:tcW w:w="425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8C09791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F8369BE" w14:textId="77777777" w:rsidR="005A7D3C" w:rsidRPr="008120B4" w:rsidRDefault="002E569D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*Sí</w:t>
            </w:r>
          </w:p>
        </w:tc>
        <w:tc>
          <w:tcPr>
            <w:tcW w:w="56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F7C9695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0072266F" w14:textId="77777777" w:rsidTr="006B73EB">
        <w:trPr>
          <w:trHeight w:hRule="exact" w:val="255"/>
        </w:trPr>
        <w:tc>
          <w:tcPr>
            <w:tcW w:w="2127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EB84983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EE8F7D1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A77BC81" w14:textId="77777777" w:rsidR="005A7D3C" w:rsidRPr="008120B4" w:rsidRDefault="002E569D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  <w:t>No</w:t>
            </w:r>
          </w:p>
        </w:tc>
        <w:tc>
          <w:tcPr>
            <w:tcW w:w="567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E8787D1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6588E820" w14:textId="77777777" w:rsidTr="006B73EB">
        <w:trPr>
          <w:trHeight w:hRule="exact" w:val="255"/>
        </w:trPr>
        <w:tc>
          <w:tcPr>
            <w:tcW w:w="2127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6392B12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A36149A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7C12CB1" w14:textId="77777777" w:rsidR="005A7D3C" w:rsidRPr="008120B4" w:rsidRDefault="002E569D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NO SE REALIZAN conexiones remotas</w:t>
            </w:r>
          </w:p>
        </w:tc>
        <w:tc>
          <w:tcPr>
            <w:tcW w:w="567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8DC467C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</w:tbl>
    <w:p w14:paraId="503DEEBD" w14:textId="77777777" w:rsidR="005A7D3C" w:rsidRPr="008120B4" w:rsidRDefault="005A7D3C" w:rsidP="005A7D3C">
      <w:pPr>
        <w:rPr>
          <w:rFonts w:cs="Times New Roman"/>
          <w:color w:val="222222"/>
          <w:szCs w:val="20"/>
          <w:lang w:val="es-ES"/>
        </w:rPr>
      </w:pPr>
    </w:p>
    <w:tbl>
      <w:tblPr>
        <w:tblStyle w:val="TableNormal"/>
        <w:tblW w:w="9639" w:type="dxa"/>
        <w:tblInd w:w="6" w:type="dxa"/>
        <w:tblLayout w:type="fixed"/>
        <w:tblLook w:val="01E0" w:firstRow="1" w:lastRow="1" w:firstColumn="1" w:lastColumn="1" w:noHBand="0" w:noVBand="0"/>
      </w:tblPr>
      <w:tblGrid>
        <w:gridCol w:w="2126"/>
        <w:gridCol w:w="426"/>
        <w:gridCol w:w="2268"/>
        <w:gridCol w:w="4252"/>
        <w:gridCol w:w="567"/>
      </w:tblGrid>
      <w:tr w:rsidR="005A7D3C" w:rsidRPr="008120B4" w14:paraId="6A4D755C" w14:textId="77777777" w:rsidTr="006B73EB">
        <w:trPr>
          <w:trHeight w:hRule="exact" w:val="255"/>
        </w:trPr>
        <w:tc>
          <w:tcPr>
            <w:tcW w:w="2126" w:type="dxa"/>
            <w:tcBorders>
              <w:top w:val="single" w:sz="6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72FC9DB3" w14:textId="77777777" w:rsidR="005A7D3C" w:rsidRPr="008120B4" w:rsidRDefault="005A7D3C" w:rsidP="005A7D3C">
            <w:pPr>
              <w:pStyle w:val="TableParagraph"/>
              <w:spacing w:line="191" w:lineRule="auto"/>
              <w:ind w:right="142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Tratamiento</w:t>
            </w:r>
          </w:p>
        </w:tc>
        <w:tc>
          <w:tcPr>
            <w:tcW w:w="426" w:type="dxa"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603AE272" w14:textId="77777777" w:rsidR="005A7D3C" w:rsidRPr="008120B4" w:rsidRDefault="005A7D3C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proofErr w:type="spellStart"/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Selec</w:t>
            </w:r>
            <w:proofErr w:type="spellEnd"/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.</w:t>
            </w:r>
          </w:p>
        </w:tc>
        <w:tc>
          <w:tcPr>
            <w:tcW w:w="6520" w:type="dxa"/>
            <w:gridSpan w:val="2"/>
            <w:tcBorders>
              <w:top w:val="single" w:sz="6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4E0E2A85" w14:textId="77777777" w:rsidR="005A7D3C" w:rsidRPr="008120B4" w:rsidRDefault="005A7D3C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Medida aplicada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10821ADE" w14:textId="77777777" w:rsidR="005A7D3C" w:rsidRPr="008120B4" w:rsidRDefault="005A7D3C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Revisar</w:t>
            </w:r>
          </w:p>
        </w:tc>
      </w:tr>
      <w:tr w:rsidR="005A7D3C" w:rsidRPr="008120B4" w14:paraId="3464FC8A" w14:textId="77777777" w:rsidTr="006B73EB">
        <w:trPr>
          <w:trHeight w:hRule="exact" w:val="255"/>
        </w:trPr>
        <w:tc>
          <w:tcPr>
            <w:tcW w:w="212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89C4BE6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  <w:r w:rsidRPr="008120B4"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  <w:t>Sistema de identificación (USUARIO)</w:t>
            </w:r>
          </w:p>
          <w:p w14:paraId="5F188B99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6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BB04CA4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gridSpan w:val="2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579042C" w14:textId="77777777" w:rsidR="005A7D3C" w:rsidRPr="008120B4" w:rsidRDefault="002E569D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* Palabra identificativa y personalizada para cada usuario</w:t>
            </w:r>
          </w:p>
        </w:tc>
        <w:tc>
          <w:tcPr>
            <w:tcW w:w="56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EA1E898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38FCAF91" w14:textId="77777777" w:rsidTr="006B73EB">
        <w:trPr>
          <w:trHeight w:hRule="exact" w:val="255"/>
        </w:trPr>
        <w:tc>
          <w:tcPr>
            <w:tcW w:w="2126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1391480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6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5D4283A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gridSpan w:val="2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717F59C" w14:textId="77777777" w:rsidR="005A7D3C" w:rsidRPr="008120B4" w:rsidRDefault="002E569D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  <w:t>Palabra estándar para todos los usuarios de un mismo Departamento y/o Empresa</w:t>
            </w:r>
          </w:p>
        </w:tc>
        <w:tc>
          <w:tcPr>
            <w:tcW w:w="567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D3658E2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0D516476" w14:textId="77777777" w:rsidTr="006B73EB">
        <w:trPr>
          <w:trHeight w:hRule="exact" w:val="255"/>
        </w:trPr>
        <w:tc>
          <w:tcPr>
            <w:tcW w:w="2126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0E822DE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6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48E8CA4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gridSpan w:val="2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BB6624C" w14:textId="77777777" w:rsidR="005A7D3C" w:rsidRPr="008120B4" w:rsidRDefault="002E569D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  <w:t>NO EXISTE. Se accede libremente</w:t>
            </w:r>
          </w:p>
        </w:tc>
        <w:tc>
          <w:tcPr>
            <w:tcW w:w="567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EE5B4AF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0C753AD0" w14:textId="77777777" w:rsidTr="006B73EB">
        <w:trPr>
          <w:trHeight w:hRule="exact" w:val="255"/>
        </w:trPr>
        <w:tc>
          <w:tcPr>
            <w:tcW w:w="2126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687AFE7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6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E73EAC4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gridSpan w:val="2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0021D5E" w14:textId="77777777" w:rsidR="005A7D3C" w:rsidRPr="008120B4" w:rsidRDefault="002E569D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  <w:t>NO EXISTE. Está en proceso de implantación</w:t>
            </w:r>
          </w:p>
        </w:tc>
        <w:tc>
          <w:tcPr>
            <w:tcW w:w="567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C2D99E1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1697ECC3" w14:textId="77777777" w:rsidTr="006B73EB">
        <w:trPr>
          <w:trHeight w:hRule="exact" w:val="255"/>
        </w:trPr>
        <w:tc>
          <w:tcPr>
            <w:tcW w:w="2126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85DEA86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6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5FAC98F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113333D" w14:textId="77777777" w:rsidR="005A7D3C" w:rsidRPr="008120B4" w:rsidRDefault="002E569D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NO SE TRATAN ficheros automatizados</w:t>
            </w:r>
          </w:p>
        </w:tc>
        <w:tc>
          <w:tcPr>
            <w:tcW w:w="567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8A17F27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68746667" w14:textId="77777777" w:rsidTr="006B73EB">
        <w:trPr>
          <w:trHeight w:hRule="exact" w:val="255"/>
        </w:trPr>
        <w:tc>
          <w:tcPr>
            <w:tcW w:w="212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D62B667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  <w:r w:rsidRPr="008120B4"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  <w:t>Sistema de autenticación (CONTRASEÑA)</w:t>
            </w:r>
          </w:p>
          <w:p w14:paraId="2EFC64C9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6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3B344EB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gridSpan w:val="2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F67B34E" w14:textId="77777777" w:rsidR="005A7D3C" w:rsidRPr="008120B4" w:rsidRDefault="002E569D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*Contraseña personalizada para cada usuario</w:t>
            </w:r>
          </w:p>
        </w:tc>
        <w:tc>
          <w:tcPr>
            <w:tcW w:w="56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8567933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70AC9436" w14:textId="77777777" w:rsidTr="006B73EB">
        <w:trPr>
          <w:trHeight w:hRule="exact" w:val="255"/>
        </w:trPr>
        <w:tc>
          <w:tcPr>
            <w:tcW w:w="2126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4896531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6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5FBF898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gridSpan w:val="2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E7CB95C" w14:textId="77777777" w:rsidR="005A7D3C" w:rsidRPr="008120B4" w:rsidRDefault="002E569D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  <w:t>Contraseña común para todos los usuarios de la empresa</w:t>
            </w:r>
          </w:p>
        </w:tc>
        <w:tc>
          <w:tcPr>
            <w:tcW w:w="567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1DFC59B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7205B053" w14:textId="77777777" w:rsidTr="006B73EB">
        <w:trPr>
          <w:trHeight w:hRule="exact" w:val="255"/>
        </w:trPr>
        <w:tc>
          <w:tcPr>
            <w:tcW w:w="2126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7BED1B5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6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E7FCA6B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gridSpan w:val="2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7855784" w14:textId="77777777" w:rsidR="005A7D3C" w:rsidRPr="008120B4" w:rsidRDefault="002E569D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  <w:t>NO EXISTE. Se accede libremente</w:t>
            </w:r>
          </w:p>
        </w:tc>
        <w:tc>
          <w:tcPr>
            <w:tcW w:w="567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17B4B55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10A6158B" w14:textId="77777777" w:rsidTr="006B73EB">
        <w:trPr>
          <w:trHeight w:hRule="exact" w:val="255"/>
        </w:trPr>
        <w:tc>
          <w:tcPr>
            <w:tcW w:w="2126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F4A660C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6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439D684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gridSpan w:val="2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9E75EF7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  <w:t>NO EXISTE. Está en proceso de implantación</w:t>
            </w:r>
          </w:p>
        </w:tc>
        <w:tc>
          <w:tcPr>
            <w:tcW w:w="567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C3321D7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37B482D0" w14:textId="77777777" w:rsidTr="006071F4">
        <w:trPr>
          <w:trHeight w:hRule="exact" w:val="255"/>
        </w:trPr>
        <w:tc>
          <w:tcPr>
            <w:tcW w:w="2126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E952034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6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A015942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0CA282C" w14:textId="77777777" w:rsidR="005A7D3C" w:rsidRPr="008120B4" w:rsidRDefault="002E569D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NO SE TRATAN ficheros automatizados</w:t>
            </w:r>
          </w:p>
        </w:tc>
        <w:tc>
          <w:tcPr>
            <w:tcW w:w="567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673E8BD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2E569D" w:rsidRPr="008120B4" w14:paraId="5FB55029" w14:textId="77777777" w:rsidTr="006071F4">
        <w:trPr>
          <w:trHeight w:hRule="exact" w:val="255"/>
        </w:trPr>
        <w:tc>
          <w:tcPr>
            <w:tcW w:w="212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30B2B79" w14:textId="77777777" w:rsidR="002E569D" w:rsidRPr="008120B4" w:rsidRDefault="002E569D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  <w:r w:rsidRPr="008120B4"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  <w:t>Medidas de seguridad</w:t>
            </w:r>
          </w:p>
          <w:p w14:paraId="7E8F867D" w14:textId="77777777" w:rsidR="002E569D" w:rsidRPr="008120B4" w:rsidRDefault="002E569D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6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32758D4" w14:textId="77777777" w:rsidR="002E569D" w:rsidRPr="008120B4" w:rsidRDefault="002E569D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</w:tcBorders>
            <w:shd w:val="clear" w:color="auto" w:fill="auto"/>
            <w:vAlign w:val="center"/>
          </w:tcPr>
          <w:p w14:paraId="77879ABF" w14:textId="77777777" w:rsidR="002E569D" w:rsidRPr="008120B4" w:rsidRDefault="002E569D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Cifrado de la contraseña</w:t>
            </w:r>
          </w:p>
        </w:tc>
        <w:tc>
          <w:tcPr>
            <w:tcW w:w="4252" w:type="dxa"/>
            <w:tcBorders>
              <w:top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8489A82" w14:textId="0B96E530" w:rsidR="002E569D" w:rsidRPr="008120B4" w:rsidRDefault="006071F4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* La contraseña es</w:t>
            </w:r>
            <w:r w:rsidR="00416637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tá</w:t>
            </w: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 xml:space="preserve"> cifrada</w:t>
            </w:r>
          </w:p>
        </w:tc>
        <w:tc>
          <w:tcPr>
            <w:tcW w:w="56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45C304B" w14:textId="77777777" w:rsidR="002E569D" w:rsidRPr="008120B4" w:rsidRDefault="002E569D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2E569D" w:rsidRPr="008120B4" w14:paraId="3C9C31F0" w14:textId="77777777" w:rsidTr="006071F4">
        <w:trPr>
          <w:trHeight w:hRule="exact" w:val="255"/>
        </w:trPr>
        <w:tc>
          <w:tcPr>
            <w:tcW w:w="2126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9D12776" w14:textId="77777777" w:rsidR="002E569D" w:rsidRPr="008120B4" w:rsidRDefault="002E569D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6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7E3A94A" w14:textId="77777777" w:rsidR="002E569D" w:rsidRPr="008120B4" w:rsidRDefault="002E569D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2268" w:type="dxa"/>
            <w:tcBorders>
              <w:left w:val="single" w:sz="6" w:space="0" w:color="000000"/>
            </w:tcBorders>
            <w:shd w:val="clear" w:color="auto" w:fill="auto"/>
            <w:vAlign w:val="center"/>
          </w:tcPr>
          <w:p w14:paraId="73E26A66" w14:textId="77777777" w:rsidR="002E569D" w:rsidRPr="008120B4" w:rsidRDefault="002E569D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Combinación de caracteres</w:t>
            </w:r>
          </w:p>
        </w:tc>
        <w:tc>
          <w:tcPr>
            <w:tcW w:w="4252" w:type="dxa"/>
            <w:tcBorders>
              <w:right w:val="single" w:sz="6" w:space="0" w:color="000000"/>
            </w:tcBorders>
            <w:shd w:val="clear" w:color="auto" w:fill="auto"/>
            <w:vAlign w:val="center"/>
          </w:tcPr>
          <w:p w14:paraId="5018C842" w14:textId="77777777" w:rsidR="002E569D" w:rsidRPr="008120B4" w:rsidRDefault="006071F4" w:rsidP="006071F4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*La contraseña se compone al menos de 8 caracteres</w:t>
            </w:r>
          </w:p>
        </w:tc>
        <w:tc>
          <w:tcPr>
            <w:tcW w:w="567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1C779E5" w14:textId="77777777" w:rsidR="002E569D" w:rsidRPr="008120B4" w:rsidRDefault="002E569D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2E569D" w:rsidRPr="008120B4" w14:paraId="5DA00DF1" w14:textId="77777777" w:rsidTr="006071F4">
        <w:trPr>
          <w:trHeight w:hRule="exact" w:val="255"/>
        </w:trPr>
        <w:tc>
          <w:tcPr>
            <w:tcW w:w="2126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F34A5AB" w14:textId="77777777" w:rsidR="002E569D" w:rsidRPr="008120B4" w:rsidRDefault="002E569D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6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1C47706" w14:textId="77777777" w:rsidR="002E569D" w:rsidRPr="008120B4" w:rsidRDefault="002E569D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2268" w:type="dxa"/>
            <w:tcBorders>
              <w:left w:val="single" w:sz="6" w:space="0" w:color="000000"/>
            </w:tcBorders>
            <w:shd w:val="clear" w:color="auto" w:fill="auto"/>
            <w:vAlign w:val="center"/>
          </w:tcPr>
          <w:p w14:paraId="5916FC37" w14:textId="77777777" w:rsidR="002E569D" w:rsidRPr="008120B4" w:rsidRDefault="002E569D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Intentos reiterados de acceso</w:t>
            </w:r>
          </w:p>
        </w:tc>
        <w:tc>
          <w:tcPr>
            <w:tcW w:w="4252" w:type="dxa"/>
            <w:tcBorders>
              <w:right w:val="single" w:sz="6" w:space="0" w:color="000000"/>
            </w:tcBorders>
            <w:shd w:val="clear" w:color="auto" w:fill="auto"/>
            <w:vAlign w:val="center"/>
          </w:tcPr>
          <w:p w14:paraId="61D6BE6B" w14:textId="77777777" w:rsidR="002E569D" w:rsidRPr="008120B4" w:rsidRDefault="006071F4" w:rsidP="006071F4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*Se ha implementado un sistema que impide los intentos</w:t>
            </w:r>
          </w:p>
        </w:tc>
        <w:tc>
          <w:tcPr>
            <w:tcW w:w="567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653F30E" w14:textId="77777777" w:rsidR="002E569D" w:rsidRPr="008120B4" w:rsidRDefault="002E569D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2E569D" w:rsidRPr="008120B4" w14:paraId="3B15A5B9" w14:textId="77777777" w:rsidTr="006071F4">
        <w:trPr>
          <w:trHeight w:hRule="exact" w:val="255"/>
        </w:trPr>
        <w:tc>
          <w:tcPr>
            <w:tcW w:w="2126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043B6AF" w14:textId="77777777" w:rsidR="002E569D" w:rsidRPr="008120B4" w:rsidRDefault="002E569D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6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0C43324" w14:textId="77777777" w:rsidR="002E569D" w:rsidRPr="008120B4" w:rsidRDefault="002E569D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2268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14:paraId="21EA9E35" w14:textId="77777777" w:rsidR="002E569D" w:rsidRPr="008120B4" w:rsidRDefault="002E569D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Caducidad de la contraseña</w:t>
            </w:r>
          </w:p>
        </w:tc>
        <w:tc>
          <w:tcPr>
            <w:tcW w:w="4252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0C41E96" w14:textId="77777777" w:rsidR="002E569D" w:rsidRPr="008120B4" w:rsidRDefault="006071F4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*La contraseña se cambia al menos una vez al año</w:t>
            </w:r>
          </w:p>
        </w:tc>
        <w:tc>
          <w:tcPr>
            <w:tcW w:w="567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ED63756" w14:textId="77777777" w:rsidR="002E569D" w:rsidRPr="008120B4" w:rsidRDefault="002E569D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</w:tbl>
    <w:p w14:paraId="48838EFC" w14:textId="77777777" w:rsidR="005A7D3C" w:rsidRPr="008120B4" w:rsidRDefault="005A7D3C" w:rsidP="005A7D3C">
      <w:pPr>
        <w:spacing w:after="200" w:line="276" w:lineRule="auto"/>
        <w:rPr>
          <w:rFonts w:cs="Times New Roman"/>
          <w:color w:val="222222"/>
          <w:sz w:val="16"/>
          <w:szCs w:val="16"/>
          <w:lang w:val="es-ES"/>
        </w:rPr>
      </w:pPr>
      <w:r w:rsidRPr="008120B4">
        <w:rPr>
          <w:rFonts w:cs="Times New Roman"/>
          <w:color w:val="222222"/>
          <w:sz w:val="16"/>
          <w:szCs w:val="16"/>
          <w:lang w:val="es-ES"/>
        </w:rPr>
        <w:br w:type="page"/>
      </w:r>
    </w:p>
    <w:p w14:paraId="7A113F25" w14:textId="77777777" w:rsidR="005A7D3C" w:rsidRPr="008120B4" w:rsidRDefault="005A7D3C" w:rsidP="005A7D3C">
      <w:pPr>
        <w:spacing w:before="55"/>
        <w:ind w:left="142"/>
        <w:jc w:val="center"/>
        <w:rPr>
          <w:rFonts w:eastAsia="Calibri" w:cs="Calibri"/>
          <w:b/>
          <w:bCs/>
          <w:spacing w:val="-1"/>
          <w:szCs w:val="20"/>
          <w:lang w:val="es-ES"/>
        </w:rPr>
      </w:pPr>
      <w:r w:rsidRPr="008120B4">
        <w:rPr>
          <w:rFonts w:eastAsia="Calibri" w:cs="Calibri"/>
          <w:b/>
          <w:bCs/>
          <w:spacing w:val="-1"/>
          <w:szCs w:val="20"/>
          <w:lang w:val="es-ES"/>
        </w:rPr>
        <w:lastRenderedPageBreak/>
        <w:t>3. INTEGRIDAD DE LA INFORMACIÓN</w:t>
      </w:r>
    </w:p>
    <w:p w14:paraId="02B07A56" w14:textId="77777777" w:rsidR="005A7D3C" w:rsidRPr="008120B4" w:rsidRDefault="005A7D3C" w:rsidP="005A7D3C">
      <w:pPr>
        <w:spacing w:before="55"/>
        <w:ind w:left="142"/>
        <w:rPr>
          <w:rFonts w:eastAsia="Calibri" w:cs="Calibri"/>
          <w:b/>
          <w:bCs/>
          <w:spacing w:val="-1"/>
          <w:szCs w:val="20"/>
          <w:lang w:val="es-ES"/>
        </w:rPr>
      </w:pPr>
      <w:r w:rsidRPr="008120B4">
        <w:rPr>
          <w:rFonts w:eastAsia="Calibri" w:cs="Lucida Sans Unicode"/>
          <w:b/>
          <w:bCs/>
          <w:spacing w:val="-1"/>
          <w:szCs w:val="20"/>
          <w:lang w:val="es-ES"/>
        </w:rPr>
        <w:t>Copias de respaldo internas</w:t>
      </w:r>
    </w:p>
    <w:tbl>
      <w:tblPr>
        <w:tblStyle w:val="TableNormal"/>
        <w:tblW w:w="9639" w:type="dxa"/>
        <w:tblInd w:w="6" w:type="dxa"/>
        <w:tblLayout w:type="fixed"/>
        <w:tblLook w:val="01E0" w:firstRow="1" w:lastRow="1" w:firstColumn="1" w:lastColumn="1" w:noHBand="0" w:noVBand="0"/>
      </w:tblPr>
      <w:tblGrid>
        <w:gridCol w:w="2127"/>
        <w:gridCol w:w="425"/>
        <w:gridCol w:w="6520"/>
        <w:gridCol w:w="567"/>
      </w:tblGrid>
      <w:tr w:rsidR="005A7D3C" w:rsidRPr="008120B4" w14:paraId="687C28F7" w14:textId="77777777" w:rsidTr="006B73EB">
        <w:trPr>
          <w:trHeight w:hRule="exact" w:val="255"/>
        </w:trPr>
        <w:tc>
          <w:tcPr>
            <w:tcW w:w="2127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4751ED83" w14:textId="77777777" w:rsidR="005A7D3C" w:rsidRPr="008120B4" w:rsidRDefault="005A7D3C" w:rsidP="005A7D3C">
            <w:pPr>
              <w:pStyle w:val="TableParagraph"/>
              <w:spacing w:line="191" w:lineRule="auto"/>
              <w:ind w:right="142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Tratamiento</w:t>
            </w:r>
          </w:p>
        </w:tc>
        <w:tc>
          <w:tcPr>
            <w:tcW w:w="4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2D11A43E" w14:textId="77777777" w:rsidR="005A7D3C" w:rsidRPr="008120B4" w:rsidRDefault="005A7D3C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proofErr w:type="spellStart"/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Selec</w:t>
            </w:r>
            <w:proofErr w:type="spellEnd"/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.</w:t>
            </w:r>
          </w:p>
        </w:tc>
        <w:tc>
          <w:tcPr>
            <w:tcW w:w="6520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18D6AD5A" w14:textId="77777777" w:rsidR="005A7D3C" w:rsidRPr="008120B4" w:rsidRDefault="005A7D3C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Medida aplicada</w:t>
            </w:r>
          </w:p>
        </w:tc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7EC50C77" w14:textId="77777777" w:rsidR="005A7D3C" w:rsidRPr="008120B4" w:rsidRDefault="005A7D3C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Revisar</w:t>
            </w:r>
          </w:p>
        </w:tc>
      </w:tr>
      <w:tr w:rsidR="005A7D3C" w:rsidRPr="008120B4" w14:paraId="1C4BCABE" w14:textId="77777777" w:rsidTr="006B73EB">
        <w:trPr>
          <w:trHeight w:hRule="exact" w:val="255"/>
        </w:trPr>
        <w:tc>
          <w:tcPr>
            <w:tcW w:w="2127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E3C6FC2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  <w:r w:rsidRPr="008120B4"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  <w:t>Ubicación de las copias</w:t>
            </w:r>
          </w:p>
          <w:p w14:paraId="6F98521F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19357C9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652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C9BA2D8" w14:textId="7922DD3A" w:rsidR="005A7D3C" w:rsidRPr="008120B4" w:rsidRDefault="007346D8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*</w:t>
            </w: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Se guardan en Mobiliario y/o Departamento con medidas de seguridad (llave, ...)</w:t>
            </w:r>
          </w:p>
        </w:tc>
        <w:tc>
          <w:tcPr>
            <w:tcW w:w="567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9C316BB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73990AE3" w14:textId="77777777" w:rsidTr="006B73EB">
        <w:trPr>
          <w:trHeight w:hRule="exact" w:val="255"/>
        </w:trPr>
        <w:tc>
          <w:tcPr>
            <w:tcW w:w="2127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2ADA774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AFDCB1A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565ACF6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Se guardan en un Hardware distinto</w:t>
            </w:r>
            <w:r w:rsidR="006071F4"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 xml:space="preserve"> del que la crea (copia de red)</w:t>
            </w:r>
          </w:p>
        </w:tc>
        <w:tc>
          <w:tcPr>
            <w:tcW w:w="567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8A957C5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130A471D" w14:textId="77777777" w:rsidTr="006B73EB">
        <w:trPr>
          <w:trHeight w:hRule="exact" w:val="255"/>
        </w:trPr>
        <w:tc>
          <w:tcPr>
            <w:tcW w:w="2127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1439D00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9EAF0A1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51E0BFB" w14:textId="416FCD46" w:rsidR="005A7D3C" w:rsidRPr="007346D8" w:rsidRDefault="007346D8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</w:pPr>
            <w:r w:rsidRPr="007346D8"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  <w:t>Se guardan en el mismo Hardware que la crea (copia interna)</w:t>
            </w:r>
          </w:p>
        </w:tc>
        <w:tc>
          <w:tcPr>
            <w:tcW w:w="567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CBE7E90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62AFE04F" w14:textId="77777777" w:rsidTr="006B73EB">
        <w:trPr>
          <w:trHeight w:hRule="exact" w:val="255"/>
        </w:trPr>
        <w:tc>
          <w:tcPr>
            <w:tcW w:w="2127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C56CD20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907F0D4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0AEFBA9" w14:textId="149F6B47" w:rsidR="005A7D3C" w:rsidRPr="007346D8" w:rsidRDefault="007346D8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</w:pPr>
            <w:r w:rsidRPr="007346D8"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  <w:t>Se guardan sin medidas de seguridad</w:t>
            </w:r>
          </w:p>
        </w:tc>
        <w:tc>
          <w:tcPr>
            <w:tcW w:w="567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3F96BF9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6C4F6A8A" w14:textId="77777777" w:rsidTr="006B73EB">
        <w:trPr>
          <w:trHeight w:hRule="exact" w:val="255"/>
        </w:trPr>
        <w:tc>
          <w:tcPr>
            <w:tcW w:w="2127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03D2107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428B35B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8756B2B" w14:textId="2D5DC0AA" w:rsidR="005A7D3C" w:rsidRPr="007346D8" w:rsidRDefault="007346D8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</w:pPr>
            <w:r w:rsidRPr="007346D8"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  <w:t>NO SE REALIZAN copias de respaldo</w:t>
            </w:r>
          </w:p>
        </w:tc>
        <w:tc>
          <w:tcPr>
            <w:tcW w:w="567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B9D4AE7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0CABB10F" w14:textId="77777777" w:rsidTr="006B73EB">
        <w:trPr>
          <w:trHeight w:hRule="exact" w:val="255"/>
        </w:trPr>
        <w:tc>
          <w:tcPr>
            <w:tcW w:w="2127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DB71C2E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4C0E7DB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78B798C" w14:textId="2F8C1DBE" w:rsidR="005A7D3C" w:rsidRPr="008120B4" w:rsidRDefault="007346D8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N</w:t>
            </w: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O SE TRATAN ficheros automatizados</w:t>
            </w:r>
          </w:p>
        </w:tc>
        <w:tc>
          <w:tcPr>
            <w:tcW w:w="567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CC2EA84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537AD268" w14:textId="77777777" w:rsidTr="006B73EB">
        <w:trPr>
          <w:trHeight w:hRule="exact" w:val="255"/>
        </w:trPr>
        <w:tc>
          <w:tcPr>
            <w:tcW w:w="2127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1B43D87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  <w:r w:rsidRPr="008120B4"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  <w:t>Periodicidad de programación</w:t>
            </w:r>
          </w:p>
          <w:p w14:paraId="6AA93CE8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9927A74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652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3709CBF" w14:textId="57B10475" w:rsidR="005A7D3C" w:rsidRPr="008120B4" w:rsidRDefault="009273D0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*</w:t>
            </w: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Semanalmente, como mínimo</w:t>
            </w:r>
          </w:p>
        </w:tc>
        <w:tc>
          <w:tcPr>
            <w:tcW w:w="567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239EE62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518C59D9" w14:textId="77777777" w:rsidTr="006B73EB">
        <w:trPr>
          <w:trHeight w:hRule="exact" w:val="255"/>
        </w:trPr>
        <w:tc>
          <w:tcPr>
            <w:tcW w:w="2127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9E6D173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6FDF150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71F36F2" w14:textId="3F957E03" w:rsidR="005A7D3C" w:rsidRPr="009273D0" w:rsidRDefault="009273D0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</w:pPr>
            <w:r w:rsidRPr="009273D0"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  <w:t>Quincenalmente</w:t>
            </w:r>
          </w:p>
        </w:tc>
        <w:tc>
          <w:tcPr>
            <w:tcW w:w="567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38BB42F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4BBB3603" w14:textId="77777777" w:rsidTr="006B73EB">
        <w:trPr>
          <w:trHeight w:hRule="exact" w:val="255"/>
        </w:trPr>
        <w:tc>
          <w:tcPr>
            <w:tcW w:w="2127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05FAD88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190E9C3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F64AFE2" w14:textId="34407421" w:rsidR="005A7D3C" w:rsidRPr="009273D0" w:rsidRDefault="009273D0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</w:pPr>
            <w:r w:rsidRPr="009273D0"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  <w:t>Mensualmente</w:t>
            </w:r>
          </w:p>
        </w:tc>
        <w:tc>
          <w:tcPr>
            <w:tcW w:w="567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4BC6D56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5950367D" w14:textId="77777777" w:rsidTr="006B73EB">
        <w:trPr>
          <w:trHeight w:hRule="exact" w:val="255"/>
        </w:trPr>
        <w:tc>
          <w:tcPr>
            <w:tcW w:w="2127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813ECA6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F6A9B28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7CF3B3B" w14:textId="24F1466D" w:rsidR="005A7D3C" w:rsidRPr="009273D0" w:rsidRDefault="009273D0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</w:pPr>
            <w:r w:rsidRPr="009273D0"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  <w:t>Arbitrariamente</w:t>
            </w:r>
          </w:p>
        </w:tc>
        <w:tc>
          <w:tcPr>
            <w:tcW w:w="567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41FF6EB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54CEB9D2" w14:textId="77777777" w:rsidTr="006B73EB">
        <w:trPr>
          <w:trHeight w:hRule="exact" w:val="255"/>
        </w:trPr>
        <w:tc>
          <w:tcPr>
            <w:tcW w:w="2127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5473E30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9299D0A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C7A6E29" w14:textId="04845B98" w:rsidR="005A7D3C" w:rsidRPr="009273D0" w:rsidRDefault="009273D0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</w:pPr>
            <w:r w:rsidRPr="009273D0"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  <w:t>NO SE REALIZAN copias de respaldo</w:t>
            </w:r>
          </w:p>
        </w:tc>
        <w:tc>
          <w:tcPr>
            <w:tcW w:w="567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FE0F974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0F6AF857" w14:textId="77777777" w:rsidTr="006B73EB">
        <w:trPr>
          <w:trHeight w:hRule="exact" w:val="255"/>
        </w:trPr>
        <w:tc>
          <w:tcPr>
            <w:tcW w:w="2127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9BB8F99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B80A00C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088C06E" w14:textId="24C3BF08" w:rsidR="005A7D3C" w:rsidRPr="008120B4" w:rsidRDefault="009273D0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NO SE TRATAN ficheros automatizados</w:t>
            </w:r>
          </w:p>
        </w:tc>
        <w:tc>
          <w:tcPr>
            <w:tcW w:w="567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94B0E28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9273D0" w:rsidRPr="008120B4" w14:paraId="0C145412" w14:textId="77777777" w:rsidTr="006B73EB">
        <w:trPr>
          <w:trHeight w:hRule="exact" w:val="255"/>
        </w:trPr>
        <w:tc>
          <w:tcPr>
            <w:tcW w:w="2127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5C5D2FC" w14:textId="77777777" w:rsidR="009273D0" w:rsidRPr="008120B4" w:rsidRDefault="009273D0" w:rsidP="009273D0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  <w:r w:rsidRPr="008120B4"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  <w:t>Periodicidad de comprobación de datos</w:t>
            </w:r>
          </w:p>
          <w:p w14:paraId="613BDBEC" w14:textId="77777777" w:rsidR="009273D0" w:rsidRPr="008120B4" w:rsidRDefault="009273D0" w:rsidP="009273D0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070C66C" w14:textId="77777777" w:rsidR="009273D0" w:rsidRPr="008120B4" w:rsidRDefault="009273D0" w:rsidP="009273D0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652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1790756" w14:textId="2A405CD2" w:rsidR="009273D0" w:rsidRPr="008120B4" w:rsidRDefault="009273D0" w:rsidP="009273D0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*</w:t>
            </w: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Como máximo, 6 meses desde la creación</w:t>
            </w:r>
          </w:p>
        </w:tc>
        <w:tc>
          <w:tcPr>
            <w:tcW w:w="567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B1B2982" w14:textId="77777777" w:rsidR="009273D0" w:rsidRPr="008120B4" w:rsidRDefault="009273D0" w:rsidP="009273D0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9273D0" w:rsidRPr="008120B4" w14:paraId="62990A50" w14:textId="77777777" w:rsidTr="006B73EB">
        <w:trPr>
          <w:trHeight w:hRule="exact" w:val="255"/>
        </w:trPr>
        <w:tc>
          <w:tcPr>
            <w:tcW w:w="2127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2E9E320" w14:textId="77777777" w:rsidR="009273D0" w:rsidRPr="008120B4" w:rsidRDefault="009273D0" w:rsidP="009273D0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1BAF905" w14:textId="77777777" w:rsidR="009273D0" w:rsidRPr="008120B4" w:rsidRDefault="009273D0" w:rsidP="009273D0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CF03013" w14:textId="68BE3558" w:rsidR="009273D0" w:rsidRPr="009273D0" w:rsidRDefault="009273D0" w:rsidP="009273D0">
            <w:pPr>
              <w:pStyle w:val="TableParagraph"/>
              <w:ind w:left="102"/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</w:pPr>
            <w:r w:rsidRPr="009273D0"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  <w:t>A partir de 6 meses desde la creación</w:t>
            </w:r>
          </w:p>
        </w:tc>
        <w:tc>
          <w:tcPr>
            <w:tcW w:w="567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5713208" w14:textId="77777777" w:rsidR="009273D0" w:rsidRPr="008120B4" w:rsidRDefault="009273D0" w:rsidP="009273D0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9273D0" w:rsidRPr="008120B4" w14:paraId="295BCC2F" w14:textId="77777777" w:rsidTr="006B73EB">
        <w:trPr>
          <w:trHeight w:hRule="exact" w:val="255"/>
        </w:trPr>
        <w:tc>
          <w:tcPr>
            <w:tcW w:w="2127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42D7BC0" w14:textId="77777777" w:rsidR="009273D0" w:rsidRPr="008120B4" w:rsidRDefault="009273D0" w:rsidP="009273D0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FF142AC" w14:textId="77777777" w:rsidR="009273D0" w:rsidRPr="008120B4" w:rsidRDefault="009273D0" w:rsidP="009273D0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597BD17" w14:textId="6AFE4639" w:rsidR="009273D0" w:rsidRPr="009273D0" w:rsidRDefault="009273D0" w:rsidP="009273D0">
            <w:pPr>
              <w:pStyle w:val="TableParagraph"/>
              <w:ind w:left="102"/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</w:pPr>
            <w:r w:rsidRPr="009273D0"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  <w:t>Nunca</w:t>
            </w:r>
          </w:p>
        </w:tc>
        <w:tc>
          <w:tcPr>
            <w:tcW w:w="567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93DF7E5" w14:textId="77777777" w:rsidR="009273D0" w:rsidRPr="008120B4" w:rsidRDefault="009273D0" w:rsidP="009273D0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9273D0" w:rsidRPr="008120B4" w14:paraId="73FD9FD6" w14:textId="77777777" w:rsidTr="006B73EB">
        <w:trPr>
          <w:trHeight w:hRule="exact" w:val="255"/>
        </w:trPr>
        <w:tc>
          <w:tcPr>
            <w:tcW w:w="2127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1B4DF32" w14:textId="77777777" w:rsidR="009273D0" w:rsidRPr="008120B4" w:rsidRDefault="009273D0" w:rsidP="009273D0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2E35CE0" w14:textId="77777777" w:rsidR="009273D0" w:rsidRPr="008120B4" w:rsidRDefault="009273D0" w:rsidP="009273D0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76EE3CD" w14:textId="0989152E" w:rsidR="009273D0" w:rsidRPr="008120B4" w:rsidRDefault="009273D0" w:rsidP="009273D0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NO SE TRATAN ficheros automatizados</w:t>
            </w:r>
          </w:p>
        </w:tc>
        <w:tc>
          <w:tcPr>
            <w:tcW w:w="567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42614EC" w14:textId="77777777" w:rsidR="009273D0" w:rsidRPr="008120B4" w:rsidRDefault="009273D0" w:rsidP="009273D0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9273D0" w:rsidRPr="008120B4" w14:paraId="4D9CEEA2" w14:textId="77777777" w:rsidTr="006B73EB">
        <w:trPr>
          <w:trHeight w:hRule="exact" w:val="255"/>
        </w:trPr>
        <w:tc>
          <w:tcPr>
            <w:tcW w:w="2127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3E9C98E" w14:textId="77777777" w:rsidR="009273D0" w:rsidRPr="008120B4" w:rsidRDefault="009273D0" w:rsidP="009273D0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  <w:r w:rsidRPr="008120B4"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  <w:t>Método de comprobación de datos</w:t>
            </w:r>
          </w:p>
          <w:p w14:paraId="1AE62D52" w14:textId="77777777" w:rsidR="009273D0" w:rsidRPr="008120B4" w:rsidRDefault="009273D0" w:rsidP="009273D0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B656960" w14:textId="77777777" w:rsidR="009273D0" w:rsidRPr="008120B4" w:rsidRDefault="009273D0" w:rsidP="009273D0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652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C883F65" w14:textId="5F4BA52D" w:rsidR="009273D0" w:rsidRPr="008120B4" w:rsidRDefault="009273D0" w:rsidP="009273D0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*</w:t>
            </w: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Apertura manual de varios archivos</w:t>
            </w:r>
          </w:p>
        </w:tc>
        <w:tc>
          <w:tcPr>
            <w:tcW w:w="567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1F4F663" w14:textId="77777777" w:rsidR="009273D0" w:rsidRPr="008120B4" w:rsidRDefault="009273D0" w:rsidP="009273D0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9273D0" w:rsidRPr="008120B4" w14:paraId="17BC4BA4" w14:textId="77777777" w:rsidTr="006B73EB">
        <w:trPr>
          <w:trHeight w:hRule="exact" w:val="255"/>
        </w:trPr>
        <w:tc>
          <w:tcPr>
            <w:tcW w:w="2127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87B9F4F" w14:textId="77777777" w:rsidR="009273D0" w:rsidRPr="008120B4" w:rsidRDefault="009273D0" w:rsidP="009273D0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99B6719" w14:textId="77777777" w:rsidR="009273D0" w:rsidRPr="008120B4" w:rsidRDefault="009273D0" w:rsidP="009273D0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9CF1C46" w14:textId="62E8D3F7" w:rsidR="009273D0" w:rsidRPr="008120B4" w:rsidRDefault="009273D0" w:rsidP="009273D0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Aplicación informática de verificación de copias</w:t>
            </w:r>
          </w:p>
        </w:tc>
        <w:tc>
          <w:tcPr>
            <w:tcW w:w="567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97C7C60" w14:textId="77777777" w:rsidR="009273D0" w:rsidRPr="008120B4" w:rsidRDefault="009273D0" w:rsidP="009273D0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9273D0" w:rsidRPr="008120B4" w14:paraId="0707DBC7" w14:textId="77777777" w:rsidTr="006B73EB">
        <w:trPr>
          <w:trHeight w:hRule="exact" w:val="255"/>
        </w:trPr>
        <w:tc>
          <w:tcPr>
            <w:tcW w:w="2127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DAE811C" w14:textId="77777777" w:rsidR="009273D0" w:rsidRPr="008120B4" w:rsidRDefault="009273D0" w:rsidP="009273D0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A9BE14C" w14:textId="77777777" w:rsidR="009273D0" w:rsidRPr="008120B4" w:rsidRDefault="009273D0" w:rsidP="009273D0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91ED714" w14:textId="57C910B9" w:rsidR="009273D0" w:rsidRPr="009273D0" w:rsidRDefault="009273D0" w:rsidP="009273D0">
            <w:pPr>
              <w:pStyle w:val="TableParagraph"/>
              <w:ind w:left="102"/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</w:pPr>
            <w:r w:rsidRPr="009273D0"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  <w:t>No se realiza ninguna comprobación</w:t>
            </w:r>
          </w:p>
        </w:tc>
        <w:tc>
          <w:tcPr>
            <w:tcW w:w="567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F2E1C7D" w14:textId="77777777" w:rsidR="009273D0" w:rsidRPr="008120B4" w:rsidRDefault="009273D0" w:rsidP="009273D0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9273D0" w:rsidRPr="008120B4" w14:paraId="485D6D99" w14:textId="77777777" w:rsidTr="006B73EB">
        <w:trPr>
          <w:trHeight w:hRule="exact" w:val="255"/>
        </w:trPr>
        <w:tc>
          <w:tcPr>
            <w:tcW w:w="2127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3871824" w14:textId="77777777" w:rsidR="009273D0" w:rsidRPr="008120B4" w:rsidRDefault="009273D0" w:rsidP="009273D0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5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0B5F56C" w14:textId="77777777" w:rsidR="009273D0" w:rsidRPr="008120B4" w:rsidRDefault="009273D0" w:rsidP="009273D0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F94E9A1" w14:textId="238F9EBA" w:rsidR="009273D0" w:rsidRPr="008120B4" w:rsidRDefault="009273D0" w:rsidP="009273D0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NO SE TRATAN ficheros automatizados</w:t>
            </w:r>
          </w:p>
        </w:tc>
        <w:tc>
          <w:tcPr>
            <w:tcW w:w="567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ED3A492" w14:textId="77777777" w:rsidR="009273D0" w:rsidRPr="008120B4" w:rsidRDefault="009273D0" w:rsidP="009273D0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9273D0" w:rsidRPr="008120B4" w14:paraId="1A013678" w14:textId="77777777" w:rsidTr="00756704">
        <w:tblPrEx>
          <w:tblLook w:val="04A0" w:firstRow="1" w:lastRow="0" w:firstColumn="1" w:lastColumn="0" w:noHBand="0" w:noVBand="1"/>
        </w:tblPrEx>
        <w:trPr>
          <w:trHeight w:hRule="exact" w:val="797"/>
        </w:trPr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426A76" w14:textId="77777777" w:rsidR="009273D0" w:rsidRPr="008120B4" w:rsidRDefault="009273D0" w:rsidP="009273D0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  <w:r w:rsidRPr="008120B4"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  <w:t>Observaciones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FB0F93" w14:textId="77777777" w:rsidR="009273D0" w:rsidRPr="008120B4" w:rsidRDefault="009273D0" w:rsidP="009273D0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6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916B04" w14:textId="77777777" w:rsidR="009273D0" w:rsidRPr="008120B4" w:rsidRDefault="009273D0" w:rsidP="009273D0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C378E1" w14:textId="77777777" w:rsidR="009273D0" w:rsidRPr="008120B4" w:rsidRDefault="009273D0" w:rsidP="009273D0">
            <w:pPr>
              <w:pStyle w:val="TableParagraph"/>
              <w:ind w:left="102" w:right="14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</w:tbl>
    <w:p w14:paraId="3B934E32" w14:textId="77777777" w:rsidR="005A7D3C" w:rsidRPr="008120B4" w:rsidRDefault="005A7D3C" w:rsidP="005A7D3C">
      <w:pPr>
        <w:rPr>
          <w:rFonts w:cs="Times New Roman"/>
          <w:color w:val="222222"/>
          <w:szCs w:val="20"/>
          <w:lang w:val="es-ES"/>
        </w:rPr>
      </w:pPr>
    </w:p>
    <w:p w14:paraId="1D2B9B46" w14:textId="77777777" w:rsidR="005A7D3C" w:rsidRPr="008120B4" w:rsidRDefault="005A7D3C" w:rsidP="005A7D3C">
      <w:pPr>
        <w:spacing w:before="55"/>
        <w:ind w:left="142"/>
        <w:rPr>
          <w:rFonts w:eastAsia="Calibri" w:cs="Calibri"/>
          <w:b/>
          <w:bCs/>
          <w:spacing w:val="-1"/>
          <w:szCs w:val="20"/>
          <w:lang w:val="es-ES"/>
        </w:rPr>
      </w:pPr>
      <w:r w:rsidRPr="008120B4">
        <w:rPr>
          <w:rFonts w:eastAsia="Calibri" w:cs="Lucida Sans Unicode"/>
          <w:b/>
          <w:bCs/>
          <w:spacing w:val="-1"/>
          <w:szCs w:val="20"/>
          <w:lang w:val="es-ES"/>
        </w:rPr>
        <w:t>Copias de respaldo externas</w:t>
      </w:r>
    </w:p>
    <w:tbl>
      <w:tblPr>
        <w:tblStyle w:val="TableNormal"/>
        <w:tblW w:w="9639" w:type="dxa"/>
        <w:tblInd w:w="6" w:type="dxa"/>
        <w:tblLayout w:type="fixed"/>
        <w:tblLook w:val="01E0" w:firstRow="1" w:lastRow="1" w:firstColumn="1" w:lastColumn="1" w:noHBand="0" w:noVBand="0"/>
      </w:tblPr>
      <w:tblGrid>
        <w:gridCol w:w="2127"/>
        <w:gridCol w:w="425"/>
        <w:gridCol w:w="6520"/>
        <w:gridCol w:w="567"/>
      </w:tblGrid>
      <w:tr w:rsidR="005A7D3C" w:rsidRPr="008120B4" w14:paraId="44657152" w14:textId="77777777" w:rsidTr="006B73EB">
        <w:trPr>
          <w:trHeight w:hRule="exact" w:val="255"/>
        </w:trPr>
        <w:tc>
          <w:tcPr>
            <w:tcW w:w="2127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2CF08E5E" w14:textId="77777777" w:rsidR="005A7D3C" w:rsidRPr="008120B4" w:rsidRDefault="005A7D3C" w:rsidP="005A7D3C">
            <w:pPr>
              <w:pStyle w:val="TableParagraph"/>
              <w:spacing w:line="191" w:lineRule="auto"/>
              <w:ind w:right="142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Tratamiento</w:t>
            </w:r>
          </w:p>
        </w:tc>
        <w:tc>
          <w:tcPr>
            <w:tcW w:w="4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23927FFF" w14:textId="77777777" w:rsidR="005A7D3C" w:rsidRPr="008120B4" w:rsidRDefault="005A7D3C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proofErr w:type="spellStart"/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Selec</w:t>
            </w:r>
            <w:proofErr w:type="spellEnd"/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.</w:t>
            </w:r>
          </w:p>
        </w:tc>
        <w:tc>
          <w:tcPr>
            <w:tcW w:w="6520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464516EE" w14:textId="77777777" w:rsidR="005A7D3C" w:rsidRPr="008120B4" w:rsidRDefault="005A7D3C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Medida aplicada</w:t>
            </w:r>
          </w:p>
        </w:tc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638D7243" w14:textId="77777777" w:rsidR="005A7D3C" w:rsidRPr="008120B4" w:rsidRDefault="005A7D3C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Revisar</w:t>
            </w:r>
          </w:p>
        </w:tc>
      </w:tr>
      <w:tr w:rsidR="009273D0" w:rsidRPr="008120B4" w14:paraId="2A9AEF7C" w14:textId="77777777" w:rsidTr="006B73EB">
        <w:trPr>
          <w:trHeight w:hRule="exact" w:val="255"/>
        </w:trPr>
        <w:tc>
          <w:tcPr>
            <w:tcW w:w="2127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2B92FBC" w14:textId="77777777" w:rsidR="009273D0" w:rsidRPr="008120B4" w:rsidRDefault="009273D0" w:rsidP="009273D0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  <w:r w:rsidRPr="008120B4"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  <w:t>Ubicación de las copias externas</w:t>
            </w:r>
          </w:p>
          <w:p w14:paraId="1568E3B7" w14:textId="77777777" w:rsidR="009273D0" w:rsidRPr="008120B4" w:rsidRDefault="009273D0" w:rsidP="009273D0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3F4A198" w14:textId="77777777" w:rsidR="009273D0" w:rsidRPr="008120B4" w:rsidRDefault="009273D0" w:rsidP="009273D0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AE84B51" w14:textId="589ACC34" w:rsidR="009273D0" w:rsidRPr="008120B4" w:rsidRDefault="009273D0" w:rsidP="009273D0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Empresa o delegación externa</w:t>
            </w:r>
          </w:p>
        </w:tc>
        <w:tc>
          <w:tcPr>
            <w:tcW w:w="567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C9E2916" w14:textId="77777777" w:rsidR="009273D0" w:rsidRPr="008120B4" w:rsidRDefault="009273D0" w:rsidP="009273D0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9273D0" w:rsidRPr="008120B4" w14:paraId="62D20358" w14:textId="77777777" w:rsidTr="006B73EB">
        <w:trPr>
          <w:trHeight w:hRule="exact" w:val="255"/>
        </w:trPr>
        <w:tc>
          <w:tcPr>
            <w:tcW w:w="2127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4E22E42" w14:textId="77777777" w:rsidR="009273D0" w:rsidRPr="008120B4" w:rsidRDefault="009273D0" w:rsidP="009273D0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4155505" w14:textId="77777777" w:rsidR="009273D0" w:rsidRPr="008120B4" w:rsidRDefault="009273D0" w:rsidP="009273D0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16B7FC1" w14:textId="03453308" w:rsidR="009273D0" w:rsidRPr="008120B4" w:rsidRDefault="009273D0" w:rsidP="009273D0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*</w:t>
            </w: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Local o departamento distinto de donde se creó</w:t>
            </w:r>
          </w:p>
        </w:tc>
        <w:tc>
          <w:tcPr>
            <w:tcW w:w="567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410C7E9" w14:textId="77777777" w:rsidR="009273D0" w:rsidRPr="008120B4" w:rsidRDefault="009273D0" w:rsidP="009273D0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9273D0" w:rsidRPr="008120B4" w14:paraId="068FFF00" w14:textId="77777777" w:rsidTr="006B73EB">
        <w:trPr>
          <w:trHeight w:hRule="exact" w:val="255"/>
        </w:trPr>
        <w:tc>
          <w:tcPr>
            <w:tcW w:w="2127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DD73A2C" w14:textId="77777777" w:rsidR="009273D0" w:rsidRPr="008120B4" w:rsidRDefault="009273D0" w:rsidP="009273D0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4DF7B0F" w14:textId="77777777" w:rsidR="009273D0" w:rsidRPr="008120B4" w:rsidRDefault="009273D0" w:rsidP="009273D0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C80B674" w14:textId="6E04A00F" w:rsidR="009273D0" w:rsidRPr="009273D0" w:rsidRDefault="009273D0" w:rsidP="009273D0">
            <w:pPr>
              <w:pStyle w:val="TableParagraph"/>
              <w:ind w:left="102"/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</w:pPr>
            <w:r w:rsidRPr="009273D0"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  <w:t>Local o departamento donde se creó</w:t>
            </w:r>
          </w:p>
        </w:tc>
        <w:tc>
          <w:tcPr>
            <w:tcW w:w="567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0E46F55" w14:textId="77777777" w:rsidR="009273D0" w:rsidRPr="008120B4" w:rsidRDefault="009273D0" w:rsidP="009273D0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9273D0" w:rsidRPr="008120B4" w14:paraId="0B5D8526" w14:textId="77777777" w:rsidTr="006B73EB">
        <w:trPr>
          <w:trHeight w:hRule="exact" w:val="255"/>
        </w:trPr>
        <w:tc>
          <w:tcPr>
            <w:tcW w:w="2127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D3664DC" w14:textId="77777777" w:rsidR="009273D0" w:rsidRPr="008120B4" w:rsidRDefault="009273D0" w:rsidP="009273D0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AC83F2A" w14:textId="77777777" w:rsidR="009273D0" w:rsidRPr="008120B4" w:rsidRDefault="009273D0" w:rsidP="009273D0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F2BEFAC" w14:textId="72DAE718" w:rsidR="009273D0" w:rsidRPr="008120B4" w:rsidRDefault="009273D0" w:rsidP="009273D0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 xml:space="preserve">Servicios </w:t>
            </w:r>
            <w:proofErr w:type="spellStart"/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Backup</w:t>
            </w:r>
            <w:proofErr w:type="spellEnd"/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 xml:space="preserve"> de Internet</w:t>
            </w:r>
          </w:p>
        </w:tc>
        <w:tc>
          <w:tcPr>
            <w:tcW w:w="567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39662EB" w14:textId="77777777" w:rsidR="009273D0" w:rsidRPr="008120B4" w:rsidRDefault="009273D0" w:rsidP="009273D0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9273D0" w:rsidRPr="008120B4" w14:paraId="16965987" w14:textId="77777777" w:rsidTr="006B73EB">
        <w:trPr>
          <w:trHeight w:hRule="exact" w:val="255"/>
        </w:trPr>
        <w:tc>
          <w:tcPr>
            <w:tcW w:w="2127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DC9C9FD" w14:textId="77777777" w:rsidR="009273D0" w:rsidRPr="008120B4" w:rsidRDefault="009273D0" w:rsidP="009273D0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156B7D0" w14:textId="77777777" w:rsidR="009273D0" w:rsidRPr="008120B4" w:rsidRDefault="009273D0" w:rsidP="009273D0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6D69CA6" w14:textId="569C337B" w:rsidR="009273D0" w:rsidRPr="008120B4" w:rsidRDefault="009273D0" w:rsidP="009273D0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9273D0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 xml:space="preserve">Servicios </w:t>
            </w:r>
            <w:proofErr w:type="spellStart"/>
            <w:r w:rsidRPr="009273D0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Backup</w:t>
            </w:r>
            <w:proofErr w:type="spellEnd"/>
            <w:r w:rsidRPr="009273D0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 xml:space="preserve"> de Internet en países no ubicados en la UE</w:t>
            </w:r>
          </w:p>
        </w:tc>
        <w:tc>
          <w:tcPr>
            <w:tcW w:w="567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2447057" w14:textId="77777777" w:rsidR="009273D0" w:rsidRPr="008120B4" w:rsidRDefault="009273D0" w:rsidP="009273D0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9273D0" w:rsidRPr="008120B4" w14:paraId="1DB20F7B" w14:textId="77777777" w:rsidTr="006B73EB">
        <w:trPr>
          <w:trHeight w:hRule="exact" w:val="255"/>
        </w:trPr>
        <w:tc>
          <w:tcPr>
            <w:tcW w:w="2127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1FF3C21" w14:textId="77777777" w:rsidR="009273D0" w:rsidRPr="008120B4" w:rsidRDefault="009273D0" w:rsidP="009273D0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7B290B5" w14:textId="77777777" w:rsidR="009273D0" w:rsidRPr="008120B4" w:rsidRDefault="009273D0" w:rsidP="009273D0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8665DFA" w14:textId="5EEC324E" w:rsidR="009273D0" w:rsidRPr="009273D0" w:rsidRDefault="009273D0" w:rsidP="009273D0">
            <w:pPr>
              <w:pStyle w:val="TableParagraph"/>
              <w:ind w:left="102"/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</w:pPr>
            <w:r w:rsidRPr="009273D0"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  <w:t>NO SE REALIZAN copias externas</w:t>
            </w:r>
          </w:p>
        </w:tc>
        <w:tc>
          <w:tcPr>
            <w:tcW w:w="567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A2FFAB6" w14:textId="77777777" w:rsidR="009273D0" w:rsidRPr="008120B4" w:rsidRDefault="009273D0" w:rsidP="009273D0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9273D0" w:rsidRPr="008120B4" w14:paraId="5C4814DB" w14:textId="77777777" w:rsidTr="006B73EB">
        <w:trPr>
          <w:trHeight w:hRule="exact" w:val="255"/>
        </w:trPr>
        <w:tc>
          <w:tcPr>
            <w:tcW w:w="2127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0F5520F" w14:textId="77777777" w:rsidR="009273D0" w:rsidRPr="008120B4" w:rsidRDefault="009273D0" w:rsidP="009273D0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E59D4E6" w14:textId="77777777" w:rsidR="009273D0" w:rsidRPr="008120B4" w:rsidRDefault="009273D0" w:rsidP="009273D0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7497862" w14:textId="5A57372A" w:rsidR="009273D0" w:rsidRPr="008120B4" w:rsidRDefault="009273D0" w:rsidP="009273D0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NO SE TRATAN ficheros automatizados</w:t>
            </w:r>
          </w:p>
        </w:tc>
        <w:tc>
          <w:tcPr>
            <w:tcW w:w="567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89C391E" w14:textId="77777777" w:rsidR="009273D0" w:rsidRPr="008120B4" w:rsidRDefault="009273D0" w:rsidP="009273D0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9273D0" w:rsidRPr="008120B4" w14:paraId="67904D16" w14:textId="77777777" w:rsidTr="006B73EB">
        <w:trPr>
          <w:trHeight w:hRule="exact" w:val="255"/>
        </w:trPr>
        <w:tc>
          <w:tcPr>
            <w:tcW w:w="2127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454F10C" w14:textId="77777777" w:rsidR="009273D0" w:rsidRPr="008120B4" w:rsidRDefault="009273D0" w:rsidP="009273D0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  <w:r w:rsidRPr="008120B4"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  <w:t>Periodicidad de programación de las copias externas</w:t>
            </w:r>
          </w:p>
        </w:tc>
        <w:tc>
          <w:tcPr>
            <w:tcW w:w="425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9B02AE1" w14:textId="77777777" w:rsidR="009273D0" w:rsidRPr="008120B4" w:rsidRDefault="009273D0" w:rsidP="009273D0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669EB8E" w14:textId="4ED89B0B" w:rsidR="009273D0" w:rsidRPr="008120B4" w:rsidRDefault="009273D0" w:rsidP="009273D0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*</w:t>
            </w: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Semanalmente, como mínimo</w:t>
            </w:r>
          </w:p>
        </w:tc>
        <w:tc>
          <w:tcPr>
            <w:tcW w:w="567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87E7D0E" w14:textId="77777777" w:rsidR="009273D0" w:rsidRPr="008120B4" w:rsidRDefault="009273D0" w:rsidP="009273D0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9273D0" w:rsidRPr="008120B4" w14:paraId="6A815C03" w14:textId="77777777" w:rsidTr="006B73EB">
        <w:trPr>
          <w:trHeight w:hRule="exact" w:val="255"/>
        </w:trPr>
        <w:tc>
          <w:tcPr>
            <w:tcW w:w="2127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5EA3E61" w14:textId="77777777" w:rsidR="009273D0" w:rsidRPr="008120B4" w:rsidRDefault="009273D0" w:rsidP="009273D0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667CC9B" w14:textId="77777777" w:rsidR="009273D0" w:rsidRPr="008120B4" w:rsidRDefault="009273D0" w:rsidP="009273D0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7212714" w14:textId="6D0FA2F9" w:rsidR="009273D0" w:rsidRPr="009273D0" w:rsidRDefault="009273D0" w:rsidP="009273D0">
            <w:pPr>
              <w:pStyle w:val="TableParagraph"/>
              <w:ind w:left="102"/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</w:pPr>
            <w:r w:rsidRPr="009273D0"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  <w:t>Quincenalmente</w:t>
            </w:r>
          </w:p>
        </w:tc>
        <w:tc>
          <w:tcPr>
            <w:tcW w:w="567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DE52320" w14:textId="77777777" w:rsidR="009273D0" w:rsidRPr="008120B4" w:rsidRDefault="009273D0" w:rsidP="009273D0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9273D0" w:rsidRPr="008120B4" w14:paraId="42C8CBA0" w14:textId="77777777" w:rsidTr="006B73EB">
        <w:trPr>
          <w:trHeight w:hRule="exact" w:val="255"/>
        </w:trPr>
        <w:tc>
          <w:tcPr>
            <w:tcW w:w="2127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FB3D3AD" w14:textId="77777777" w:rsidR="009273D0" w:rsidRPr="008120B4" w:rsidRDefault="009273D0" w:rsidP="009273D0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0CC85F7" w14:textId="77777777" w:rsidR="009273D0" w:rsidRPr="008120B4" w:rsidRDefault="009273D0" w:rsidP="009273D0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13C20C9" w14:textId="0110CAF0" w:rsidR="009273D0" w:rsidRPr="009273D0" w:rsidRDefault="009273D0" w:rsidP="009273D0">
            <w:pPr>
              <w:pStyle w:val="TableParagraph"/>
              <w:ind w:left="102"/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</w:pPr>
            <w:r w:rsidRPr="009273D0"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  <w:t>Mensualmente</w:t>
            </w:r>
          </w:p>
        </w:tc>
        <w:tc>
          <w:tcPr>
            <w:tcW w:w="567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AC28081" w14:textId="77777777" w:rsidR="009273D0" w:rsidRPr="008120B4" w:rsidRDefault="009273D0" w:rsidP="009273D0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9273D0" w:rsidRPr="008120B4" w14:paraId="2DFAC388" w14:textId="77777777" w:rsidTr="006B73EB">
        <w:trPr>
          <w:trHeight w:hRule="exact" w:val="255"/>
        </w:trPr>
        <w:tc>
          <w:tcPr>
            <w:tcW w:w="2127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C388F25" w14:textId="77777777" w:rsidR="009273D0" w:rsidRPr="008120B4" w:rsidRDefault="009273D0" w:rsidP="009273D0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0D84600" w14:textId="77777777" w:rsidR="009273D0" w:rsidRPr="008120B4" w:rsidRDefault="009273D0" w:rsidP="009273D0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4023362" w14:textId="658D7070" w:rsidR="009273D0" w:rsidRPr="009273D0" w:rsidRDefault="009273D0" w:rsidP="009273D0">
            <w:pPr>
              <w:pStyle w:val="TableParagraph"/>
              <w:ind w:left="102"/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</w:pPr>
            <w:r w:rsidRPr="009273D0"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  <w:t>Arbitrariamente</w:t>
            </w:r>
          </w:p>
        </w:tc>
        <w:tc>
          <w:tcPr>
            <w:tcW w:w="567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37A1815" w14:textId="77777777" w:rsidR="009273D0" w:rsidRPr="008120B4" w:rsidRDefault="009273D0" w:rsidP="009273D0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9273D0" w:rsidRPr="008120B4" w14:paraId="41140309" w14:textId="77777777" w:rsidTr="006B73EB">
        <w:trPr>
          <w:trHeight w:hRule="exact" w:val="255"/>
        </w:trPr>
        <w:tc>
          <w:tcPr>
            <w:tcW w:w="2127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82C1373" w14:textId="77777777" w:rsidR="009273D0" w:rsidRPr="008120B4" w:rsidRDefault="009273D0" w:rsidP="009273D0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DF2CA7E" w14:textId="77777777" w:rsidR="009273D0" w:rsidRPr="008120B4" w:rsidRDefault="009273D0" w:rsidP="009273D0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64F0198" w14:textId="1092A9EC" w:rsidR="009273D0" w:rsidRPr="008120B4" w:rsidRDefault="009273D0" w:rsidP="009273D0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NO SE TRATAN ficheros automatizados</w:t>
            </w:r>
          </w:p>
        </w:tc>
        <w:tc>
          <w:tcPr>
            <w:tcW w:w="567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FFCD214" w14:textId="77777777" w:rsidR="009273D0" w:rsidRPr="008120B4" w:rsidRDefault="009273D0" w:rsidP="009273D0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9273D0" w:rsidRPr="008120B4" w14:paraId="132A6D0C" w14:textId="77777777" w:rsidTr="006B73EB">
        <w:trPr>
          <w:trHeight w:hRule="exact" w:val="255"/>
        </w:trPr>
        <w:tc>
          <w:tcPr>
            <w:tcW w:w="2127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7C54BD5" w14:textId="77777777" w:rsidR="009273D0" w:rsidRPr="008120B4" w:rsidRDefault="009273D0" w:rsidP="009273D0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  <w:r w:rsidRPr="008120B4"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  <w:t>Cifrado de los datos de las copias externas</w:t>
            </w:r>
          </w:p>
        </w:tc>
        <w:tc>
          <w:tcPr>
            <w:tcW w:w="425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6FB02DF" w14:textId="77777777" w:rsidR="009273D0" w:rsidRPr="008120B4" w:rsidRDefault="009273D0" w:rsidP="009273D0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6A9EC59" w14:textId="5604EE79" w:rsidR="009273D0" w:rsidRPr="008120B4" w:rsidRDefault="009273D0" w:rsidP="009273D0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Sí</w:t>
            </w:r>
          </w:p>
        </w:tc>
        <w:tc>
          <w:tcPr>
            <w:tcW w:w="567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FDCC2D0" w14:textId="77777777" w:rsidR="009273D0" w:rsidRPr="008120B4" w:rsidRDefault="009273D0" w:rsidP="009273D0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9273D0" w:rsidRPr="008120B4" w14:paraId="46678348" w14:textId="77777777" w:rsidTr="006B73EB">
        <w:trPr>
          <w:trHeight w:hRule="exact" w:val="255"/>
        </w:trPr>
        <w:tc>
          <w:tcPr>
            <w:tcW w:w="2127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DA623C6" w14:textId="77777777" w:rsidR="009273D0" w:rsidRPr="008120B4" w:rsidRDefault="009273D0" w:rsidP="009273D0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9B74888" w14:textId="77777777" w:rsidR="009273D0" w:rsidRPr="008120B4" w:rsidRDefault="009273D0" w:rsidP="009273D0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7666EF0" w14:textId="4808EDC8" w:rsidR="009273D0" w:rsidRPr="008120B4" w:rsidRDefault="009273D0" w:rsidP="009273D0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9273D0"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  <w:t>No</w:t>
            </w:r>
          </w:p>
        </w:tc>
        <w:tc>
          <w:tcPr>
            <w:tcW w:w="567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FBAA562" w14:textId="77777777" w:rsidR="009273D0" w:rsidRPr="008120B4" w:rsidRDefault="009273D0" w:rsidP="009273D0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9273D0" w:rsidRPr="008120B4" w14:paraId="52042294" w14:textId="77777777" w:rsidTr="006B73EB">
        <w:trPr>
          <w:trHeight w:hRule="exact" w:val="255"/>
        </w:trPr>
        <w:tc>
          <w:tcPr>
            <w:tcW w:w="2127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C244377" w14:textId="77777777" w:rsidR="009273D0" w:rsidRPr="008120B4" w:rsidRDefault="009273D0" w:rsidP="009273D0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63CEBB1" w14:textId="77777777" w:rsidR="009273D0" w:rsidRPr="008120B4" w:rsidRDefault="009273D0" w:rsidP="009273D0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A2ADFBC" w14:textId="0E335062" w:rsidR="009273D0" w:rsidRPr="008120B4" w:rsidRDefault="009273D0" w:rsidP="009273D0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*</w:t>
            </w: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NO se cifran las copias porque no salen de los locales de la empresa</w:t>
            </w:r>
          </w:p>
        </w:tc>
        <w:tc>
          <w:tcPr>
            <w:tcW w:w="567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9D6017E" w14:textId="77777777" w:rsidR="009273D0" w:rsidRPr="008120B4" w:rsidRDefault="009273D0" w:rsidP="009273D0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9273D0" w:rsidRPr="008120B4" w14:paraId="0213ACDC" w14:textId="77777777" w:rsidTr="006B73EB">
        <w:trPr>
          <w:trHeight w:hRule="exact" w:val="255"/>
        </w:trPr>
        <w:tc>
          <w:tcPr>
            <w:tcW w:w="2127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3AF5F83" w14:textId="77777777" w:rsidR="009273D0" w:rsidRPr="008120B4" w:rsidRDefault="009273D0" w:rsidP="009273D0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9EFCC99" w14:textId="77777777" w:rsidR="009273D0" w:rsidRPr="008120B4" w:rsidRDefault="009273D0" w:rsidP="009273D0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F8909A2" w14:textId="0387DCEE" w:rsidR="009273D0" w:rsidRPr="008120B4" w:rsidRDefault="009273D0" w:rsidP="009273D0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NO SE TRATAN ficheros automatizados</w:t>
            </w:r>
          </w:p>
        </w:tc>
        <w:tc>
          <w:tcPr>
            <w:tcW w:w="567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7437606" w14:textId="77777777" w:rsidR="009273D0" w:rsidRPr="008120B4" w:rsidRDefault="009273D0" w:rsidP="009273D0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9273D0" w:rsidRPr="008120B4" w14:paraId="1B7FA78C" w14:textId="77777777" w:rsidTr="00756704">
        <w:tblPrEx>
          <w:tblLook w:val="04A0" w:firstRow="1" w:lastRow="0" w:firstColumn="1" w:lastColumn="0" w:noHBand="0" w:noVBand="1"/>
        </w:tblPrEx>
        <w:trPr>
          <w:trHeight w:hRule="exact" w:val="786"/>
        </w:trPr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DB1DE2" w14:textId="77777777" w:rsidR="009273D0" w:rsidRPr="008120B4" w:rsidRDefault="009273D0" w:rsidP="009273D0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  <w:r w:rsidRPr="008120B4"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  <w:t>Observaciones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163627" w14:textId="77777777" w:rsidR="009273D0" w:rsidRPr="008120B4" w:rsidRDefault="009273D0" w:rsidP="009273D0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6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2858D9" w14:textId="77777777" w:rsidR="009273D0" w:rsidRPr="008120B4" w:rsidRDefault="009273D0" w:rsidP="009273D0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E55F24" w14:textId="77777777" w:rsidR="009273D0" w:rsidRPr="008120B4" w:rsidRDefault="009273D0" w:rsidP="009273D0">
            <w:pPr>
              <w:pStyle w:val="TableParagraph"/>
              <w:ind w:left="102" w:right="14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</w:tbl>
    <w:p w14:paraId="0B4B5392" w14:textId="77777777" w:rsidR="00756704" w:rsidRPr="008120B4" w:rsidRDefault="00756704" w:rsidP="00756704">
      <w:pPr>
        <w:spacing w:after="0"/>
        <w:rPr>
          <w:rFonts w:cs="Times New Roman"/>
          <w:color w:val="222222"/>
          <w:sz w:val="16"/>
          <w:szCs w:val="16"/>
          <w:lang w:val="es-ES"/>
        </w:rPr>
      </w:pPr>
    </w:p>
    <w:p w14:paraId="63D1B3DF" w14:textId="77777777" w:rsidR="00756704" w:rsidRPr="008120B4" w:rsidRDefault="00756704" w:rsidP="00756704">
      <w:pPr>
        <w:spacing w:after="0"/>
        <w:rPr>
          <w:rFonts w:cs="Times New Roman"/>
          <w:color w:val="222222"/>
          <w:sz w:val="16"/>
          <w:szCs w:val="16"/>
          <w:lang w:val="es-ES"/>
        </w:rPr>
      </w:pPr>
      <w:r w:rsidRPr="008120B4">
        <w:rPr>
          <w:rFonts w:cs="Times New Roman"/>
          <w:color w:val="222222"/>
          <w:sz w:val="16"/>
          <w:szCs w:val="16"/>
          <w:lang w:val="es-ES"/>
        </w:rPr>
        <w:br w:type="page"/>
      </w:r>
    </w:p>
    <w:p w14:paraId="7EEE55D0" w14:textId="77777777" w:rsidR="005A7D3C" w:rsidRPr="008120B4" w:rsidRDefault="005A7D3C" w:rsidP="005A7D3C">
      <w:pPr>
        <w:spacing w:before="55"/>
        <w:ind w:left="142"/>
        <w:rPr>
          <w:rFonts w:eastAsia="Calibri" w:cs="Calibri"/>
          <w:b/>
          <w:bCs/>
          <w:spacing w:val="-1"/>
          <w:szCs w:val="20"/>
          <w:lang w:val="es-ES"/>
        </w:rPr>
      </w:pPr>
      <w:r w:rsidRPr="008120B4">
        <w:rPr>
          <w:rFonts w:eastAsia="Calibri" w:cs="Lucida Sans Unicode"/>
          <w:b/>
          <w:bCs/>
          <w:spacing w:val="-1"/>
          <w:szCs w:val="20"/>
          <w:lang w:val="es-ES"/>
        </w:rPr>
        <w:lastRenderedPageBreak/>
        <w:t>Disponibilidad de los datos</w:t>
      </w:r>
    </w:p>
    <w:tbl>
      <w:tblPr>
        <w:tblStyle w:val="TableNormal"/>
        <w:tblW w:w="9639" w:type="dxa"/>
        <w:tblInd w:w="6" w:type="dxa"/>
        <w:tblLayout w:type="fixed"/>
        <w:tblLook w:val="01E0" w:firstRow="1" w:lastRow="1" w:firstColumn="1" w:lastColumn="1" w:noHBand="0" w:noVBand="0"/>
      </w:tblPr>
      <w:tblGrid>
        <w:gridCol w:w="2127"/>
        <w:gridCol w:w="425"/>
        <w:gridCol w:w="6520"/>
        <w:gridCol w:w="567"/>
      </w:tblGrid>
      <w:tr w:rsidR="005A7D3C" w:rsidRPr="008120B4" w14:paraId="684558A8" w14:textId="77777777" w:rsidTr="00756704">
        <w:trPr>
          <w:trHeight w:hRule="exact" w:val="255"/>
        </w:trPr>
        <w:tc>
          <w:tcPr>
            <w:tcW w:w="2127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185F0AAB" w14:textId="77777777" w:rsidR="005A7D3C" w:rsidRPr="008120B4" w:rsidRDefault="005A7D3C" w:rsidP="005A7D3C">
            <w:pPr>
              <w:pStyle w:val="TableParagraph"/>
              <w:spacing w:line="191" w:lineRule="auto"/>
              <w:ind w:right="142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Tratamiento</w:t>
            </w:r>
          </w:p>
        </w:tc>
        <w:tc>
          <w:tcPr>
            <w:tcW w:w="4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11291093" w14:textId="77777777" w:rsidR="005A7D3C" w:rsidRPr="008120B4" w:rsidRDefault="005A7D3C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proofErr w:type="spellStart"/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Selec</w:t>
            </w:r>
            <w:proofErr w:type="spellEnd"/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.</w:t>
            </w:r>
          </w:p>
        </w:tc>
        <w:tc>
          <w:tcPr>
            <w:tcW w:w="6520" w:type="dxa"/>
            <w:tcBorders>
              <w:top w:val="single" w:sz="5" w:space="0" w:color="000000"/>
              <w:left w:val="single" w:sz="5" w:space="0" w:color="000000"/>
              <w:bottom w:val="single" w:sz="4" w:space="0" w:color="auto"/>
              <w:right w:val="single" w:sz="5" w:space="0" w:color="000000"/>
            </w:tcBorders>
            <w:shd w:val="clear" w:color="auto" w:fill="FFFF99"/>
            <w:vAlign w:val="center"/>
          </w:tcPr>
          <w:p w14:paraId="6F6D91B2" w14:textId="77777777" w:rsidR="005A7D3C" w:rsidRPr="008120B4" w:rsidRDefault="005A7D3C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Medida aplicada</w:t>
            </w:r>
          </w:p>
        </w:tc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597B3FA4" w14:textId="77777777" w:rsidR="005A7D3C" w:rsidRPr="008120B4" w:rsidRDefault="005A7D3C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Revisar</w:t>
            </w:r>
          </w:p>
        </w:tc>
      </w:tr>
      <w:tr w:rsidR="005A7D3C" w:rsidRPr="008120B4" w14:paraId="3C40BBC6" w14:textId="77777777" w:rsidTr="00756704">
        <w:trPr>
          <w:trHeight w:val="229"/>
        </w:trPr>
        <w:tc>
          <w:tcPr>
            <w:tcW w:w="2127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7671C51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  <w:r w:rsidRPr="008120B4"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  <w:t>Actualización de software</w:t>
            </w:r>
          </w:p>
        </w:tc>
        <w:tc>
          <w:tcPr>
            <w:tcW w:w="425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9B62FDB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56DBFF" w14:textId="619F82BC" w:rsidR="005A7D3C" w:rsidRPr="008120B4" w:rsidRDefault="009273D0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*</w:t>
            </w:r>
            <w:r w:rsidR="005A7D3C"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SE ACTUALIZAN periódicamente los S.O. y aplicaciones con las últimas versiones disponibles</w:t>
            </w:r>
          </w:p>
        </w:tc>
        <w:tc>
          <w:tcPr>
            <w:tcW w:w="567" w:type="dxa"/>
            <w:vMerge w:val="restart"/>
            <w:tcBorders>
              <w:top w:val="single" w:sz="6" w:space="0" w:color="000000"/>
              <w:left w:val="single" w:sz="4" w:space="0" w:color="auto"/>
              <w:right w:val="single" w:sz="6" w:space="0" w:color="000000"/>
            </w:tcBorders>
            <w:shd w:val="clear" w:color="auto" w:fill="auto"/>
            <w:vAlign w:val="center"/>
          </w:tcPr>
          <w:p w14:paraId="48428DA5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00FF1667" w14:textId="77777777" w:rsidTr="00756704">
        <w:trPr>
          <w:trHeight w:val="230"/>
        </w:trPr>
        <w:tc>
          <w:tcPr>
            <w:tcW w:w="2127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A7063B0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4AD18B9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9A5D7A" w14:textId="77777777" w:rsidR="005A7D3C" w:rsidRPr="009273D0" w:rsidRDefault="005A7D3C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</w:pPr>
            <w:r w:rsidRPr="009273D0"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  <w:t>NO SE ACTUALIZAN periódicamente los S.O. y aplicaciones</w:t>
            </w:r>
          </w:p>
        </w:tc>
        <w:tc>
          <w:tcPr>
            <w:tcW w:w="567" w:type="dxa"/>
            <w:vMerge/>
            <w:tcBorders>
              <w:left w:val="single" w:sz="4" w:space="0" w:color="auto"/>
              <w:right w:val="single" w:sz="6" w:space="0" w:color="000000"/>
            </w:tcBorders>
            <w:shd w:val="clear" w:color="auto" w:fill="auto"/>
            <w:vAlign w:val="center"/>
          </w:tcPr>
          <w:p w14:paraId="4000FD38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49E67DBF" w14:textId="77777777" w:rsidTr="00756704">
        <w:trPr>
          <w:trHeight w:val="237"/>
        </w:trPr>
        <w:tc>
          <w:tcPr>
            <w:tcW w:w="2127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50B24B7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  <w:r w:rsidRPr="008120B4"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  <w:t xml:space="preserve">Detección de intrusos y </w:t>
            </w:r>
            <w:proofErr w:type="spellStart"/>
            <w:r w:rsidRPr="008120B4"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  <w:t>prev</w:t>
            </w:r>
            <w:proofErr w:type="spellEnd"/>
            <w:r w:rsidRPr="008120B4"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  <w:t>. fuga de información</w:t>
            </w:r>
          </w:p>
        </w:tc>
        <w:tc>
          <w:tcPr>
            <w:tcW w:w="425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78C5C45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BC9590" w14:textId="3F675CE9" w:rsidR="005A7D3C" w:rsidRPr="008120B4" w:rsidRDefault="009273D0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*</w:t>
            </w:r>
            <w:r w:rsidR="005A7D3C"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 xml:space="preserve">EXISTEN sistemas tipo firewall, antivirus, antispam, </w:t>
            </w:r>
            <w:proofErr w:type="spellStart"/>
            <w:r w:rsidR="005A7D3C"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antiphishing</w:t>
            </w:r>
            <w:proofErr w:type="spellEnd"/>
            <w:r w:rsidR="005A7D3C"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 xml:space="preserve">, antimalware, </w:t>
            </w:r>
            <w:proofErr w:type="spellStart"/>
            <w:r w:rsidR="005A7D3C"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antiransomware</w:t>
            </w:r>
            <w:proofErr w:type="spellEnd"/>
          </w:p>
        </w:tc>
        <w:tc>
          <w:tcPr>
            <w:tcW w:w="567" w:type="dxa"/>
            <w:vMerge w:val="restart"/>
            <w:tcBorders>
              <w:top w:val="single" w:sz="6" w:space="0" w:color="000000"/>
              <w:left w:val="single" w:sz="4" w:space="0" w:color="auto"/>
              <w:right w:val="single" w:sz="6" w:space="0" w:color="000000"/>
            </w:tcBorders>
            <w:shd w:val="clear" w:color="auto" w:fill="auto"/>
            <w:vAlign w:val="center"/>
          </w:tcPr>
          <w:p w14:paraId="33C28EA1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63D471F9" w14:textId="77777777" w:rsidTr="00756704">
        <w:trPr>
          <w:trHeight w:val="187"/>
        </w:trPr>
        <w:tc>
          <w:tcPr>
            <w:tcW w:w="2127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A72D843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5" w:space="0" w:color="000000"/>
              <w:left w:val="single" w:sz="6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DF4DF2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BDFAF5" w14:textId="77777777" w:rsidR="005A7D3C" w:rsidRPr="009273D0" w:rsidRDefault="005A7D3C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</w:pPr>
            <w:r w:rsidRPr="009273D0"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  <w:t xml:space="preserve">NO EXISTEN sistemas adecuados de detección de intrusos y de prevención de fuga de </w:t>
            </w:r>
            <w:proofErr w:type="spellStart"/>
            <w:r w:rsidRPr="009273D0"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  <w:t>inform.</w:t>
            </w:r>
            <w:proofErr w:type="spellEnd"/>
          </w:p>
        </w:tc>
        <w:tc>
          <w:tcPr>
            <w:tcW w:w="567" w:type="dxa"/>
            <w:vMerge/>
            <w:tcBorders>
              <w:left w:val="single" w:sz="4" w:space="0" w:color="auto"/>
              <w:right w:val="single" w:sz="6" w:space="0" w:color="000000"/>
            </w:tcBorders>
            <w:shd w:val="clear" w:color="auto" w:fill="auto"/>
            <w:vAlign w:val="center"/>
          </w:tcPr>
          <w:p w14:paraId="62514BC3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4B58DFA3" w14:textId="77777777" w:rsidTr="00756704">
        <w:trPr>
          <w:trHeight w:hRule="exact" w:val="255"/>
        </w:trPr>
        <w:tc>
          <w:tcPr>
            <w:tcW w:w="2127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8253A24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  <w:r w:rsidRPr="008120B4"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  <w:t xml:space="preserve">Disponibilidad de los servicios de información 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346B5D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07CB64" w14:textId="7B641EB9" w:rsidR="005A7D3C" w:rsidRPr="008120B4" w:rsidRDefault="009273D0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*</w:t>
            </w:r>
            <w:r w:rsidR="005A7D3C"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Existen medidas para garantizar la DISPONIBILIDAD de los datos</w:t>
            </w:r>
          </w:p>
        </w:tc>
        <w:tc>
          <w:tcPr>
            <w:tcW w:w="567" w:type="dxa"/>
            <w:vMerge w:val="restart"/>
            <w:tcBorders>
              <w:top w:val="single" w:sz="6" w:space="0" w:color="000000"/>
              <w:left w:val="single" w:sz="4" w:space="0" w:color="auto"/>
              <w:right w:val="single" w:sz="6" w:space="0" w:color="000000"/>
            </w:tcBorders>
            <w:shd w:val="clear" w:color="auto" w:fill="auto"/>
            <w:vAlign w:val="center"/>
          </w:tcPr>
          <w:p w14:paraId="131297DE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34188F02" w14:textId="77777777" w:rsidTr="00756704">
        <w:trPr>
          <w:trHeight w:hRule="exact" w:val="255"/>
        </w:trPr>
        <w:tc>
          <w:tcPr>
            <w:tcW w:w="2127" w:type="dxa"/>
            <w:vMerge/>
            <w:tcBorders>
              <w:left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B884EB3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4004BE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02AD16" w14:textId="77777777" w:rsidR="005A7D3C" w:rsidRPr="009273D0" w:rsidRDefault="005A7D3C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</w:pPr>
            <w:r w:rsidRPr="009273D0"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  <w:t xml:space="preserve">NO SE HAN TOMADO SUFICIENTES medidas </w:t>
            </w:r>
          </w:p>
        </w:tc>
        <w:tc>
          <w:tcPr>
            <w:tcW w:w="567" w:type="dxa"/>
            <w:vMerge/>
            <w:tcBorders>
              <w:left w:val="single" w:sz="4" w:space="0" w:color="auto"/>
              <w:right w:val="single" w:sz="6" w:space="0" w:color="000000"/>
            </w:tcBorders>
            <w:shd w:val="clear" w:color="auto" w:fill="auto"/>
            <w:vAlign w:val="center"/>
          </w:tcPr>
          <w:p w14:paraId="27B70A72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61F8530F" w14:textId="77777777" w:rsidTr="00756704">
        <w:trPr>
          <w:trHeight w:hRule="exact" w:val="255"/>
        </w:trPr>
        <w:tc>
          <w:tcPr>
            <w:tcW w:w="2127" w:type="dxa"/>
            <w:vMerge/>
            <w:tcBorders>
              <w:left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D33002B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9A2D31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C473C9" w14:textId="77777777" w:rsidR="005A7D3C" w:rsidRPr="009273D0" w:rsidRDefault="005A7D3C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</w:pPr>
            <w:r w:rsidRPr="009273D0"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  <w:t xml:space="preserve">NO SE HA TOMADO NINGUNA medida </w:t>
            </w:r>
          </w:p>
        </w:tc>
        <w:tc>
          <w:tcPr>
            <w:tcW w:w="567" w:type="dxa"/>
            <w:vMerge/>
            <w:tcBorders>
              <w:left w:val="single" w:sz="4" w:space="0" w:color="auto"/>
              <w:right w:val="single" w:sz="6" w:space="0" w:color="000000"/>
            </w:tcBorders>
            <w:shd w:val="clear" w:color="auto" w:fill="auto"/>
            <w:vAlign w:val="center"/>
          </w:tcPr>
          <w:p w14:paraId="249ACEB2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7291664B" w14:textId="77777777" w:rsidTr="00756704">
        <w:trPr>
          <w:trHeight w:val="267"/>
        </w:trPr>
        <w:tc>
          <w:tcPr>
            <w:tcW w:w="2127" w:type="dxa"/>
            <w:vMerge/>
            <w:tcBorders>
              <w:left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E9762D5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B74CEF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0F5891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NO SE USAN sistemas o servicios informáticos para disponer de información</w:t>
            </w:r>
          </w:p>
        </w:tc>
        <w:tc>
          <w:tcPr>
            <w:tcW w:w="567" w:type="dxa"/>
            <w:vMerge/>
            <w:tcBorders>
              <w:left w:val="single" w:sz="4" w:space="0" w:color="auto"/>
              <w:right w:val="single" w:sz="6" w:space="0" w:color="000000"/>
            </w:tcBorders>
            <w:shd w:val="clear" w:color="auto" w:fill="auto"/>
            <w:vAlign w:val="center"/>
          </w:tcPr>
          <w:p w14:paraId="2EC5BA86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23D6F" w:rsidRPr="008120B4" w14:paraId="6C0DE29E" w14:textId="77777777" w:rsidTr="00756704">
        <w:tblPrEx>
          <w:tblLook w:val="04A0" w:firstRow="1" w:lastRow="0" w:firstColumn="1" w:lastColumn="0" w:noHBand="0" w:noVBand="1"/>
        </w:tblPrEx>
        <w:trPr>
          <w:trHeight w:hRule="exact" w:val="282"/>
        </w:trPr>
        <w:tc>
          <w:tcPr>
            <w:tcW w:w="2127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4F0E2D40" w14:textId="77777777" w:rsidR="00523D6F" w:rsidRPr="008120B4" w:rsidRDefault="00523D6F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  <w:r w:rsidRPr="008120B4"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  <w:t>Restauración de los servicios de información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</w:tcPr>
          <w:p w14:paraId="6DEAE091" w14:textId="77777777" w:rsidR="00523D6F" w:rsidRPr="008120B4" w:rsidRDefault="00523D6F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6B5FF3A" w14:textId="4AFB955E" w:rsidR="00523D6F" w:rsidRPr="008120B4" w:rsidRDefault="00523D6F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*</w:t>
            </w: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Existen medidas para RESTAURAR rápidamente la disponibilidad y el acceso a datos</w:t>
            </w:r>
          </w:p>
        </w:tc>
        <w:tc>
          <w:tcPr>
            <w:tcW w:w="567" w:type="dxa"/>
            <w:vMerge w:val="restart"/>
            <w:tcBorders>
              <w:top w:val="single" w:sz="6" w:space="0" w:color="000000"/>
              <w:left w:val="single" w:sz="4" w:space="0" w:color="auto"/>
              <w:right w:val="single" w:sz="6" w:space="0" w:color="000000"/>
            </w:tcBorders>
            <w:vAlign w:val="center"/>
          </w:tcPr>
          <w:p w14:paraId="6F0D4B47" w14:textId="77777777" w:rsidR="00523D6F" w:rsidRPr="008120B4" w:rsidRDefault="00523D6F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23D6F" w:rsidRPr="008120B4" w14:paraId="36117961" w14:textId="77777777" w:rsidTr="00DF161E">
        <w:tblPrEx>
          <w:tblLook w:val="04A0" w:firstRow="1" w:lastRow="0" w:firstColumn="1" w:lastColumn="0" w:noHBand="0" w:noVBand="1"/>
        </w:tblPrEx>
        <w:trPr>
          <w:trHeight w:hRule="exact" w:val="287"/>
        </w:trPr>
        <w:tc>
          <w:tcPr>
            <w:tcW w:w="2127" w:type="dxa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6BBBC31A" w14:textId="77777777" w:rsidR="00523D6F" w:rsidRPr="008120B4" w:rsidRDefault="00523D6F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</w:tcPr>
          <w:p w14:paraId="1D38B874" w14:textId="77777777" w:rsidR="00523D6F" w:rsidRPr="008120B4" w:rsidRDefault="00523D6F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09054C" w14:textId="77777777" w:rsidR="00523D6F" w:rsidRPr="009273D0" w:rsidRDefault="00523D6F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</w:pPr>
            <w:r w:rsidRPr="009273D0"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  <w:t xml:space="preserve">NO SE HAN TOMADO SUFICIENTES medidas </w:t>
            </w:r>
          </w:p>
        </w:tc>
        <w:tc>
          <w:tcPr>
            <w:tcW w:w="567" w:type="dxa"/>
            <w:vMerge/>
            <w:tcBorders>
              <w:left w:val="single" w:sz="4" w:space="0" w:color="auto"/>
              <w:right w:val="single" w:sz="6" w:space="0" w:color="000000"/>
            </w:tcBorders>
            <w:vAlign w:val="center"/>
          </w:tcPr>
          <w:p w14:paraId="091CEF35" w14:textId="77777777" w:rsidR="00523D6F" w:rsidRPr="008120B4" w:rsidRDefault="00523D6F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23D6F" w:rsidRPr="008120B4" w14:paraId="5458E111" w14:textId="77777777" w:rsidTr="00DF161E">
        <w:tblPrEx>
          <w:tblLook w:val="04A0" w:firstRow="1" w:lastRow="0" w:firstColumn="1" w:lastColumn="0" w:noHBand="0" w:noVBand="1"/>
        </w:tblPrEx>
        <w:trPr>
          <w:trHeight w:hRule="exact" w:val="281"/>
        </w:trPr>
        <w:tc>
          <w:tcPr>
            <w:tcW w:w="2127" w:type="dxa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576A4FC2" w14:textId="77777777" w:rsidR="00523D6F" w:rsidRPr="008120B4" w:rsidRDefault="00523D6F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</w:tcPr>
          <w:p w14:paraId="2482B74B" w14:textId="77777777" w:rsidR="00523D6F" w:rsidRPr="008120B4" w:rsidRDefault="00523D6F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BE8EB7" w14:textId="77777777" w:rsidR="00523D6F" w:rsidRPr="009273D0" w:rsidRDefault="00523D6F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</w:pPr>
            <w:r w:rsidRPr="009273D0"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  <w:t xml:space="preserve">NO SE HA TOMADO NINGUNA medida </w:t>
            </w:r>
          </w:p>
        </w:tc>
        <w:tc>
          <w:tcPr>
            <w:tcW w:w="567" w:type="dxa"/>
            <w:vMerge/>
            <w:tcBorders>
              <w:left w:val="single" w:sz="4" w:space="0" w:color="auto"/>
              <w:right w:val="single" w:sz="6" w:space="0" w:color="000000"/>
            </w:tcBorders>
            <w:vAlign w:val="center"/>
          </w:tcPr>
          <w:p w14:paraId="3A75CD7C" w14:textId="77777777" w:rsidR="00523D6F" w:rsidRPr="008120B4" w:rsidRDefault="00523D6F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23D6F" w:rsidRPr="008120B4" w14:paraId="1D754153" w14:textId="77777777" w:rsidTr="00DF161E">
        <w:tblPrEx>
          <w:tblLook w:val="04A0" w:firstRow="1" w:lastRow="0" w:firstColumn="1" w:lastColumn="0" w:noHBand="0" w:noVBand="1"/>
        </w:tblPrEx>
        <w:trPr>
          <w:trHeight w:hRule="exact" w:val="255"/>
        </w:trPr>
        <w:tc>
          <w:tcPr>
            <w:tcW w:w="2127" w:type="dxa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70BF2CE7" w14:textId="77777777" w:rsidR="00523D6F" w:rsidRPr="008120B4" w:rsidRDefault="00523D6F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</w:tcPr>
          <w:p w14:paraId="712A910D" w14:textId="77777777" w:rsidR="00523D6F" w:rsidRPr="008120B4" w:rsidRDefault="00523D6F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0B98BC" w14:textId="77777777" w:rsidR="00523D6F" w:rsidRPr="008120B4" w:rsidRDefault="00523D6F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NO SE USAN sistemas o servicios informáticos para disponer de información</w:t>
            </w:r>
          </w:p>
        </w:tc>
        <w:tc>
          <w:tcPr>
            <w:tcW w:w="567" w:type="dxa"/>
            <w:vMerge/>
            <w:tcBorders>
              <w:left w:val="single" w:sz="4" w:space="0" w:color="auto"/>
              <w:right w:val="single" w:sz="6" w:space="0" w:color="000000"/>
            </w:tcBorders>
            <w:vAlign w:val="center"/>
          </w:tcPr>
          <w:p w14:paraId="1CEF2543" w14:textId="77777777" w:rsidR="00523D6F" w:rsidRPr="008120B4" w:rsidRDefault="00523D6F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23D6F" w:rsidRPr="008120B4" w14:paraId="6EF25662" w14:textId="77777777" w:rsidTr="00756704">
        <w:tblPrEx>
          <w:tblLook w:val="04A0" w:firstRow="1" w:lastRow="0" w:firstColumn="1" w:lastColumn="0" w:noHBand="0" w:noVBand="1"/>
        </w:tblPrEx>
        <w:trPr>
          <w:trHeight w:hRule="exact" w:val="255"/>
        </w:trPr>
        <w:tc>
          <w:tcPr>
            <w:tcW w:w="2127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3657D9A8" w14:textId="77777777" w:rsidR="00523D6F" w:rsidRPr="008120B4" w:rsidRDefault="00523D6F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  <w:r w:rsidRPr="008120B4"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  <w:t>Resiliencia de los servicios de información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</w:tcPr>
          <w:p w14:paraId="6345C6F7" w14:textId="77777777" w:rsidR="00523D6F" w:rsidRPr="008120B4" w:rsidRDefault="00523D6F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6EECFC5" w14:textId="0300E047" w:rsidR="00523D6F" w:rsidRPr="008120B4" w:rsidRDefault="00523D6F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*</w:t>
            </w: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EXISTEN medidas para anticiparse y adaptarse a cambios imprevistos</w:t>
            </w:r>
          </w:p>
        </w:tc>
        <w:tc>
          <w:tcPr>
            <w:tcW w:w="567" w:type="dxa"/>
            <w:vMerge w:val="restart"/>
            <w:tcBorders>
              <w:top w:val="single" w:sz="6" w:space="0" w:color="000000"/>
              <w:left w:val="single" w:sz="4" w:space="0" w:color="auto"/>
              <w:right w:val="single" w:sz="6" w:space="0" w:color="000000"/>
            </w:tcBorders>
            <w:vAlign w:val="center"/>
          </w:tcPr>
          <w:p w14:paraId="12A56A79" w14:textId="77777777" w:rsidR="00523D6F" w:rsidRPr="008120B4" w:rsidRDefault="00523D6F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23D6F" w:rsidRPr="008120B4" w14:paraId="32C6C227" w14:textId="77777777" w:rsidTr="00DF161E">
        <w:tblPrEx>
          <w:tblLook w:val="04A0" w:firstRow="1" w:lastRow="0" w:firstColumn="1" w:lastColumn="0" w:noHBand="0" w:noVBand="1"/>
        </w:tblPrEx>
        <w:trPr>
          <w:trHeight w:hRule="exact" w:val="255"/>
        </w:trPr>
        <w:tc>
          <w:tcPr>
            <w:tcW w:w="2127" w:type="dxa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61E8D0CE" w14:textId="77777777" w:rsidR="00523D6F" w:rsidRPr="008120B4" w:rsidRDefault="00523D6F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</w:tcPr>
          <w:p w14:paraId="3B9F5B8F" w14:textId="77777777" w:rsidR="00523D6F" w:rsidRPr="008120B4" w:rsidRDefault="00523D6F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8845ED" w14:textId="77777777" w:rsidR="00523D6F" w:rsidRPr="009F6DB8" w:rsidRDefault="00523D6F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</w:pPr>
            <w:r w:rsidRPr="009F6DB8"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  <w:t xml:space="preserve">NO SE HAN TOMADO SUFICIENTES medidas </w:t>
            </w:r>
          </w:p>
        </w:tc>
        <w:tc>
          <w:tcPr>
            <w:tcW w:w="567" w:type="dxa"/>
            <w:vMerge/>
            <w:tcBorders>
              <w:left w:val="single" w:sz="4" w:space="0" w:color="auto"/>
              <w:right w:val="single" w:sz="6" w:space="0" w:color="000000"/>
            </w:tcBorders>
            <w:vAlign w:val="center"/>
          </w:tcPr>
          <w:p w14:paraId="65EF9227" w14:textId="77777777" w:rsidR="00523D6F" w:rsidRPr="008120B4" w:rsidRDefault="00523D6F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23D6F" w:rsidRPr="008120B4" w14:paraId="4D86E92F" w14:textId="77777777" w:rsidTr="00DF161E">
        <w:tblPrEx>
          <w:tblLook w:val="04A0" w:firstRow="1" w:lastRow="0" w:firstColumn="1" w:lastColumn="0" w:noHBand="0" w:noVBand="1"/>
        </w:tblPrEx>
        <w:trPr>
          <w:trHeight w:hRule="exact" w:val="255"/>
        </w:trPr>
        <w:tc>
          <w:tcPr>
            <w:tcW w:w="2127" w:type="dxa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0E131FCC" w14:textId="77777777" w:rsidR="00523D6F" w:rsidRPr="008120B4" w:rsidRDefault="00523D6F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</w:tcPr>
          <w:p w14:paraId="0EB78F7B" w14:textId="77777777" w:rsidR="00523D6F" w:rsidRPr="008120B4" w:rsidRDefault="00523D6F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082844" w14:textId="77777777" w:rsidR="00523D6F" w:rsidRPr="009F6DB8" w:rsidRDefault="00523D6F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</w:pPr>
            <w:r w:rsidRPr="009F6DB8"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  <w:t xml:space="preserve">NO SE HA TOMADO NINGUNA medida </w:t>
            </w:r>
          </w:p>
        </w:tc>
        <w:tc>
          <w:tcPr>
            <w:tcW w:w="567" w:type="dxa"/>
            <w:vMerge/>
            <w:tcBorders>
              <w:left w:val="single" w:sz="4" w:space="0" w:color="auto"/>
              <w:right w:val="single" w:sz="6" w:space="0" w:color="000000"/>
            </w:tcBorders>
            <w:vAlign w:val="center"/>
          </w:tcPr>
          <w:p w14:paraId="5AFD9696" w14:textId="77777777" w:rsidR="00523D6F" w:rsidRPr="008120B4" w:rsidRDefault="00523D6F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23D6F" w:rsidRPr="008120B4" w14:paraId="723ED028" w14:textId="77777777" w:rsidTr="00DF161E">
        <w:tblPrEx>
          <w:tblLook w:val="04A0" w:firstRow="1" w:lastRow="0" w:firstColumn="1" w:lastColumn="0" w:noHBand="0" w:noVBand="1"/>
        </w:tblPrEx>
        <w:trPr>
          <w:trHeight w:hRule="exact" w:val="255"/>
        </w:trPr>
        <w:tc>
          <w:tcPr>
            <w:tcW w:w="2127" w:type="dxa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4BAC911B" w14:textId="77777777" w:rsidR="00523D6F" w:rsidRPr="008120B4" w:rsidRDefault="00523D6F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</w:tcPr>
          <w:p w14:paraId="36479B44" w14:textId="77777777" w:rsidR="00523D6F" w:rsidRPr="008120B4" w:rsidRDefault="00523D6F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C4D1A" w14:textId="77777777" w:rsidR="00523D6F" w:rsidRPr="008120B4" w:rsidRDefault="00523D6F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NO SE USAN sistemas o servicios informáticos para disponer de información</w:t>
            </w:r>
          </w:p>
        </w:tc>
        <w:tc>
          <w:tcPr>
            <w:tcW w:w="567" w:type="dxa"/>
            <w:vMerge/>
            <w:tcBorders>
              <w:left w:val="single" w:sz="4" w:space="0" w:color="auto"/>
              <w:right w:val="single" w:sz="6" w:space="0" w:color="000000"/>
            </w:tcBorders>
            <w:vAlign w:val="center"/>
          </w:tcPr>
          <w:p w14:paraId="7CC6D0A2" w14:textId="77777777" w:rsidR="00523D6F" w:rsidRPr="008120B4" w:rsidRDefault="00523D6F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23D6F" w:rsidRPr="008120B4" w14:paraId="746EDB08" w14:textId="77777777" w:rsidTr="00756704">
        <w:tblPrEx>
          <w:tblLook w:val="04A0" w:firstRow="1" w:lastRow="0" w:firstColumn="1" w:lastColumn="0" w:noHBand="0" w:noVBand="1"/>
        </w:tblPrEx>
        <w:trPr>
          <w:trHeight w:hRule="exact" w:val="255"/>
        </w:trPr>
        <w:tc>
          <w:tcPr>
            <w:tcW w:w="2127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6EC491BA" w14:textId="77777777" w:rsidR="00523D6F" w:rsidRPr="008120B4" w:rsidRDefault="00523D6F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  <w:r w:rsidRPr="008120B4"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  <w:t>Procesos de verificación, evaluación y valoración de las medidas de seguridad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</w:tcPr>
          <w:p w14:paraId="06178EE0" w14:textId="77777777" w:rsidR="00523D6F" w:rsidRPr="008120B4" w:rsidRDefault="00523D6F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0D0D60E" w14:textId="53A8B612" w:rsidR="00523D6F" w:rsidRPr="008120B4" w:rsidRDefault="00523D6F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*</w:t>
            </w: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 xml:space="preserve">SE HAN ESTABLECIDO procesos para verificar, evaluar y valorar la eficacia </w:t>
            </w:r>
          </w:p>
        </w:tc>
        <w:tc>
          <w:tcPr>
            <w:tcW w:w="567" w:type="dxa"/>
            <w:vMerge w:val="restart"/>
            <w:tcBorders>
              <w:top w:val="single" w:sz="6" w:space="0" w:color="000000"/>
              <w:left w:val="single" w:sz="4" w:space="0" w:color="auto"/>
              <w:right w:val="single" w:sz="6" w:space="0" w:color="000000"/>
            </w:tcBorders>
            <w:vAlign w:val="center"/>
          </w:tcPr>
          <w:p w14:paraId="76B0B724" w14:textId="77777777" w:rsidR="00523D6F" w:rsidRPr="008120B4" w:rsidRDefault="00523D6F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23D6F" w:rsidRPr="008120B4" w14:paraId="0B9D53DC" w14:textId="77777777" w:rsidTr="00756704">
        <w:tblPrEx>
          <w:tblLook w:val="04A0" w:firstRow="1" w:lastRow="0" w:firstColumn="1" w:lastColumn="0" w:noHBand="0" w:noVBand="1"/>
        </w:tblPrEx>
        <w:trPr>
          <w:trHeight w:hRule="exact" w:val="255"/>
        </w:trPr>
        <w:tc>
          <w:tcPr>
            <w:tcW w:w="2127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5BD5C4F4" w14:textId="77777777" w:rsidR="00523D6F" w:rsidRPr="008120B4" w:rsidRDefault="00523D6F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32F1B901" w14:textId="77777777" w:rsidR="00523D6F" w:rsidRPr="008120B4" w:rsidRDefault="00523D6F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533892" w14:textId="77777777" w:rsidR="00523D6F" w:rsidRPr="009F6DB8" w:rsidRDefault="00523D6F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</w:pPr>
            <w:r w:rsidRPr="009F6DB8"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  <w:t xml:space="preserve">NO SE HAN ESTABLECIDO SUFICIENTES procesos </w:t>
            </w:r>
          </w:p>
        </w:tc>
        <w:tc>
          <w:tcPr>
            <w:tcW w:w="567" w:type="dxa"/>
            <w:vMerge/>
            <w:tcBorders>
              <w:left w:val="single" w:sz="4" w:space="0" w:color="auto"/>
              <w:right w:val="single" w:sz="6" w:space="0" w:color="000000"/>
            </w:tcBorders>
          </w:tcPr>
          <w:p w14:paraId="59AE37BE" w14:textId="77777777" w:rsidR="00523D6F" w:rsidRPr="008120B4" w:rsidRDefault="00523D6F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23D6F" w:rsidRPr="008120B4" w14:paraId="4C563F1E" w14:textId="77777777" w:rsidTr="00DF161E">
        <w:tblPrEx>
          <w:tblLook w:val="04A0" w:firstRow="1" w:lastRow="0" w:firstColumn="1" w:lastColumn="0" w:noHBand="0" w:noVBand="1"/>
        </w:tblPrEx>
        <w:trPr>
          <w:trHeight w:hRule="exact" w:val="255"/>
        </w:trPr>
        <w:tc>
          <w:tcPr>
            <w:tcW w:w="2127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2DA6DE9D" w14:textId="77777777" w:rsidR="00523D6F" w:rsidRPr="008120B4" w:rsidRDefault="00523D6F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4" w:space="0" w:color="auto"/>
            </w:tcBorders>
          </w:tcPr>
          <w:p w14:paraId="75B6EFA5" w14:textId="77777777" w:rsidR="00523D6F" w:rsidRPr="008120B4" w:rsidRDefault="00523D6F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147924" w14:textId="77777777" w:rsidR="00523D6F" w:rsidRPr="009F6DB8" w:rsidRDefault="00523D6F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</w:pPr>
            <w:r w:rsidRPr="009F6DB8"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  <w:t xml:space="preserve">NO SE HA ESTABLECIDO NINGÚN proceso </w:t>
            </w:r>
          </w:p>
        </w:tc>
        <w:tc>
          <w:tcPr>
            <w:tcW w:w="567" w:type="dxa"/>
            <w:vMerge/>
            <w:tcBorders>
              <w:left w:val="single" w:sz="4" w:space="0" w:color="auto"/>
              <w:right w:val="single" w:sz="6" w:space="0" w:color="000000"/>
            </w:tcBorders>
          </w:tcPr>
          <w:p w14:paraId="5A7818A4" w14:textId="77777777" w:rsidR="00523D6F" w:rsidRPr="008120B4" w:rsidRDefault="00523D6F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23D6F" w:rsidRPr="008120B4" w14:paraId="6754D1F8" w14:textId="77777777" w:rsidTr="00DF161E">
        <w:tblPrEx>
          <w:tblLook w:val="04A0" w:firstRow="1" w:lastRow="0" w:firstColumn="1" w:lastColumn="0" w:noHBand="0" w:noVBand="1"/>
        </w:tblPrEx>
        <w:trPr>
          <w:trHeight w:hRule="exact" w:val="219"/>
        </w:trPr>
        <w:tc>
          <w:tcPr>
            <w:tcW w:w="2127" w:type="dxa"/>
            <w:vMerge/>
            <w:tcBorders>
              <w:left w:val="single" w:sz="6" w:space="0" w:color="000000"/>
              <w:bottom w:val="single" w:sz="4" w:space="0" w:color="auto"/>
              <w:right w:val="single" w:sz="6" w:space="0" w:color="000000"/>
            </w:tcBorders>
          </w:tcPr>
          <w:p w14:paraId="23C03F30" w14:textId="77777777" w:rsidR="00523D6F" w:rsidRPr="008120B4" w:rsidRDefault="00523D6F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4" w:space="0" w:color="auto"/>
            </w:tcBorders>
          </w:tcPr>
          <w:p w14:paraId="2144CD63" w14:textId="77777777" w:rsidR="00523D6F" w:rsidRPr="008120B4" w:rsidRDefault="00523D6F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8043D" w14:textId="77777777" w:rsidR="00523D6F" w:rsidRPr="008120B4" w:rsidRDefault="00523D6F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NO SE USAN sistemas o servicios informáticos para disponer de información</w:t>
            </w:r>
          </w:p>
        </w:tc>
        <w:tc>
          <w:tcPr>
            <w:tcW w:w="567" w:type="dxa"/>
            <w:vMerge/>
            <w:tcBorders>
              <w:left w:val="single" w:sz="4" w:space="0" w:color="auto"/>
              <w:bottom w:val="single" w:sz="4" w:space="0" w:color="auto"/>
              <w:right w:val="single" w:sz="6" w:space="0" w:color="000000"/>
            </w:tcBorders>
          </w:tcPr>
          <w:p w14:paraId="6817779E" w14:textId="77777777" w:rsidR="00523D6F" w:rsidRPr="008120B4" w:rsidRDefault="00523D6F" w:rsidP="005A7D3C">
            <w:pPr>
              <w:pStyle w:val="TableParagraph"/>
              <w:ind w:left="102" w:right="14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2BD175D5" w14:textId="77777777" w:rsidTr="00756704">
        <w:tblPrEx>
          <w:tblLook w:val="04A0" w:firstRow="1" w:lastRow="0" w:firstColumn="1" w:lastColumn="0" w:noHBand="0" w:noVBand="1"/>
        </w:tblPrEx>
        <w:trPr>
          <w:trHeight w:hRule="exact" w:val="714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814AD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  <w:r w:rsidRPr="008120B4"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  <w:t>Observaciones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DF4CF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57960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E18FD" w14:textId="77777777" w:rsidR="005A7D3C" w:rsidRPr="008120B4" w:rsidRDefault="005A7D3C" w:rsidP="005A7D3C">
            <w:pPr>
              <w:pStyle w:val="TableParagraph"/>
              <w:ind w:left="102" w:right="14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</w:tbl>
    <w:p w14:paraId="2FEC4CDA" w14:textId="77777777" w:rsidR="001F405E" w:rsidRPr="001F405E" w:rsidRDefault="001F405E" w:rsidP="005A7D3C">
      <w:pPr>
        <w:spacing w:before="55"/>
        <w:ind w:left="142"/>
        <w:jc w:val="center"/>
        <w:rPr>
          <w:rFonts w:eastAsia="Calibri" w:cs="Calibri"/>
          <w:spacing w:val="-1"/>
          <w:szCs w:val="20"/>
          <w:lang w:val="es-ES"/>
        </w:rPr>
      </w:pPr>
    </w:p>
    <w:p w14:paraId="7230C942" w14:textId="656006A8" w:rsidR="005A7D3C" w:rsidRPr="008120B4" w:rsidRDefault="005A7D3C" w:rsidP="005A7D3C">
      <w:pPr>
        <w:spacing w:before="55"/>
        <w:ind w:left="142"/>
        <w:jc w:val="center"/>
        <w:rPr>
          <w:rFonts w:eastAsia="Calibri" w:cs="Calibri"/>
          <w:b/>
          <w:bCs/>
          <w:spacing w:val="-1"/>
          <w:szCs w:val="20"/>
          <w:lang w:val="es-ES"/>
        </w:rPr>
      </w:pPr>
      <w:r w:rsidRPr="008120B4">
        <w:rPr>
          <w:rFonts w:eastAsia="Calibri" w:cs="Calibri"/>
          <w:b/>
          <w:bCs/>
          <w:spacing w:val="-1"/>
          <w:szCs w:val="20"/>
          <w:lang w:val="es-ES"/>
        </w:rPr>
        <w:t>4. TRATAMIENTOS ESPECÍFICOS</w:t>
      </w:r>
    </w:p>
    <w:tbl>
      <w:tblPr>
        <w:tblStyle w:val="TableNormal"/>
        <w:tblW w:w="9639" w:type="dxa"/>
        <w:tblInd w:w="6" w:type="dxa"/>
        <w:tblLayout w:type="fixed"/>
        <w:tblLook w:val="01E0" w:firstRow="1" w:lastRow="1" w:firstColumn="1" w:lastColumn="1" w:noHBand="0" w:noVBand="0"/>
      </w:tblPr>
      <w:tblGrid>
        <w:gridCol w:w="2127"/>
        <w:gridCol w:w="425"/>
        <w:gridCol w:w="6520"/>
        <w:gridCol w:w="11"/>
        <w:gridCol w:w="556"/>
      </w:tblGrid>
      <w:tr w:rsidR="005A7D3C" w:rsidRPr="008120B4" w14:paraId="10C58770" w14:textId="77777777" w:rsidTr="001F405E">
        <w:trPr>
          <w:trHeight w:hRule="exact" w:val="255"/>
        </w:trPr>
        <w:tc>
          <w:tcPr>
            <w:tcW w:w="2127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54A5E655" w14:textId="77777777" w:rsidR="005A7D3C" w:rsidRPr="008120B4" w:rsidRDefault="005A7D3C" w:rsidP="005A7D3C">
            <w:pPr>
              <w:pStyle w:val="TableParagraph"/>
              <w:spacing w:line="191" w:lineRule="auto"/>
              <w:ind w:right="142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Tratamiento</w:t>
            </w:r>
          </w:p>
        </w:tc>
        <w:tc>
          <w:tcPr>
            <w:tcW w:w="4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7B82205E" w14:textId="77777777" w:rsidR="005A7D3C" w:rsidRPr="008120B4" w:rsidRDefault="005A7D3C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proofErr w:type="spellStart"/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Selec</w:t>
            </w:r>
            <w:proofErr w:type="spellEnd"/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.</w:t>
            </w:r>
          </w:p>
        </w:tc>
        <w:tc>
          <w:tcPr>
            <w:tcW w:w="6520" w:type="dxa"/>
            <w:tcBorders>
              <w:top w:val="single" w:sz="5" w:space="0" w:color="000000"/>
              <w:left w:val="single" w:sz="5" w:space="0" w:color="000000"/>
              <w:bottom w:val="single" w:sz="4" w:space="0" w:color="auto"/>
              <w:right w:val="single" w:sz="5" w:space="0" w:color="000000"/>
            </w:tcBorders>
            <w:shd w:val="clear" w:color="auto" w:fill="FFFF99"/>
            <w:vAlign w:val="center"/>
          </w:tcPr>
          <w:p w14:paraId="4A20C004" w14:textId="77777777" w:rsidR="005A7D3C" w:rsidRPr="008120B4" w:rsidRDefault="005A7D3C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Medida aplicada</w:t>
            </w:r>
          </w:p>
        </w:tc>
        <w:tc>
          <w:tcPr>
            <w:tcW w:w="567" w:type="dxa"/>
            <w:gridSpan w:val="2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65733BAF" w14:textId="77777777" w:rsidR="005A7D3C" w:rsidRPr="008120B4" w:rsidRDefault="005A7D3C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Revisar</w:t>
            </w:r>
          </w:p>
        </w:tc>
      </w:tr>
      <w:tr w:rsidR="005A7D3C" w:rsidRPr="008120B4" w14:paraId="70CB0BDE" w14:textId="77777777" w:rsidTr="001F405E">
        <w:trPr>
          <w:trHeight w:hRule="exact" w:val="255"/>
        </w:trPr>
        <w:tc>
          <w:tcPr>
            <w:tcW w:w="2127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4E98585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  <w:r w:rsidRPr="008120B4"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  <w:t>Tratamiento de datos de niños menores de 14 años</w:t>
            </w:r>
          </w:p>
        </w:tc>
        <w:tc>
          <w:tcPr>
            <w:tcW w:w="425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DB3EAC7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429541" w14:textId="0A5DA5D0" w:rsidR="005A7D3C" w:rsidRPr="008120B4" w:rsidRDefault="009F6DB8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*</w:t>
            </w:r>
            <w:r w:rsidR="005A7D3C"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NO SE REALIZAN tratamientos de datos de niños menores de 14 años</w:t>
            </w:r>
          </w:p>
        </w:tc>
        <w:tc>
          <w:tcPr>
            <w:tcW w:w="567" w:type="dxa"/>
            <w:gridSpan w:val="2"/>
            <w:vMerge w:val="restart"/>
            <w:tcBorders>
              <w:top w:val="single" w:sz="6" w:space="0" w:color="000000"/>
              <w:left w:val="single" w:sz="4" w:space="0" w:color="auto"/>
              <w:right w:val="single" w:sz="6" w:space="0" w:color="000000"/>
            </w:tcBorders>
            <w:shd w:val="clear" w:color="auto" w:fill="auto"/>
            <w:vAlign w:val="center"/>
          </w:tcPr>
          <w:p w14:paraId="7764CAF5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39BDE4CC" w14:textId="77777777" w:rsidTr="001F405E">
        <w:trPr>
          <w:trHeight w:hRule="exact" w:val="255"/>
        </w:trPr>
        <w:tc>
          <w:tcPr>
            <w:tcW w:w="2127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8932F05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17FB7E6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BEA74F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 xml:space="preserve">Se tratan datos OCASIONALMENTE </w:t>
            </w:r>
          </w:p>
        </w:tc>
        <w:tc>
          <w:tcPr>
            <w:tcW w:w="567" w:type="dxa"/>
            <w:gridSpan w:val="2"/>
            <w:vMerge/>
            <w:tcBorders>
              <w:left w:val="single" w:sz="4" w:space="0" w:color="auto"/>
              <w:right w:val="single" w:sz="6" w:space="0" w:color="000000"/>
            </w:tcBorders>
            <w:shd w:val="clear" w:color="auto" w:fill="auto"/>
            <w:vAlign w:val="center"/>
          </w:tcPr>
          <w:p w14:paraId="7C253061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2A7C4994" w14:textId="77777777" w:rsidTr="001F405E">
        <w:trPr>
          <w:trHeight w:hRule="exact" w:val="255"/>
        </w:trPr>
        <w:tc>
          <w:tcPr>
            <w:tcW w:w="2127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4FF4964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0AF4EA8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6947E4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Se tratan datos HABITUALMENTE y NO EXISTE riesgo para sus derechos y libertades</w:t>
            </w:r>
          </w:p>
        </w:tc>
        <w:tc>
          <w:tcPr>
            <w:tcW w:w="567" w:type="dxa"/>
            <w:gridSpan w:val="2"/>
            <w:vMerge/>
            <w:tcBorders>
              <w:left w:val="single" w:sz="4" w:space="0" w:color="auto"/>
              <w:right w:val="single" w:sz="6" w:space="0" w:color="000000"/>
            </w:tcBorders>
            <w:shd w:val="clear" w:color="auto" w:fill="auto"/>
            <w:vAlign w:val="center"/>
          </w:tcPr>
          <w:p w14:paraId="51F7CCE5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51DEE41F" w14:textId="77777777" w:rsidTr="001F405E">
        <w:trPr>
          <w:trHeight w:val="175"/>
        </w:trPr>
        <w:tc>
          <w:tcPr>
            <w:tcW w:w="2127" w:type="dxa"/>
            <w:vMerge/>
            <w:tcBorders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auto" w:fill="auto"/>
            <w:vAlign w:val="center"/>
          </w:tcPr>
          <w:p w14:paraId="7D1F8B2D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5" w:space="0" w:color="000000"/>
              <w:left w:val="single" w:sz="6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2B4A70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D385BA" w14:textId="77777777" w:rsidR="005A7D3C" w:rsidRPr="009F6DB8" w:rsidRDefault="005A7D3C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</w:pPr>
            <w:r w:rsidRPr="009F6DB8"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  <w:t>Se tratan datos HABITUALMENTE y EXISTE riesgo para sus derechos y libertades</w:t>
            </w:r>
          </w:p>
        </w:tc>
        <w:tc>
          <w:tcPr>
            <w:tcW w:w="567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6" w:space="0" w:color="000000"/>
            </w:tcBorders>
            <w:shd w:val="clear" w:color="auto" w:fill="auto"/>
            <w:vAlign w:val="center"/>
          </w:tcPr>
          <w:p w14:paraId="56BDFEA5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13F3CE04" w14:textId="77777777" w:rsidTr="001F405E">
        <w:trPr>
          <w:trHeight w:hRule="exact" w:val="255"/>
        </w:trPr>
        <w:tc>
          <w:tcPr>
            <w:tcW w:w="212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E24D7B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  <w:r w:rsidRPr="008120B4"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  <w:t>Tratamiento de datos de personas en situación de vulnerabilidad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C347D0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A6F890" w14:textId="45AEDBCD" w:rsidR="005A7D3C" w:rsidRPr="008120B4" w:rsidRDefault="009F6DB8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*</w:t>
            </w:r>
            <w:r w:rsidR="005A7D3C"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NO SE REALIZAN tratamientos de datos de personas en situación de vulnerabilidad</w:t>
            </w:r>
          </w:p>
        </w:tc>
        <w:tc>
          <w:tcPr>
            <w:tcW w:w="567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9A8BD9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2855DDCB" w14:textId="77777777" w:rsidTr="001F405E">
        <w:trPr>
          <w:trHeight w:hRule="exact" w:val="255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331C30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CD21C6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957595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 xml:space="preserve">Se tratan datos OCASIONALMENTE </w:t>
            </w:r>
          </w:p>
        </w:tc>
        <w:tc>
          <w:tcPr>
            <w:tcW w:w="56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CCA800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19FF9C51" w14:textId="77777777" w:rsidTr="001F405E">
        <w:trPr>
          <w:trHeight w:hRule="exact" w:val="255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2A8DC4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8D4396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66B1DA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Se tratan datos HABITUALMENTE y NO EXISTE riesgo para sus derechos y libertades</w:t>
            </w:r>
          </w:p>
        </w:tc>
        <w:tc>
          <w:tcPr>
            <w:tcW w:w="56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C1CDC4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6EBC7C35" w14:textId="77777777" w:rsidTr="001F405E">
        <w:trPr>
          <w:trHeight w:val="177"/>
        </w:trPr>
        <w:tc>
          <w:tcPr>
            <w:tcW w:w="212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1C872B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7A8238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E27317" w14:textId="77777777" w:rsidR="005A7D3C" w:rsidRPr="009F6DB8" w:rsidRDefault="005A7D3C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</w:pPr>
            <w:r w:rsidRPr="009F6DB8"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  <w:t>Se tratan datos HABITUALMENTE y EXISTE riesgo para sus derechos y libertades</w:t>
            </w:r>
          </w:p>
        </w:tc>
        <w:tc>
          <w:tcPr>
            <w:tcW w:w="567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65FD8B" w14:textId="77777777" w:rsidR="005A7D3C" w:rsidRPr="008120B4" w:rsidRDefault="005A7D3C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32F09B91" w14:textId="77777777" w:rsidTr="001F405E">
        <w:tblPrEx>
          <w:tblLook w:val="04A0" w:firstRow="1" w:lastRow="0" w:firstColumn="1" w:lastColumn="0" w:noHBand="0" w:noVBand="1"/>
        </w:tblPrEx>
        <w:trPr>
          <w:trHeight w:hRule="exact" w:val="283"/>
        </w:trPr>
        <w:tc>
          <w:tcPr>
            <w:tcW w:w="212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FF5FEBB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  <w:r w:rsidRPr="008120B4"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  <w:t>Tratamiento de datos que puede invadir la intimidad de las personas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A20FB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00FF6E0" w14:textId="60332D00" w:rsidR="005A7D3C" w:rsidRPr="008120B4" w:rsidRDefault="009F6DB8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*</w:t>
            </w:r>
            <w:r w:rsidR="005A7D3C"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NO SE REALIZAN tratamientos que pueden invadir la intimidad de las personas</w:t>
            </w:r>
          </w:p>
        </w:tc>
        <w:tc>
          <w:tcPr>
            <w:tcW w:w="567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F7EEA55" w14:textId="77777777" w:rsidR="005A7D3C" w:rsidRPr="008120B4" w:rsidRDefault="005A7D3C" w:rsidP="005A7D3C">
            <w:pPr>
              <w:pStyle w:val="TableParagraph"/>
              <w:ind w:left="102" w:right="14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7A7E65CA" w14:textId="77777777" w:rsidTr="001F405E">
        <w:tblPrEx>
          <w:tblLook w:val="04A0" w:firstRow="1" w:lastRow="0" w:firstColumn="1" w:lastColumn="0" w:noHBand="0" w:noVBand="1"/>
        </w:tblPrEx>
        <w:trPr>
          <w:trHeight w:hRule="exact" w:val="283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38CD79A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80530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2BDEE6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Se tratan datos OCASIONALMENTE</w:t>
            </w:r>
          </w:p>
        </w:tc>
        <w:tc>
          <w:tcPr>
            <w:tcW w:w="56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312FCF1" w14:textId="77777777" w:rsidR="005A7D3C" w:rsidRPr="008120B4" w:rsidRDefault="005A7D3C" w:rsidP="005A7D3C">
            <w:pPr>
              <w:pStyle w:val="TableParagraph"/>
              <w:ind w:left="102" w:right="14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2C741CD1" w14:textId="77777777" w:rsidTr="001F405E">
        <w:tblPrEx>
          <w:tblLook w:val="04A0" w:firstRow="1" w:lastRow="0" w:firstColumn="1" w:lastColumn="0" w:noHBand="0" w:noVBand="1"/>
        </w:tblPrEx>
        <w:trPr>
          <w:trHeight w:hRule="exact" w:val="283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E13F815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127A7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FB0C54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Se tratan datos HABITUALMENTE y NO EXISTE riesgo para sus derechos y libertades</w:t>
            </w:r>
          </w:p>
        </w:tc>
        <w:tc>
          <w:tcPr>
            <w:tcW w:w="56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B14EA7A" w14:textId="77777777" w:rsidR="005A7D3C" w:rsidRPr="008120B4" w:rsidRDefault="005A7D3C" w:rsidP="005A7D3C">
            <w:pPr>
              <w:pStyle w:val="TableParagraph"/>
              <w:ind w:left="102" w:right="14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036E5806" w14:textId="77777777" w:rsidTr="001F405E">
        <w:tblPrEx>
          <w:tblLook w:val="04A0" w:firstRow="1" w:lastRow="0" w:firstColumn="1" w:lastColumn="0" w:noHBand="0" w:noVBand="1"/>
        </w:tblPrEx>
        <w:trPr>
          <w:trHeight w:hRule="exact" w:val="283"/>
        </w:trPr>
        <w:tc>
          <w:tcPr>
            <w:tcW w:w="212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2573D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9ACC9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46449A" w14:textId="77777777" w:rsidR="005A7D3C" w:rsidRPr="009F6DB8" w:rsidRDefault="005A7D3C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</w:pPr>
            <w:r w:rsidRPr="009F6DB8"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  <w:t>Se tratan datos HABITUALMENTE y EXISTE riesgo para sus derechos y libertades</w:t>
            </w:r>
          </w:p>
        </w:tc>
        <w:tc>
          <w:tcPr>
            <w:tcW w:w="567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2C0E2" w14:textId="77777777" w:rsidR="005A7D3C" w:rsidRPr="008120B4" w:rsidRDefault="005A7D3C" w:rsidP="005A7D3C">
            <w:pPr>
              <w:pStyle w:val="TableParagraph"/>
              <w:ind w:left="102" w:right="14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6758A4F9" w14:textId="77777777" w:rsidTr="001F405E">
        <w:tblPrEx>
          <w:tblLook w:val="04A0" w:firstRow="1" w:lastRow="0" w:firstColumn="1" w:lastColumn="0" w:noHBand="0" w:noVBand="1"/>
        </w:tblPrEx>
        <w:trPr>
          <w:trHeight w:hRule="exact" w:val="283"/>
        </w:trPr>
        <w:tc>
          <w:tcPr>
            <w:tcW w:w="212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B33A151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  <w:r w:rsidRPr="008120B4"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  <w:t>Vulneración de los derechos y libertades fundamentales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070AD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FAF64ED" w14:textId="26523790" w:rsidR="005A7D3C" w:rsidRPr="008120B4" w:rsidRDefault="009F6DB8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*</w:t>
            </w:r>
            <w:r w:rsidR="005A7D3C"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NO SE REALIZAN tratamientos que vulneren los derechos o libertades fundamentales</w:t>
            </w:r>
          </w:p>
        </w:tc>
        <w:tc>
          <w:tcPr>
            <w:tcW w:w="567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6BFCE42" w14:textId="77777777" w:rsidR="005A7D3C" w:rsidRPr="008120B4" w:rsidRDefault="005A7D3C" w:rsidP="005A7D3C">
            <w:pPr>
              <w:pStyle w:val="TableParagraph"/>
              <w:ind w:left="102" w:right="14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63722311" w14:textId="77777777" w:rsidTr="001F405E">
        <w:tblPrEx>
          <w:tblLook w:val="04A0" w:firstRow="1" w:lastRow="0" w:firstColumn="1" w:lastColumn="0" w:noHBand="0" w:noVBand="1"/>
        </w:tblPrEx>
        <w:trPr>
          <w:trHeight w:hRule="exact" w:val="283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EBDCCFB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DA1EE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EA251E" w14:textId="77777777" w:rsidR="005A7D3C" w:rsidRPr="009F6DB8" w:rsidRDefault="005A7D3C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</w:pPr>
            <w:r w:rsidRPr="009F6DB8"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  <w:t>El tratamiento puede vulnerar OCASIONALMENTE algún derecho o libertad fundamental</w:t>
            </w:r>
          </w:p>
        </w:tc>
        <w:tc>
          <w:tcPr>
            <w:tcW w:w="56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B9EBAD5" w14:textId="77777777" w:rsidR="005A7D3C" w:rsidRPr="008120B4" w:rsidRDefault="005A7D3C" w:rsidP="005A7D3C">
            <w:pPr>
              <w:pStyle w:val="TableParagraph"/>
              <w:ind w:left="102" w:right="14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104DECF8" w14:textId="77777777" w:rsidTr="001F405E">
        <w:tblPrEx>
          <w:tblLook w:val="04A0" w:firstRow="1" w:lastRow="0" w:firstColumn="1" w:lastColumn="0" w:noHBand="0" w:noVBand="1"/>
        </w:tblPrEx>
        <w:trPr>
          <w:trHeight w:hRule="exact" w:val="283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CB82B07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77BF1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3AA292" w14:textId="77777777" w:rsidR="005A7D3C" w:rsidRPr="009F6DB8" w:rsidRDefault="005A7D3C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</w:pPr>
            <w:r w:rsidRPr="009F6DB8"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  <w:t>El tratamiento puede IMPEDIR el libre ejercicio de los derechos o libertades a sus titulares</w:t>
            </w:r>
          </w:p>
        </w:tc>
        <w:tc>
          <w:tcPr>
            <w:tcW w:w="56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F7B8299" w14:textId="77777777" w:rsidR="005A7D3C" w:rsidRPr="008120B4" w:rsidRDefault="005A7D3C" w:rsidP="005A7D3C">
            <w:pPr>
              <w:pStyle w:val="TableParagraph"/>
              <w:ind w:left="102" w:right="14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6CF93C87" w14:textId="77777777" w:rsidTr="001F405E">
        <w:tblPrEx>
          <w:tblLook w:val="04A0" w:firstRow="1" w:lastRow="0" w:firstColumn="1" w:lastColumn="0" w:noHBand="0" w:noVBand="1"/>
        </w:tblPrEx>
        <w:trPr>
          <w:trHeight w:hRule="exact" w:val="283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888A137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D7A85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721B5B" w14:textId="77777777" w:rsidR="005A7D3C" w:rsidRPr="009F6DB8" w:rsidRDefault="005A7D3C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</w:pPr>
            <w:r w:rsidRPr="009F6DB8"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  <w:t>El tratamiento puede dejar SIN CONTENIDO el derecho o la libertad de las personas</w:t>
            </w:r>
          </w:p>
        </w:tc>
        <w:tc>
          <w:tcPr>
            <w:tcW w:w="56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4904022" w14:textId="77777777" w:rsidR="005A7D3C" w:rsidRPr="008120B4" w:rsidRDefault="005A7D3C" w:rsidP="005A7D3C">
            <w:pPr>
              <w:pStyle w:val="TableParagraph"/>
              <w:ind w:left="102" w:right="14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56597975" w14:textId="77777777" w:rsidTr="001F405E">
        <w:tblPrEx>
          <w:tblLook w:val="04A0" w:firstRow="1" w:lastRow="0" w:firstColumn="1" w:lastColumn="0" w:noHBand="0" w:noVBand="1"/>
        </w:tblPrEx>
        <w:trPr>
          <w:trHeight w:hRule="exact" w:val="283"/>
        </w:trPr>
        <w:tc>
          <w:tcPr>
            <w:tcW w:w="212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401A0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F3742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C7BA8B" w14:textId="77777777" w:rsidR="005A7D3C" w:rsidRPr="009F6DB8" w:rsidRDefault="005A7D3C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</w:pPr>
            <w:r w:rsidRPr="009F6DB8"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  <w:t>El tratamiento puede originar DAÑOS Y PERJUICIOS materiales o inmateriales a interesados</w:t>
            </w:r>
          </w:p>
        </w:tc>
        <w:tc>
          <w:tcPr>
            <w:tcW w:w="567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C189F" w14:textId="77777777" w:rsidR="005A7D3C" w:rsidRPr="008120B4" w:rsidRDefault="005A7D3C" w:rsidP="005A7D3C">
            <w:pPr>
              <w:pStyle w:val="TableParagraph"/>
              <w:ind w:left="102" w:right="14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1F405E" w:rsidRPr="008120B4" w14:paraId="261A44C9" w14:textId="77777777" w:rsidTr="001F405E">
        <w:tblPrEx>
          <w:tblLook w:val="04A0" w:firstRow="1" w:lastRow="0" w:firstColumn="1" w:lastColumn="0" w:noHBand="0" w:noVBand="1"/>
        </w:tblPrEx>
        <w:trPr>
          <w:trHeight w:hRule="exact" w:val="714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D0B4E" w14:textId="77777777" w:rsidR="001F405E" w:rsidRPr="008120B4" w:rsidRDefault="001F405E" w:rsidP="00DF161E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  <w:r w:rsidRPr="008120B4"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  <w:t>Observaciones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7ADD1" w14:textId="77777777" w:rsidR="001F405E" w:rsidRPr="008120B4" w:rsidRDefault="001F405E" w:rsidP="00DF161E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65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3F5C7" w14:textId="77777777" w:rsidR="001F405E" w:rsidRPr="008120B4" w:rsidRDefault="001F405E" w:rsidP="00DF161E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</w:p>
        </w:tc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8BEBD" w14:textId="77777777" w:rsidR="001F405E" w:rsidRPr="008120B4" w:rsidRDefault="001F405E" w:rsidP="00DF161E">
            <w:pPr>
              <w:pStyle w:val="TableParagraph"/>
              <w:ind w:left="102" w:right="14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</w:tbl>
    <w:p w14:paraId="06759CA9" w14:textId="55968284" w:rsidR="00E04584" w:rsidRPr="008120B4" w:rsidRDefault="00E04584" w:rsidP="00E04584">
      <w:pPr>
        <w:spacing w:before="55"/>
        <w:ind w:left="142"/>
        <w:jc w:val="center"/>
        <w:rPr>
          <w:rFonts w:eastAsia="Calibri" w:cs="Calibri"/>
          <w:b/>
          <w:bCs/>
          <w:spacing w:val="-1"/>
          <w:szCs w:val="20"/>
          <w:lang w:val="es-ES"/>
        </w:rPr>
      </w:pPr>
      <w:r w:rsidRPr="008120B4">
        <w:rPr>
          <w:rFonts w:eastAsia="Calibri" w:cs="Calibri"/>
          <w:b/>
          <w:bCs/>
          <w:spacing w:val="-1"/>
          <w:szCs w:val="20"/>
          <w:lang w:val="es-ES"/>
        </w:rPr>
        <w:lastRenderedPageBreak/>
        <w:t>5. INTERNET</w:t>
      </w:r>
    </w:p>
    <w:p w14:paraId="0A19E9BC" w14:textId="6E6515F9" w:rsidR="00E04584" w:rsidRPr="008120B4" w:rsidRDefault="00E04584" w:rsidP="00E04584">
      <w:pPr>
        <w:spacing w:before="55"/>
        <w:ind w:left="142"/>
        <w:rPr>
          <w:rFonts w:eastAsia="Calibri" w:cs="Calibri"/>
          <w:b/>
          <w:bCs/>
          <w:spacing w:val="-1"/>
          <w:szCs w:val="20"/>
          <w:lang w:val="es-ES"/>
        </w:rPr>
      </w:pPr>
      <w:r w:rsidRPr="008120B4">
        <w:rPr>
          <w:rFonts w:eastAsia="Calibri" w:cs="Lucida Sans Unicode"/>
          <w:b/>
          <w:bCs/>
          <w:spacing w:val="-1"/>
          <w:szCs w:val="20"/>
          <w:lang w:val="es-ES"/>
        </w:rPr>
        <w:t>Comunicaciones electrónicas</w:t>
      </w:r>
    </w:p>
    <w:tbl>
      <w:tblPr>
        <w:tblStyle w:val="TableNormal"/>
        <w:tblW w:w="9639" w:type="dxa"/>
        <w:tblInd w:w="6" w:type="dxa"/>
        <w:tblLayout w:type="fixed"/>
        <w:tblLook w:val="01E0" w:firstRow="1" w:lastRow="1" w:firstColumn="1" w:lastColumn="1" w:noHBand="0" w:noVBand="0"/>
      </w:tblPr>
      <w:tblGrid>
        <w:gridCol w:w="2127"/>
        <w:gridCol w:w="425"/>
        <w:gridCol w:w="6520"/>
        <w:gridCol w:w="567"/>
      </w:tblGrid>
      <w:tr w:rsidR="00E04584" w:rsidRPr="008120B4" w14:paraId="0E80177E" w14:textId="77777777" w:rsidTr="009143C6">
        <w:trPr>
          <w:trHeight w:hRule="exact" w:val="255"/>
        </w:trPr>
        <w:tc>
          <w:tcPr>
            <w:tcW w:w="2127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6907AB4D" w14:textId="77777777" w:rsidR="00E04584" w:rsidRPr="008120B4" w:rsidRDefault="00E04584" w:rsidP="00E04584">
            <w:pPr>
              <w:pStyle w:val="TableParagraph"/>
              <w:spacing w:line="191" w:lineRule="auto"/>
              <w:ind w:right="142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Tratamiento</w:t>
            </w:r>
          </w:p>
        </w:tc>
        <w:tc>
          <w:tcPr>
            <w:tcW w:w="4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664393BE" w14:textId="77777777" w:rsidR="00E04584" w:rsidRPr="008120B4" w:rsidRDefault="00E04584" w:rsidP="00E04584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proofErr w:type="spellStart"/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Selec</w:t>
            </w:r>
            <w:proofErr w:type="spellEnd"/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.</w:t>
            </w:r>
          </w:p>
        </w:tc>
        <w:tc>
          <w:tcPr>
            <w:tcW w:w="6520" w:type="dxa"/>
            <w:tcBorders>
              <w:top w:val="single" w:sz="5" w:space="0" w:color="000000"/>
              <w:left w:val="single" w:sz="5" w:space="0" w:color="000000"/>
              <w:bottom w:val="single" w:sz="4" w:space="0" w:color="auto"/>
              <w:right w:val="single" w:sz="5" w:space="0" w:color="000000"/>
            </w:tcBorders>
            <w:shd w:val="clear" w:color="auto" w:fill="FFFF99"/>
            <w:vAlign w:val="center"/>
          </w:tcPr>
          <w:p w14:paraId="4987DA02" w14:textId="77777777" w:rsidR="00E04584" w:rsidRPr="008120B4" w:rsidRDefault="00E04584" w:rsidP="00E04584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Medida aplicada</w:t>
            </w:r>
          </w:p>
        </w:tc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7BC34D79" w14:textId="77777777" w:rsidR="00E04584" w:rsidRPr="008120B4" w:rsidRDefault="00E04584" w:rsidP="00E04584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Revisar</w:t>
            </w:r>
          </w:p>
        </w:tc>
      </w:tr>
      <w:tr w:rsidR="00416637" w:rsidRPr="008120B4" w14:paraId="6E741648" w14:textId="77777777" w:rsidTr="009143C6">
        <w:trPr>
          <w:trHeight w:hRule="exact" w:val="255"/>
        </w:trPr>
        <w:tc>
          <w:tcPr>
            <w:tcW w:w="2127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311EC0D" w14:textId="46F8A9F8" w:rsidR="00416637" w:rsidRPr="008120B4" w:rsidRDefault="00416637" w:rsidP="00E04584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  <w:r w:rsidRPr="008120B4"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  <w:t>Correo electrónico</w:t>
            </w:r>
          </w:p>
        </w:tc>
        <w:tc>
          <w:tcPr>
            <w:tcW w:w="425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199A02A" w14:textId="77777777" w:rsidR="00416637" w:rsidRPr="008120B4" w:rsidRDefault="00416637" w:rsidP="00E04584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A2453F" w14:textId="3B2A4BA1" w:rsidR="00416637" w:rsidRPr="008120B4" w:rsidRDefault="009F6DB8" w:rsidP="00E04584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*</w:t>
            </w:r>
            <w:r w:rsidR="00416637"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SE UTILIZA correo electrónico seguro mediante cifrado punto a punto</w:t>
            </w:r>
          </w:p>
        </w:tc>
        <w:tc>
          <w:tcPr>
            <w:tcW w:w="567" w:type="dxa"/>
            <w:vMerge w:val="restart"/>
            <w:tcBorders>
              <w:top w:val="single" w:sz="6" w:space="0" w:color="000000"/>
              <w:left w:val="single" w:sz="4" w:space="0" w:color="auto"/>
              <w:right w:val="single" w:sz="6" w:space="0" w:color="000000"/>
            </w:tcBorders>
            <w:shd w:val="clear" w:color="auto" w:fill="auto"/>
            <w:vAlign w:val="center"/>
          </w:tcPr>
          <w:p w14:paraId="15476180" w14:textId="77777777" w:rsidR="00416637" w:rsidRPr="008120B4" w:rsidRDefault="00416637" w:rsidP="00E04584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416637" w:rsidRPr="008120B4" w14:paraId="1410F3C0" w14:textId="77777777" w:rsidTr="009143C6">
        <w:trPr>
          <w:trHeight w:hRule="exact" w:val="255"/>
        </w:trPr>
        <w:tc>
          <w:tcPr>
            <w:tcW w:w="2127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687BD7E" w14:textId="77777777" w:rsidR="00416637" w:rsidRPr="008120B4" w:rsidRDefault="00416637" w:rsidP="00E04584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07D75FF" w14:textId="77777777" w:rsidR="00416637" w:rsidRPr="008120B4" w:rsidRDefault="00416637" w:rsidP="00E04584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248EC6" w14:textId="2DC1F3DD" w:rsidR="00416637" w:rsidRPr="009F6DB8" w:rsidRDefault="00416637" w:rsidP="00E04584">
            <w:pPr>
              <w:pStyle w:val="TableParagraph"/>
              <w:ind w:left="102"/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</w:pPr>
            <w:r w:rsidRPr="009F6DB8"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  <w:t>NO SE UTILIZA correo electrónico seguro mediante cifrado punto a punto</w:t>
            </w:r>
          </w:p>
        </w:tc>
        <w:tc>
          <w:tcPr>
            <w:tcW w:w="567" w:type="dxa"/>
            <w:vMerge/>
            <w:tcBorders>
              <w:left w:val="single" w:sz="4" w:space="0" w:color="auto"/>
              <w:right w:val="single" w:sz="6" w:space="0" w:color="000000"/>
            </w:tcBorders>
            <w:shd w:val="clear" w:color="auto" w:fill="auto"/>
            <w:vAlign w:val="center"/>
          </w:tcPr>
          <w:p w14:paraId="2D864BA6" w14:textId="77777777" w:rsidR="00416637" w:rsidRPr="008120B4" w:rsidRDefault="00416637" w:rsidP="00E04584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416637" w:rsidRPr="008120B4" w14:paraId="476CF6FF" w14:textId="77777777" w:rsidTr="00523D6F">
        <w:trPr>
          <w:trHeight w:hRule="exact" w:val="255"/>
        </w:trPr>
        <w:tc>
          <w:tcPr>
            <w:tcW w:w="2127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963DB6C" w14:textId="77777777" w:rsidR="00416637" w:rsidRPr="008120B4" w:rsidRDefault="00416637" w:rsidP="00E04584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6E5B3CC" w14:textId="77777777" w:rsidR="00416637" w:rsidRPr="008120B4" w:rsidRDefault="00416637" w:rsidP="00E04584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2F72BA" w14:textId="352A23FE" w:rsidR="00416637" w:rsidRPr="008120B4" w:rsidRDefault="00416637" w:rsidP="00E04584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NO SE ENVÍAN correos electrónicos para comunicarse con los interesados</w:t>
            </w:r>
          </w:p>
        </w:tc>
        <w:tc>
          <w:tcPr>
            <w:tcW w:w="567" w:type="dxa"/>
            <w:vMerge/>
            <w:tcBorders>
              <w:left w:val="single" w:sz="4" w:space="0" w:color="auto"/>
              <w:right w:val="single" w:sz="6" w:space="0" w:color="000000"/>
            </w:tcBorders>
            <w:shd w:val="clear" w:color="auto" w:fill="auto"/>
            <w:vAlign w:val="center"/>
          </w:tcPr>
          <w:p w14:paraId="28510657" w14:textId="77777777" w:rsidR="00416637" w:rsidRPr="008120B4" w:rsidRDefault="00416637" w:rsidP="00E04584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8120B4" w:rsidRPr="008120B4" w14:paraId="6A175751" w14:textId="77777777" w:rsidTr="00523D6F">
        <w:trPr>
          <w:trHeight w:hRule="exact" w:val="255"/>
        </w:trPr>
        <w:tc>
          <w:tcPr>
            <w:tcW w:w="212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4365DA" w14:textId="0021FF44" w:rsidR="008120B4" w:rsidRPr="008120B4" w:rsidRDefault="008120B4" w:rsidP="00E04584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  <w:r w:rsidRPr="008120B4"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  <w:t>Mensajería instantánea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A757E7" w14:textId="77777777" w:rsidR="008120B4" w:rsidRPr="008120B4" w:rsidRDefault="008120B4" w:rsidP="00E04584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E40E90" w14:textId="4D02C374" w:rsidR="008120B4" w:rsidRPr="008120B4" w:rsidRDefault="008120B4" w:rsidP="00E04584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SE UTILIZA mensajería instantánea segura mediante cifrado punto a punto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78C581" w14:textId="77777777" w:rsidR="008120B4" w:rsidRPr="008120B4" w:rsidRDefault="008120B4" w:rsidP="00E04584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  <w:p w14:paraId="160F7565" w14:textId="7D043BD8" w:rsidR="008120B4" w:rsidRPr="008120B4" w:rsidRDefault="008120B4" w:rsidP="00E04584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8120B4" w:rsidRPr="008120B4" w14:paraId="7401C1A0" w14:textId="77777777" w:rsidTr="00523D6F">
        <w:trPr>
          <w:trHeight w:hRule="exact" w:val="255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7D9E09" w14:textId="77777777" w:rsidR="008120B4" w:rsidRPr="008120B4" w:rsidRDefault="008120B4" w:rsidP="00E04584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24906B" w14:textId="77777777" w:rsidR="008120B4" w:rsidRPr="008120B4" w:rsidRDefault="008120B4" w:rsidP="00E04584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C527D9" w14:textId="62C33991" w:rsidR="008120B4" w:rsidRPr="009F6DB8" w:rsidRDefault="008120B4" w:rsidP="00E04584">
            <w:pPr>
              <w:pStyle w:val="TableParagraph"/>
              <w:ind w:left="102"/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</w:pPr>
            <w:r w:rsidRPr="009F6DB8"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  <w:t>NO SE UTILIZA mensajería instantánea segura mediante cifrado punto a punto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96748B" w14:textId="77777777" w:rsidR="008120B4" w:rsidRPr="008120B4" w:rsidRDefault="008120B4" w:rsidP="00E04584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8120B4" w:rsidRPr="008120B4" w14:paraId="5BA156FC" w14:textId="77777777" w:rsidTr="00523D6F">
        <w:trPr>
          <w:trHeight w:hRule="exact" w:val="255"/>
        </w:trPr>
        <w:tc>
          <w:tcPr>
            <w:tcW w:w="212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6DFBC2" w14:textId="77777777" w:rsidR="008120B4" w:rsidRPr="008120B4" w:rsidRDefault="008120B4" w:rsidP="00E04584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5FF2DB" w14:textId="77777777" w:rsidR="008120B4" w:rsidRPr="008120B4" w:rsidRDefault="008120B4" w:rsidP="00E04584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F489F0" w14:textId="60A441CB" w:rsidR="008120B4" w:rsidRPr="008120B4" w:rsidRDefault="009F6DB8" w:rsidP="00E04584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*</w:t>
            </w:r>
            <w:r w:rsidR="008120B4"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NO SE ENVÍA mensajería instantánea para comunicarse con los interesados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5C8684" w14:textId="77777777" w:rsidR="008120B4" w:rsidRPr="008120B4" w:rsidRDefault="008120B4" w:rsidP="00E04584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8120B4" w:rsidRPr="008120B4" w14:paraId="0D1F2CC5" w14:textId="77777777" w:rsidTr="00523D6F">
        <w:trPr>
          <w:trHeight w:val="177"/>
        </w:trPr>
        <w:tc>
          <w:tcPr>
            <w:tcW w:w="212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32C419" w14:textId="28AB0ED8" w:rsidR="008120B4" w:rsidRPr="008120B4" w:rsidRDefault="008120B4" w:rsidP="00E04584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  <w:r w:rsidRPr="008120B4"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  <w:t>Videoconferencia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99D1A5" w14:textId="77777777" w:rsidR="008120B4" w:rsidRPr="008120B4" w:rsidRDefault="008120B4" w:rsidP="00E04584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0C6369" w14:textId="35E39087" w:rsidR="008120B4" w:rsidRPr="008120B4" w:rsidRDefault="008120B4" w:rsidP="00E04584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SE UTILIZA un sistema de videoconferencia segura mediante cifrado punto a punto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4E7D05" w14:textId="77777777" w:rsidR="008120B4" w:rsidRPr="008120B4" w:rsidRDefault="008120B4" w:rsidP="00E04584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8120B4" w:rsidRPr="008120B4" w14:paraId="38684B66" w14:textId="77777777" w:rsidTr="00523D6F">
        <w:trPr>
          <w:trHeight w:val="177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05301A" w14:textId="77777777" w:rsidR="008120B4" w:rsidRPr="008120B4" w:rsidRDefault="008120B4" w:rsidP="00E04584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130134" w14:textId="77777777" w:rsidR="008120B4" w:rsidRPr="008120B4" w:rsidRDefault="008120B4" w:rsidP="00E04584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2204BB" w14:textId="762C4B67" w:rsidR="008120B4" w:rsidRPr="009143C6" w:rsidRDefault="008120B4" w:rsidP="00E04584">
            <w:pPr>
              <w:pStyle w:val="TableParagraph"/>
              <w:ind w:left="102"/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</w:pPr>
            <w:r w:rsidRPr="009143C6"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  <w:t>NO SE UTILIZA un sistema de videoconferencia segura mediante cifrado punto a punto</w:t>
            </w:r>
          </w:p>
        </w:tc>
        <w:tc>
          <w:tcPr>
            <w:tcW w:w="56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1C3D4B" w14:textId="77777777" w:rsidR="008120B4" w:rsidRPr="008120B4" w:rsidRDefault="008120B4" w:rsidP="00E04584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8120B4" w:rsidRPr="008120B4" w14:paraId="7E34E83E" w14:textId="77777777" w:rsidTr="00523D6F">
        <w:trPr>
          <w:trHeight w:val="177"/>
        </w:trPr>
        <w:tc>
          <w:tcPr>
            <w:tcW w:w="212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216A24" w14:textId="77777777" w:rsidR="008120B4" w:rsidRPr="008120B4" w:rsidRDefault="008120B4" w:rsidP="00E04584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F191A3" w14:textId="77777777" w:rsidR="008120B4" w:rsidRPr="008120B4" w:rsidRDefault="008120B4" w:rsidP="00E04584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6CFAA6" w14:textId="210AE355" w:rsidR="008120B4" w:rsidRPr="008120B4" w:rsidRDefault="009143C6" w:rsidP="00E04584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*</w:t>
            </w:r>
            <w:r w:rsidR="008120B4"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NO EXISTE ningún sistema de videoconferencia para comunicarse con los interesados</w:t>
            </w:r>
          </w:p>
        </w:tc>
        <w:tc>
          <w:tcPr>
            <w:tcW w:w="5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D88361" w14:textId="77777777" w:rsidR="008120B4" w:rsidRPr="008120B4" w:rsidRDefault="008120B4" w:rsidP="00E04584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8120B4" w:rsidRPr="008120B4" w14:paraId="5A99B587" w14:textId="77777777" w:rsidTr="00523D6F">
        <w:trPr>
          <w:trHeight w:val="118"/>
        </w:trPr>
        <w:tc>
          <w:tcPr>
            <w:tcW w:w="212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BE81B7" w14:textId="29231C1B" w:rsidR="008120B4" w:rsidRPr="008120B4" w:rsidRDefault="008120B4" w:rsidP="00E04584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  <w:r w:rsidRPr="008120B4"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  <w:t>Software profesional (</w:t>
            </w:r>
            <w:proofErr w:type="spellStart"/>
            <w:r w:rsidRPr="008120B4"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  <w:t>business</w:t>
            </w:r>
            <w:proofErr w:type="spellEnd"/>
            <w:r w:rsidRPr="008120B4"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  <w:t>)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833898" w14:textId="77777777" w:rsidR="008120B4" w:rsidRPr="008120B4" w:rsidRDefault="008120B4" w:rsidP="00E04584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1F2DBC" w14:textId="1E43F9A5" w:rsidR="008120B4" w:rsidRPr="008120B4" w:rsidRDefault="008120B4" w:rsidP="00E04584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SE UTILIZA software profesional para realizar comunicaciones electrónicas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2A4B5A" w14:textId="77777777" w:rsidR="008120B4" w:rsidRPr="008120B4" w:rsidRDefault="008120B4" w:rsidP="00E04584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8120B4" w:rsidRPr="008120B4" w14:paraId="434D48A0" w14:textId="77777777" w:rsidTr="00523D6F">
        <w:trPr>
          <w:trHeight w:val="177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D5E35E" w14:textId="77777777" w:rsidR="008120B4" w:rsidRPr="008120B4" w:rsidRDefault="008120B4" w:rsidP="00E04584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807980" w14:textId="77777777" w:rsidR="008120B4" w:rsidRPr="008120B4" w:rsidRDefault="008120B4" w:rsidP="00E04584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C1C9A4" w14:textId="30CCFED1" w:rsidR="008120B4" w:rsidRPr="009143C6" w:rsidRDefault="008120B4" w:rsidP="00E04584">
            <w:pPr>
              <w:pStyle w:val="TableParagraph"/>
              <w:ind w:left="102"/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</w:pPr>
            <w:r w:rsidRPr="009143C6"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  <w:t>NO SE UTILIZA software profesional para realizar comunicaciones electrónicas</w:t>
            </w:r>
          </w:p>
        </w:tc>
        <w:tc>
          <w:tcPr>
            <w:tcW w:w="56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615D83" w14:textId="77777777" w:rsidR="008120B4" w:rsidRPr="008120B4" w:rsidRDefault="008120B4" w:rsidP="00E04584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8120B4" w:rsidRPr="008120B4" w14:paraId="3147B99A" w14:textId="77777777" w:rsidTr="00523D6F">
        <w:trPr>
          <w:trHeight w:val="177"/>
        </w:trPr>
        <w:tc>
          <w:tcPr>
            <w:tcW w:w="212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E7FA65" w14:textId="77777777" w:rsidR="008120B4" w:rsidRPr="008120B4" w:rsidRDefault="008120B4" w:rsidP="00E04584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7DA71F" w14:textId="77777777" w:rsidR="008120B4" w:rsidRPr="008120B4" w:rsidRDefault="008120B4" w:rsidP="00E04584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810D1A" w14:textId="39BFE675" w:rsidR="008120B4" w:rsidRPr="008120B4" w:rsidRDefault="009143C6" w:rsidP="00E04584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*</w:t>
            </w:r>
            <w:r w:rsidR="008120B4"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NO EXISTE ningún software para realizar comunicaciones electrónicas</w:t>
            </w:r>
          </w:p>
        </w:tc>
        <w:tc>
          <w:tcPr>
            <w:tcW w:w="5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E08B2B" w14:textId="77777777" w:rsidR="008120B4" w:rsidRPr="008120B4" w:rsidRDefault="008120B4" w:rsidP="00E04584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8120B4" w:rsidRPr="008120B4" w14:paraId="25D71E2C" w14:textId="77777777" w:rsidTr="00523D6F">
        <w:trPr>
          <w:trHeight w:val="177"/>
        </w:trPr>
        <w:tc>
          <w:tcPr>
            <w:tcW w:w="212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A81FA4" w14:textId="2119607C" w:rsidR="008120B4" w:rsidRPr="008120B4" w:rsidRDefault="008120B4" w:rsidP="00F60517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  <w:r w:rsidRPr="008120B4"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  <w:t>Cláusula de protección de datos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D2901F" w14:textId="77777777" w:rsidR="008120B4" w:rsidRPr="008120B4" w:rsidRDefault="008120B4" w:rsidP="00F60517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EFE248" w14:textId="187CEE94" w:rsidR="008120B4" w:rsidRPr="008120B4" w:rsidRDefault="009F6DB8" w:rsidP="00F60517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*</w:t>
            </w:r>
            <w:r w:rsidR="008120B4"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SE HA PUBLICADO una cláusula de protección de datos con información adecuada del tratamiento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C8C917" w14:textId="77777777" w:rsidR="008120B4" w:rsidRPr="008120B4" w:rsidRDefault="008120B4" w:rsidP="00F60517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8120B4" w:rsidRPr="008120B4" w14:paraId="4F46DD02" w14:textId="77777777" w:rsidTr="00523D6F">
        <w:trPr>
          <w:trHeight w:val="177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AD34E8" w14:textId="77777777" w:rsidR="008120B4" w:rsidRPr="008120B4" w:rsidRDefault="008120B4" w:rsidP="00F60517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D38797" w14:textId="77777777" w:rsidR="008120B4" w:rsidRPr="008120B4" w:rsidRDefault="008120B4" w:rsidP="00F60517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05877E" w14:textId="5F3CFC89" w:rsidR="008120B4" w:rsidRPr="009F6DB8" w:rsidRDefault="008120B4" w:rsidP="00F60517">
            <w:pPr>
              <w:pStyle w:val="TableParagraph"/>
              <w:ind w:left="102"/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</w:pPr>
            <w:r w:rsidRPr="009F6DB8"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  <w:t>NO SE HA PUBLICADO una cláusula de protección de datos con información adecuada del tratamiento</w:t>
            </w:r>
          </w:p>
        </w:tc>
        <w:tc>
          <w:tcPr>
            <w:tcW w:w="56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2BCC3B" w14:textId="77777777" w:rsidR="008120B4" w:rsidRPr="008120B4" w:rsidRDefault="008120B4" w:rsidP="00F60517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8120B4" w:rsidRPr="008120B4" w14:paraId="2E2C2153" w14:textId="77777777" w:rsidTr="00523D6F">
        <w:trPr>
          <w:trHeight w:val="177"/>
        </w:trPr>
        <w:tc>
          <w:tcPr>
            <w:tcW w:w="212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492A2C" w14:textId="77777777" w:rsidR="008120B4" w:rsidRPr="008120B4" w:rsidRDefault="008120B4" w:rsidP="00F60517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E3C97B" w14:textId="77777777" w:rsidR="008120B4" w:rsidRPr="008120B4" w:rsidRDefault="008120B4" w:rsidP="00F60517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B531F4" w14:textId="41B10DE7" w:rsidR="008120B4" w:rsidRPr="008120B4" w:rsidRDefault="008120B4" w:rsidP="00F60517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NO SE TRATAN datos personales, por lo que no se requiere publicar ninguna cláusula de protección de datos</w:t>
            </w:r>
          </w:p>
        </w:tc>
        <w:tc>
          <w:tcPr>
            <w:tcW w:w="5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4A0EF2" w14:textId="77777777" w:rsidR="008120B4" w:rsidRPr="008120B4" w:rsidRDefault="008120B4" w:rsidP="00F60517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8120B4" w:rsidRPr="008120B4" w14:paraId="1121204F" w14:textId="77777777" w:rsidTr="00523D6F">
        <w:trPr>
          <w:trHeight w:val="177"/>
        </w:trPr>
        <w:tc>
          <w:tcPr>
            <w:tcW w:w="212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3282E2" w14:textId="0823DEF7" w:rsidR="008120B4" w:rsidRPr="008120B4" w:rsidRDefault="008120B4" w:rsidP="00F60517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  <w:r w:rsidRPr="008120B4"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  <w:t>Cláusula de publicidad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D3FDB4" w14:textId="77777777" w:rsidR="008120B4" w:rsidRPr="008120B4" w:rsidRDefault="008120B4" w:rsidP="00F60517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B8D374" w14:textId="4D6BB490" w:rsidR="008120B4" w:rsidRPr="008120B4" w:rsidRDefault="008120B4" w:rsidP="00F60517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SE HA PUBLICADO una cláusula informativa de publicidad que permite darse de baja para no recibir más información comercial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950D04" w14:textId="77777777" w:rsidR="008120B4" w:rsidRPr="008120B4" w:rsidRDefault="008120B4" w:rsidP="00F60517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8120B4" w:rsidRPr="008120B4" w14:paraId="14FD1B20" w14:textId="77777777" w:rsidTr="00523D6F">
        <w:trPr>
          <w:trHeight w:val="177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A93968" w14:textId="77777777" w:rsidR="008120B4" w:rsidRPr="008120B4" w:rsidRDefault="008120B4" w:rsidP="00F60517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0C32DC" w14:textId="77777777" w:rsidR="008120B4" w:rsidRPr="008120B4" w:rsidRDefault="008120B4" w:rsidP="00F60517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07E0F0" w14:textId="051B8F3D" w:rsidR="008120B4" w:rsidRPr="009F6DB8" w:rsidRDefault="008120B4" w:rsidP="00F60517">
            <w:pPr>
              <w:pStyle w:val="TableParagraph"/>
              <w:ind w:left="102"/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</w:pPr>
            <w:r w:rsidRPr="009F6DB8"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  <w:t>NO SE HA PUBLICADO una cláusula informativa de publicidad que permita darse de baja para no recibir más información comercial</w:t>
            </w:r>
          </w:p>
        </w:tc>
        <w:tc>
          <w:tcPr>
            <w:tcW w:w="56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4D27CF" w14:textId="77777777" w:rsidR="008120B4" w:rsidRPr="008120B4" w:rsidRDefault="008120B4" w:rsidP="00F60517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8120B4" w:rsidRPr="008120B4" w14:paraId="15C80C2F" w14:textId="77777777" w:rsidTr="00523D6F">
        <w:trPr>
          <w:trHeight w:val="177"/>
        </w:trPr>
        <w:tc>
          <w:tcPr>
            <w:tcW w:w="212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540728" w14:textId="77777777" w:rsidR="008120B4" w:rsidRPr="008120B4" w:rsidRDefault="008120B4" w:rsidP="00F60517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A33CC8" w14:textId="77777777" w:rsidR="008120B4" w:rsidRPr="008120B4" w:rsidRDefault="008120B4" w:rsidP="00F60517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5FA7C8" w14:textId="301915F2" w:rsidR="008120B4" w:rsidRPr="008120B4" w:rsidRDefault="009143C6" w:rsidP="00F60517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*</w:t>
            </w:r>
            <w:r w:rsidR="008120B4"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NO SE ENVÍAN comunicados comerciales por lo que no se requiere publicar ninguna cláusula de publicidad</w:t>
            </w:r>
          </w:p>
        </w:tc>
        <w:tc>
          <w:tcPr>
            <w:tcW w:w="5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B4AFC6" w14:textId="77777777" w:rsidR="008120B4" w:rsidRPr="008120B4" w:rsidRDefault="008120B4" w:rsidP="00F60517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9143C6" w:rsidRPr="008120B4" w14:paraId="0DB78347" w14:textId="77777777" w:rsidTr="009143C6">
        <w:tblPrEx>
          <w:tblLook w:val="04A0" w:firstRow="1" w:lastRow="0" w:firstColumn="1" w:lastColumn="0" w:noHBand="0" w:noVBand="1"/>
        </w:tblPrEx>
        <w:trPr>
          <w:trHeight w:hRule="exact" w:val="714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8F1E3" w14:textId="77777777" w:rsidR="009143C6" w:rsidRPr="008120B4" w:rsidRDefault="009143C6" w:rsidP="00DF161E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  <w:r w:rsidRPr="008120B4"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  <w:t>Observaciones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45F2A" w14:textId="77777777" w:rsidR="009143C6" w:rsidRPr="008120B4" w:rsidRDefault="009143C6" w:rsidP="00DF161E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3B5F5" w14:textId="77777777" w:rsidR="009143C6" w:rsidRPr="008120B4" w:rsidRDefault="009143C6" w:rsidP="00DF161E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860D4" w14:textId="77777777" w:rsidR="009143C6" w:rsidRPr="008120B4" w:rsidRDefault="009143C6" w:rsidP="00DF161E">
            <w:pPr>
              <w:pStyle w:val="TableParagraph"/>
              <w:ind w:left="102" w:right="14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</w:tbl>
    <w:p w14:paraId="58B9E3CD" w14:textId="77777777" w:rsidR="009143C6" w:rsidRDefault="009143C6" w:rsidP="00132545">
      <w:pPr>
        <w:spacing w:before="55"/>
        <w:ind w:left="142"/>
        <w:rPr>
          <w:rFonts w:eastAsia="Calibri" w:cs="Lucida Sans Unicode"/>
          <w:b/>
          <w:bCs/>
          <w:spacing w:val="-1"/>
          <w:szCs w:val="20"/>
          <w:lang w:val="es-ES"/>
        </w:rPr>
      </w:pPr>
    </w:p>
    <w:p w14:paraId="6E34D7E6" w14:textId="3D4416B9" w:rsidR="00132545" w:rsidRPr="008120B4" w:rsidRDefault="00132545" w:rsidP="00132545">
      <w:pPr>
        <w:spacing w:before="55"/>
        <w:ind w:left="142"/>
        <w:rPr>
          <w:rFonts w:eastAsia="Calibri" w:cs="Calibri"/>
          <w:b/>
          <w:bCs/>
          <w:spacing w:val="-1"/>
          <w:szCs w:val="20"/>
          <w:lang w:val="es-ES"/>
        </w:rPr>
      </w:pPr>
      <w:r w:rsidRPr="008120B4">
        <w:rPr>
          <w:rFonts w:eastAsia="Calibri" w:cs="Lucida Sans Unicode"/>
          <w:b/>
          <w:bCs/>
          <w:spacing w:val="-1"/>
          <w:szCs w:val="20"/>
          <w:lang w:val="es-ES"/>
        </w:rPr>
        <w:t>Página web</w:t>
      </w:r>
    </w:p>
    <w:tbl>
      <w:tblPr>
        <w:tblStyle w:val="TableNormal"/>
        <w:tblW w:w="9639" w:type="dxa"/>
        <w:tblInd w:w="6" w:type="dxa"/>
        <w:tblLayout w:type="fixed"/>
        <w:tblLook w:val="01E0" w:firstRow="1" w:lastRow="1" w:firstColumn="1" w:lastColumn="1" w:noHBand="0" w:noVBand="0"/>
      </w:tblPr>
      <w:tblGrid>
        <w:gridCol w:w="2127"/>
        <w:gridCol w:w="425"/>
        <w:gridCol w:w="6520"/>
        <w:gridCol w:w="567"/>
      </w:tblGrid>
      <w:tr w:rsidR="00132545" w:rsidRPr="008120B4" w14:paraId="2916D9D3" w14:textId="77777777" w:rsidTr="00DF161E">
        <w:trPr>
          <w:trHeight w:hRule="exact" w:val="255"/>
        </w:trPr>
        <w:tc>
          <w:tcPr>
            <w:tcW w:w="2127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760FD29B" w14:textId="77777777" w:rsidR="00132545" w:rsidRPr="008120B4" w:rsidRDefault="00132545" w:rsidP="00DF161E">
            <w:pPr>
              <w:pStyle w:val="TableParagraph"/>
              <w:spacing w:line="191" w:lineRule="auto"/>
              <w:ind w:right="142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Tratamiento</w:t>
            </w:r>
          </w:p>
        </w:tc>
        <w:tc>
          <w:tcPr>
            <w:tcW w:w="4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580F7F9A" w14:textId="77777777" w:rsidR="00132545" w:rsidRPr="008120B4" w:rsidRDefault="00132545" w:rsidP="00DF161E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proofErr w:type="spellStart"/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Selec</w:t>
            </w:r>
            <w:proofErr w:type="spellEnd"/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.</w:t>
            </w:r>
          </w:p>
        </w:tc>
        <w:tc>
          <w:tcPr>
            <w:tcW w:w="6520" w:type="dxa"/>
            <w:tcBorders>
              <w:top w:val="single" w:sz="5" w:space="0" w:color="000000"/>
              <w:left w:val="single" w:sz="5" w:space="0" w:color="000000"/>
              <w:bottom w:val="single" w:sz="4" w:space="0" w:color="auto"/>
              <w:right w:val="single" w:sz="5" w:space="0" w:color="000000"/>
            </w:tcBorders>
            <w:shd w:val="clear" w:color="auto" w:fill="FFFF99"/>
            <w:vAlign w:val="center"/>
          </w:tcPr>
          <w:p w14:paraId="659F1FC5" w14:textId="77777777" w:rsidR="00132545" w:rsidRPr="008120B4" w:rsidRDefault="00132545" w:rsidP="00DF161E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Medida aplicada</w:t>
            </w:r>
          </w:p>
        </w:tc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2492A6D4" w14:textId="77777777" w:rsidR="00132545" w:rsidRPr="008120B4" w:rsidRDefault="00132545" w:rsidP="00DF161E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Revisar</w:t>
            </w:r>
          </w:p>
        </w:tc>
      </w:tr>
      <w:tr w:rsidR="00132545" w:rsidRPr="008120B4" w14:paraId="6E301767" w14:textId="77777777" w:rsidTr="00DF161E">
        <w:trPr>
          <w:trHeight w:hRule="exact" w:val="255"/>
        </w:trPr>
        <w:tc>
          <w:tcPr>
            <w:tcW w:w="2127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CAF4014" w14:textId="72E33A6A" w:rsidR="00132545" w:rsidRPr="008120B4" w:rsidRDefault="00F60517" w:rsidP="00DF161E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  <w:r w:rsidRPr="008120B4"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  <w:t>Certificado de seguridad web (https)</w:t>
            </w:r>
          </w:p>
        </w:tc>
        <w:tc>
          <w:tcPr>
            <w:tcW w:w="425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A3A2399" w14:textId="77777777" w:rsidR="00132545" w:rsidRPr="008120B4" w:rsidRDefault="00132545" w:rsidP="00DF161E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746073" w14:textId="2B176128" w:rsidR="00132545" w:rsidRPr="008120B4" w:rsidRDefault="009F6DB8" w:rsidP="00DF161E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*</w:t>
            </w:r>
            <w:r w:rsidR="00F60517"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SE HA INSTALADO un certificado de seguridad (SSL/TLS)</w:t>
            </w:r>
          </w:p>
        </w:tc>
        <w:tc>
          <w:tcPr>
            <w:tcW w:w="567" w:type="dxa"/>
            <w:vMerge w:val="restart"/>
            <w:tcBorders>
              <w:top w:val="single" w:sz="6" w:space="0" w:color="000000"/>
              <w:left w:val="single" w:sz="4" w:space="0" w:color="auto"/>
              <w:right w:val="single" w:sz="6" w:space="0" w:color="000000"/>
            </w:tcBorders>
            <w:shd w:val="clear" w:color="auto" w:fill="auto"/>
            <w:vAlign w:val="center"/>
          </w:tcPr>
          <w:p w14:paraId="62A4FAA3" w14:textId="77777777" w:rsidR="00132545" w:rsidRPr="008120B4" w:rsidRDefault="00132545" w:rsidP="00DF161E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132545" w:rsidRPr="008120B4" w14:paraId="0F03AF07" w14:textId="77777777" w:rsidTr="00DF161E">
        <w:trPr>
          <w:trHeight w:hRule="exact" w:val="255"/>
        </w:trPr>
        <w:tc>
          <w:tcPr>
            <w:tcW w:w="2127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5FEC29A" w14:textId="77777777" w:rsidR="00132545" w:rsidRPr="008120B4" w:rsidRDefault="00132545" w:rsidP="00DF161E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97C7545" w14:textId="77777777" w:rsidR="00132545" w:rsidRPr="008120B4" w:rsidRDefault="00132545" w:rsidP="00DF161E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ABC46A" w14:textId="1CD9231B" w:rsidR="00132545" w:rsidRPr="009143C6" w:rsidRDefault="00F60517" w:rsidP="00DF161E">
            <w:pPr>
              <w:pStyle w:val="TableParagraph"/>
              <w:ind w:left="102"/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</w:pPr>
            <w:r w:rsidRPr="009143C6"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  <w:t>NO SE HA INSTALADO un certificado de seguridad (SSL/TLS)</w:t>
            </w:r>
          </w:p>
        </w:tc>
        <w:tc>
          <w:tcPr>
            <w:tcW w:w="567" w:type="dxa"/>
            <w:vMerge/>
            <w:tcBorders>
              <w:left w:val="single" w:sz="4" w:space="0" w:color="auto"/>
              <w:right w:val="single" w:sz="6" w:space="0" w:color="000000"/>
            </w:tcBorders>
            <w:shd w:val="clear" w:color="auto" w:fill="auto"/>
            <w:vAlign w:val="center"/>
          </w:tcPr>
          <w:p w14:paraId="569AE302" w14:textId="77777777" w:rsidR="00132545" w:rsidRPr="008120B4" w:rsidRDefault="00132545" w:rsidP="00DF161E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132545" w:rsidRPr="008120B4" w14:paraId="3A0C3572" w14:textId="77777777" w:rsidTr="008120B4">
        <w:trPr>
          <w:trHeight w:hRule="exact" w:val="486"/>
        </w:trPr>
        <w:tc>
          <w:tcPr>
            <w:tcW w:w="2127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B5E5738" w14:textId="77777777" w:rsidR="00132545" w:rsidRPr="008120B4" w:rsidRDefault="00132545" w:rsidP="00DF161E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D44B140" w14:textId="77777777" w:rsidR="00132545" w:rsidRPr="008120B4" w:rsidRDefault="00132545" w:rsidP="00DF161E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5096AE" w14:textId="51247F0D" w:rsidR="00132545" w:rsidRPr="008120B4" w:rsidRDefault="00F60517" w:rsidP="00DF161E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NO EXISTE tratamiento ni información confidencial, por lo que no se requiere instalar ningún</w:t>
            </w:r>
            <w:r w:rsid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 xml:space="preserve"> </w:t>
            </w: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certificado de seguridad</w:t>
            </w:r>
          </w:p>
        </w:tc>
        <w:tc>
          <w:tcPr>
            <w:tcW w:w="567" w:type="dxa"/>
            <w:vMerge/>
            <w:tcBorders>
              <w:left w:val="single" w:sz="4" w:space="0" w:color="auto"/>
              <w:right w:val="single" w:sz="6" w:space="0" w:color="000000"/>
            </w:tcBorders>
            <w:shd w:val="clear" w:color="auto" w:fill="auto"/>
            <w:vAlign w:val="center"/>
          </w:tcPr>
          <w:p w14:paraId="71B14E0D" w14:textId="77777777" w:rsidR="00132545" w:rsidRPr="008120B4" w:rsidRDefault="00132545" w:rsidP="00DF161E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132545" w:rsidRPr="008120B4" w14:paraId="5EDD764A" w14:textId="77777777" w:rsidTr="00523D6F">
        <w:trPr>
          <w:trHeight w:val="175"/>
        </w:trPr>
        <w:tc>
          <w:tcPr>
            <w:tcW w:w="2127" w:type="dxa"/>
            <w:vMerge/>
            <w:tcBorders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auto" w:fill="auto"/>
            <w:vAlign w:val="center"/>
          </w:tcPr>
          <w:p w14:paraId="016B1F79" w14:textId="77777777" w:rsidR="00132545" w:rsidRPr="008120B4" w:rsidRDefault="00132545" w:rsidP="00DF161E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5" w:space="0" w:color="000000"/>
              <w:left w:val="single" w:sz="6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A31C42" w14:textId="77777777" w:rsidR="00132545" w:rsidRPr="008120B4" w:rsidRDefault="00132545" w:rsidP="00DF161E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7FC566" w14:textId="002AF111" w:rsidR="00132545" w:rsidRPr="008120B4" w:rsidRDefault="00F60517" w:rsidP="00DF161E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NO EXISTE ninguna página web</w:t>
            </w:r>
          </w:p>
        </w:tc>
        <w:tc>
          <w:tcPr>
            <w:tcW w:w="567" w:type="dxa"/>
            <w:vMerge/>
            <w:tcBorders>
              <w:left w:val="single" w:sz="4" w:space="0" w:color="auto"/>
              <w:bottom w:val="single" w:sz="4" w:space="0" w:color="auto"/>
              <w:right w:val="single" w:sz="6" w:space="0" w:color="000000"/>
            </w:tcBorders>
            <w:shd w:val="clear" w:color="auto" w:fill="auto"/>
            <w:vAlign w:val="center"/>
          </w:tcPr>
          <w:p w14:paraId="09C4D2F3" w14:textId="77777777" w:rsidR="00132545" w:rsidRPr="008120B4" w:rsidRDefault="00132545" w:rsidP="00DF161E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132545" w:rsidRPr="008120B4" w14:paraId="5009E843" w14:textId="77777777" w:rsidTr="00523D6F">
        <w:trPr>
          <w:trHeight w:hRule="exact" w:val="452"/>
        </w:trPr>
        <w:tc>
          <w:tcPr>
            <w:tcW w:w="21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0FCFB1" w14:textId="19147077" w:rsidR="00132545" w:rsidRPr="008120B4" w:rsidRDefault="00F60517" w:rsidP="00DF161E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  <w:r w:rsidRPr="008120B4"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  <w:t>Avisos legales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9FBF34" w14:textId="77777777" w:rsidR="00132545" w:rsidRPr="008120B4" w:rsidRDefault="00132545" w:rsidP="00DF161E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76D1C8" w14:textId="3E4FEDB1" w:rsidR="00132545" w:rsidRPr="008120B4" w:rsidRDefault="009143C6" w:rsidP="00DF161E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*</w:t>
            </w:r>
            <w:r w:rsidR="00F60517"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SE HA PUBLICADO un aviso legal con la información adecuada y accesible desde cualquier lugar del sitio web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5ABFB9" w14:textId="77777777" w:rsidR="00132545" w:rsidRPr="008120B4" w:rsidRDefault="00132545" w:rsidP="00DF161E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  <w:p w14:paraId="1A79DC6C" w14:textId="77777777" w:rsidR="00132545" w:rsidRPr="008120B4" w:rsidRDefault="00132545" w:rsidP="00DF161E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132545" w:rsidRPr="008120B4" w14:paraId="50291A98" w14:textId="77777777" w:rsidTr="00523D6F">
        <w:trPr>
          <w:trHeight w:hRule="exact" w:val="430"/>
        </w:trPr>
        <w:tc>
          <w:tcPr>
            <w:tcW w:w="21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2021B1" w14:textId="77777777" w:rsidR="00132545" w:rsidRPr="008120B4" w:rsidRDefault="00132545" w:rsidP="00DF161E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B9447E" w14:textId="77777777" w:rsidR="00132545" w:rsidRPr="008120B4" w:rsidRDefault="00132545" w:rsidP="00DF161E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854A4C" w14:textId="54583AC0" w:rsidR="00132545" w:rsidRPr="009143C6" w:rsidRDefault="00F60517" w:rsidP="00DF161E">
            <w:pPr>
              <w:pStyle w:val="TableParagraph"/>
              <w:ind w:left="102"/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</w:pPr>
            <w:r w:rsidRPr="009143C6"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  <w:t>NO SE HA PUBLICADO un aviso legal con la información adecuada y accesible desde cualquier lugar del sitio web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802C1E" w14:textId="77777777" w:rsidR="00132545" w:rsidRPr="008120B4" w:rsidRDefault="00132545" w:rsidP="00DF161E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132545" w:rsidRPr="008120B4" w14:paraId="05F4337A" w14:textId="77777777" w:rsidTr="00523D6F">
        <w:trPr>
          <w:trHeight w:hRule="exact" w:val="408"/>
        </w:trPr>
        <w:tc>
          <w:tcPr>
            <w:tcW w:w="21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EE0CB0" w14:textId="77777777" w:rsidR="00132545" w:rsidRPr="008120B4" w:rsidRDefault="00132545" w:rsidP="00DF161E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69AE93" w14:textId="77777777" w:rsidR="00132545" w:rsidRPr="008120B4" w:rsidRDefault="00132545" w:rsidP="00DF161E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5B3A28" w14:textId="4A7D31CC" w:rsidR="00132545" w:rsidRPr="008120B4" w:rsidRDefault="00F60517" w:rsidP="00DF161E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NO EXISTEN servicios relacionados con una actividad económica, por lo que no se requiere publicar ningún aviso legal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D2FB01" w14:textId="77777777" w:rsidR="00132545" w:rsidRPr="008120B4" w:rsidRDefault="00132545" w:rsidP="00DF161E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132545" w:rsidRPr="008120B4" w14:paraId="1B32BDD1" w14:textId="77777777" w:rsidTr="00523D6F">
        <w:trPr>
          <w:trHeight w:val="177"/>
        </w:trPr>
        <w:tc>
          <w:tcPr>
            <w:tcW w:w="21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678832" w14:textId="77777777" w:rsidR="00132545" w:rsidRPr="008120B4" w:rsidRDefault="00132545" w:rsidP="00DF161E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E09479" w14:textId="77777777" w:rsidR="00132545" w:rsidRPr="008120B4" w:rsidRDefault="00132545" w:rsidP="00DF161E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ACA32C" w14:textId="201CCB04" w:rsidR="00132545" w:rsidRPr="008120B4" w:rsidRDefault="00F60517" w:rsidP="00DF161E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NO EXISTE ninguna página web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FCB830" w14:textId="77777777" w:rsidR="00132545" w:rsidRPr="008120B4" w:rsidRDefault="00132545" w:rsidP="00DF161E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8120B4" w:rsidRPr="008120B4" w14:paraId="03E7D485" w14:textId="77777777" w:rsidTr="00523D6F">
        <w:trPr>
          <w:trHeight w:val="177"/>
        </w:trPr>
        <w:tc>
          <w:tcPr>
            <w:tcW w:w="212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A8AD22" w14:textId="3F21C5B1" w:rsidR="008120B4" w:rsidRPr="008120B4" w:rsidRDefault="008120B4" w:rsidP="00DF161E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  <w:r w:rsidRPr="008120B4"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  <w:t>Política de privacidad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06994A" w14:textId="77777777" w:rsidR="008120B4" w:rsidRPr="008120B4" w:rsidRDefault="008120B4" w:rsidP="00DF161E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337E9A" w14:textId="1B5E6C54" w:rsidR="008120B4" w:rsidRPr="008120B4" w:rsidRDefault="009143C6" w:rsidP="00DF161E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*</w:t>
            </w:r>
            <w:r w:rsidR="008120B4"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SE HA PUBLICADO una Política de privacidad con la información adecuada y accesible desde cualquier lugar del sitio web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8CC82B" w14:textId="77777777" w:rsidR="008120B4" w:rsidRPr="008120B4" w:rsidRDefault="008120B4" w:rsidP="00DF161E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8120B4" w:rsidRPr="008120B4" w14:paraId="751D10E3" w14:textId="77777777" w:rsidTr="00523D6F">
        <w:trPr>
          <w:trHeight w:val="177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D09CF3" w14:textId="77777777" w:rsidR="008120B4" w:rsidRPr="008120B4" w:rsidRDefault="008120B4" w:rsidP="00DF161E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21FDAE" w14:textId="77777777" w:rsidR="008120B4" w:rsidRPr="008120B4" w:rsidRDefault="008120B4" w:rsidP="00DF161E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0DC92B" w14:textId="58CF9837" w:rsidR="008120B4" w:rsidRPr="009143C6" w:rsidRDefault="008120B4" w:rsidP="00DF161E">
            <w:pPr>
              <w:pStyle w:val="TableParagraph"/>
              <w:ind w:left="102"/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</w:pPr>
            <w:r w:rsidRPr="009143C6"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  <w:t>NO SE HA PUBLICADO una Política de privacidad con la información adecuada y accesible desde cualquier lugar del sitio web</w:t>
            </w:r>
          </w:p>
        </w:tc>
        <w:tc>
          <w:tcPr>
            <w:tcW w:w="56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EB18A4" w14:textId="77777777" w:rsidR="008120B4" w:rsidRPr="008120B4" w:rsidRDefault="008120B4" w:rsidP="00DF161E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8120B4" w:rsidRPr="008120B4" w14:paraId="7850B826" w14:textId="77777777" w:rsidTr="00523D6F">
        <w:trPr>
          <w:trHeight w:val="177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1DBC9D" w14:textId="77777777" w:rsidR="008120B4" w:rsidRPr="008120B4" w:rsidRDefault="008120B4" w:rsidP="00DF161E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D9BF75" w14:textId="77777777" w:rsidR="008120B4" w:rsidRPr="008120B4" w:rsidRDefault="008120B4" w:rsidP="00DF161E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92BF0D" w14:textId="2F0F4F39" w:rsidR="008120B4" w:rsidRPr="008120B4" w:rsidRDefault="008120B4" w:rsidP="00DF161E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NO EXISTE tratamiento de datos personales, por lo que no se requiere publicar ninguna Política de privacidad</w:t>
            </w:r>
          </w:p>
        </w:tc>
        <w:tc>
          <w:tcPr>
            <w:tcW w:w="56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B81D80" w14:textId="77777777" w:rsidR="008120B4" w:rsidRPr="008120B4" w:rsidRDefault="008120B4" w:rsidP="00DF161E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8120B4" w:rsidRPr="008120B4" w14:paraId="53A8EFA8" w14:textId="77777777" w:rsidTr="00523D6F">
        <w:trPr>
          <w:trHeight w:val="118"/>
        </w:trPr>
        <w:tc>
          <w:tcPr>
            <w:tcW w:w="212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B5855C" w14:textId="77777777" w:rsidR="008120B4" w:rsidRPr="008120B4" w:rsidRDefault="008120B4" w:rsidP="00DF161E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CA087F" w14:textId="77777777" w:rsidR="008120B4" w:rsidRPr="008120B4" w:rsidRDefault="008120B4" w:rsidP="00DF161E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B49D19" w14:textId="795EFDFE" w:rsidR="008120B4" w:rsidRPr="008120B4" w:rsidRDefault="008120B4" w:rsidP="00DF161E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NO EXISTE ninguna página web</w:t>
            </w:r>
          </w:p>
        </w:tc>
        <w:tc>
          <w:tcPr>
            <w:tcW w:w="5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FB7AF6" w14:textId="77777777" w:rsidR="008120B4" w:rsidRPr="008120B4" w:rsidRDefault="008120B4" w:rsidP="00DF161E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</w:tbl>
    <w:p w14:paraId="359D087B" w14:textId="645B2C53" w:rsidR="009143C6" w:rsidRDefault="009143C6" w:rsidP="00F60517">
      <w:pPr>
        <w:spacing w:before="55"/>
        <w:ind w:left="142"/>
        <w:rPr>
          <w:rFonts w:eastAsia="Calibri" w:cs="Lucida Sans Unicode"/>
          <w:b/>
          <w:bCs/>
          <w:spacing w:val="-1"/>
          <w:szCs w:val="20"/>
          <w:lang w:val="es-ES"/>
        </w:rPr>
      </w:pPr>
    </w:p>
    <w:p w14:paraId="18C05D99" w14:textId="26D36A36" w:rsidR="009143C6" w:rsidRDefault="009143C6" w:rsidP="00F60517">
      <w:pPr>
        <w:spacing w:before="55"/>
        <w:ind w:left="142"/>
        <w:rPr>
          <w:rFonts w:eastAsia="Calibri" w:cs="Lucida Sans Unicode"/>
          <w:b/>
          <w:bCs/>
          <w:spacing w:val="-1"/>
          <w:szCs w:val="20"/>
          <w:lang w:val="es-ES"/>
        </w:rPr>
      </w:pPr>
    </w:p>
    <w:tbl>
      <w:tblPr>
        <w:tblStyle w:val="TableNormal"/>
        <w:tblW w:w="9639" w:type="dxa"/>
        <w:tblInd w:w="5" w:type="dxa"/>
        <w:tblLayout w:type="fixed"/>
        <w:tblLook w:val="01E0" w:firstRow="1" w:lastRow="1" w:firstColumn="1" w:lastColumn="1" w:noHBand="0" w:noVBand="0"/>
      </w:tblPr>
      <w:tblGrid>
        <w:gridCol w:w="2127"/>
        <w:gridCol w:w="425"/>
        <w:gridCol w:w="6520"/>
        <w:gridCol w:w="567"/>
      </w:tblGrid>
      <w:tr w:rsidR="009143C6" w:rsidRPr="008120B4" w14:paraId="40991405" w14:textId="77777777" w:rsidTr="00523D6F">
        <w:trPr>
          <w:trHeight w:val="177"/>
        </w:trPr>
        <w:tc>
          <w:tcPr>
            <w:tcW w:w="212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DDB96F" w14:textId="77777777" w:rsidR="009143C6" w:rsidRPr="008120B4" w:rsidRDefault="009143C6" w:rsidP="00DF161E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  <w:r w:rsidRPr="008120B4"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  <w:lastRenderedPageBreak/>
              <w:t>Formularios para la obtención de datos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1FA64C" w14:textId="77777777" w:rsidR="009143C6" w:rsidRPr="008120B4" w:rsidRDefault="009143C6" w:rsidP="00DF161E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3B9CAF" w14:textId="786029EC" w:rsidR="009143C6" w:rsidRPr="008120B4" w:rsidRDefault="00DF161E" w:rsidP="00DF161E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>
              <w:rPr>
                <w:rFonts w:eastAsia="Times New Roman" w:cs="Times New Roman"/>
                <w:i/>
                <w:sz w:val="16"/>
                <w:szCs w:val="16"/>
                <w:lang w:val="es-ES" w:eastAsia="ca-ES"/>
              </w:rPr>
              <w:t>*</w:t>
            </w:r>
            <w:r w:rsidRPr="00DF161E">
              <w:rPr>
                <w:rFonts w:eastAsia="Times New Roman" w:cs="Times New Roman"/>
                <w:i/>
                <w:sz w:val="16"/>
                <w:szCs w:val="16"/>
                <w:lang w:val="es-ES" w:eastAsia="ca-ES"/>
              </w:rPr>
              <w:t>SE INFORMA adecuadamente del tratamiento de datos personales, previo al envío del formulario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F6AEB5" w14:textId="77777777" w:rsidR="009143C6" w:rsidRPr="008120B4" w:rsidRDefault="009143C6" w:rsidP="00DF161E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9143C6" w:rsidRPr="008120B4" w14:paraId="08707728" w14:textId="77777777" w:rsidTr="00523D6F">
        <w:trPr>
          <w:trHeight w:val="177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A1DB7B" w14:textId="77777777" w:rsidR="009143C6" w:rsidRPr="008120B4" w:rsidRDefault="009143C6" w:rsidP="00DF161E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6DEB75" w14:textId="77777777" w:rsidR="009143C6" w:rsidRPr="008120B4" w:rsidRDefault="009143C6" w:rsidP="00DF161E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EE9EF3" w14:textId="1C3533E1" w:rsidR="009143C6" w:rsidRPr="009143C6" w:rsidRDefault="00DF161E" w:rsidP="00DF161E">
            <w:pPr>
              <w:pStyle w:val="TableParagraph"/>
              <w:ind w:left="102"/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</w:pPr>
            <w:r w:rsidRPr="00DF161E"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  <w:t>NO SE INFORMA adecuadamente del tratamiento de datos personales, previo al envío del formulario</w:t>
            </w:r>
          </w:p>
        </w:tc>
        <w:tc>
          <w:tcPr>
            <w:tcW w:w="56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54BA00" w14:textId="77777777" w:rsidR="009143C6" w:rsidRPr="008120B4" w:rsidRDefault="009143C6" w:rsidP="00DF161E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9143C6" w:rsidRPr="008120B4" w14:paraId="6156D4A8" w14:textId="77777777" w:rsidTr="00523D6F">
        <w:trPr>
          <w:trHeight w:val="177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97F566" w14:textId="77777777" w:rsidR="009143C6" w:rsidRPr="008120B4" w:rsidRDefault="009143C6" w:rsidP="00DF161E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AE28EA" w14:textId="77777777" w:rsidR="009143C6" w:rsidRPr="008120B4" w:rsidRDefault="009143C6" w:rsidP="00DF161E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647133" w14:textId="1E483591" w:rsidR="009143C6" w:rsidRPr="009143C6" w:rsidRDefault="00DF161E" w:rsidP="00DF161E">
            <w:pPr>
              <w:pStyle w:val="TableParagraph"/>
              <w:ind w:left="102"/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SE OBTIENE el consentimiento y SE INFORMA del tratamiento de datos personales, previo al envío del formulario</w:t>
            </w:r>
          </w:p>
        </w:tc>
        <w:tc>
          <w:tcPr>
            <w:tcW w:w="56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578359" w14:textId="77777777" w:rsidR="009143C6" w:rsidRPr="008120B4" w:rsidRDefault="009143C6" w:rsidP="00DF161E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9143C6" w:rsidRPr="008120B4" w14:paraId="28C5B3E6" w14:textId="77777777" w:rsidTr="00523D6F">
        <w:trPr>
          <w:trHeight w:val="177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291D60" w14:textId="77777777" w:rsidR="009143C6" w:rsidRPr="008120B4" w:rsidRDefault="009143C6" w:rsidP="00DF161E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58DEBD" w14:textId="77777777" w:rsidR="009143C6" w:rsidRPr="008120B4" w:rsidRDefault="009143C6" w:rsidP="00DF161E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65E3F6" w14:textId="65E85D17" w:rsidR="009143C6" w:rsidRPr="009143C6" w:rsidRDefault="00DF161E" w:rsidP="00DF161E">
            <w:pPr>
              <w:pStyle w:val="TableParagraph"/>
              <w:ind w:left="102"/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</w:pPr>
            <w:r w:rsidRPr="009143C6"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  <w:t>SE OBTIENE el consentimiento, pero NO SE INFORMA del tratamiento de datos personales, previo al envío del formulario</w:t>
            </w:r>
          </w:p>
        </w:tc>
        <w:tc>
          <w:tcPr>
            <w:tcW w:w="56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E70C0A" w14:textId="77777777" w:rsidR="009143C6" w:rsidRPr="008120B4" w:rsidRDefault="009143C6" w:rsidP="00DF161E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DF161E" w:rsidRPr="008120B4" w14:paraId="67365006" w14:textId="77777777" w:rsidTr="00523D6F">
        <w:trPr>
          <w:trHeight w:val="177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E5EBEF" w14:textId="77777777" w:rsidR="00DF161E" w:rsidRPr="008120B4" w:rsidRDefault="00DF161E" w:rsidP="00DF161E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992516" w14:textId="77777777" w:rsidR="00DF161E" w:rsidRPr="008120B4" w:rsidRDefault="00DF161E" w:rsidP="00DF161E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30A12C" w14:textId="6C1B1458" w:rsidR="00DF161E" w:rsidRPr="00DF161E" w:rsidRDefault="00DF161E" w:rsidP="00DF161E">
            <w:pPr>
              <w:pStyle w:val="TableParagraph"/>
              <w:ind w:left="102"/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</w:pPr>
            <w:r w:rsidRPr="009143C6"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  <w:t>NO SE OBTIENE adecuadamente el consentimiento, pero SE INFORMA del tratamiento de datos personales, previo al envío del formulario</w:t>
            </w:r>
          </w:p>
        </w:tc>
        <w:tc>
          <w:tcPr>
            <w:tcW w:w="56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A3E934" w14:textId="77777777" w:rsidR="00DF161E" w:rsidRPr="008120B4" w:rsidRDefault="00DF161E" w:rsidP="00DF161E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9143C6" w:rsidRPr="008120B4" w14:paraId="6E8454FD" w14:textId="77777777" w:rsidTr="00523D6F">
        <w:trPr>
          <w:trHeight w:val="177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935758" w14:textId="77777777" w:rsidR="009143C6" w:rsidRPr="008120B4" w:rsidRDefault="009143C6" w:rsidP="00DF161E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8AAE2D" w14:textId="77777777" w:rsidR="009143C6" w:rsidRPr="008120B4" w:rsidRDefault="009143C6" w:rsidP="00DF161E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48BAB5" w14:textId="0B25A737" w:rsidR="009143C6" w:rsidRPr="009143C6" w:rsidRDefault="00DF161E" w:rsidP="00DF161E">
            <w:pPr>
              <w:pStyle w:val="TableParagraph"/>
              <w:ind w:left="102"/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</w:pPr>
            <w:r w:rsidRPr="009143C6"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  <w:t>NO SE OBTIENE adecuadamente el consentimiento, NI SE INFORMA del tratamiento de datos personales, previo al envío del formulario</w:t>
            </w:r>
          </w:p>
        </w:tc>
        <w:tc>
          <w:tcPr>
            <w:tcW w:w="56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2F7ABC" w14:textId="77777777" w:rsidR="009143C6" w:rsidRPr="008120B4" w:rsidRDefault="009143C6" w:rsidP="00DF161E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9143C6" w:rsidRPr="008120B4" w14:paraId="489E4756" w14:textId="77777777" w:rsidTr="00523D6F">
        <w:trPr>
          <w:trHeight w:val="177"/>
        </w:trPr>
        <w:tc>
          <w:tcPr>
            <w:tcW w:w="212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BD4DD1" w14:textId="77777777" w:rsidR="009143C6" w:rsidRPr="008120B4" w:rsidRDefault="009143C6" w:rsidP="00DF161E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5F37F3" w14:textId="77777777" w:rsidR="009143C6" w:rsidRPr="008120B4" w:rsidRDefault="009143C6" w:rsidP="00DF161E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F223C5" w14:textId="6CD3A17F" w:rsidR="009143C6" w:rsidRPr="008120B4" w:rsidRDefault="009143C6" w:rsidP="00DF161E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NO EXISTE ninguna página web</w:t>
            </w:r>
          </w:p>
        </w:tc>
        <w:tc>
          <w:tcPr>
            <w:tcW w:w="5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5302C6" w14:textId="77777777" w:rsidR="009143C6" w:rsidRPr="008120B4" w:rsidRDefault="009143C6" w:rsidP="00DF161E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9143C6" w:rsidRPr="008120B4" w14:paraId="187CE3DE" w14:textId="77777777" w:rsidTr="00523D6F">
        <w:trPr>
          <w:trHeight w:val="177"/>
        </w:trPr>
        <w:tc>
          <w:tcPr>
            <w:tcW w:w="212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238D2C" w14:textId="77777777" w:rsidR="009143C6" w:rsidRPr="008120B4" w:rsidRDefault="009143C6" w:rsidP="00DF161E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  <w:r w:rsidRPr="008120B4"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  <w:t>Política de cookies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EBD682" w14:textId="77777777" w:rsidR="009143C6" w:rsidRPr="008120B4" w:rsidRDefault="009143C6" w:rsidP="00DF161E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910713" w14:textId="77777777" w:rsidR="009143C6" w:rsidRPr="008120B4" w:rsidRDefault="009143C6" w:rsidP="00DF161E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*</w:t>
            </w: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SE INFORMA adecuadamente del tratamiento de datos y de las cookies utilizadas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C9598B" w14:textId="77777777" w:rsidR="009143C6" w:rsidRPr="008120B4" w:rsidRDefault="009143C6" w:rsidP="00DF161E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9143C6" w:rsidRPr="008120B4" w14:paraId="2A396EEB" w14:textId="77777777" w:rsidTr="00523D6F">
        <w:trPr>
          <w:trHeight w:val="177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3E823C" w14:textId="77777777" w:rsidR="009143C6" w:rsidRPr="008120B4" w:rsidRDefault="009143C6" w:rsidP="00DF161E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16EF52" w14:textId="77777777" w:rsidR="009143C6" w:rsidRPr="008120B4" w:rsidRDefault="009143C6" w:rsidP="00DF161E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E7E71E" w14:textId="77777777" w:rsidR="009143C6" w:rsidRPr="009143C6" w:rsidRDefault="009143C6" w:rsidP="00DF161E">
            <w:pPr>
              <w:pStyle w:val="TableParagraph"/>
              <w:ind w:left="102"/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</w:pPr>
            <w:r w:rsidRPr="009143C6"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  <w:t>NO SE INFORMA adecuadamente del tratamiento de datos y de las cookies utilizadas</w:t>
            </w:r>
          </w:p>
        </w:tc>
        <w:tc>
          <w:tcPr>
            <w:tcW w:w="56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9A4AEF" w14:textId="77777777" w:rsidR="009143C6" w:rsidRPr="008120B4" w:rsidRDefault="009143C6" w:rsidP="00DF161E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9143C6" w:rsidRPr="008120B4" w14:paraId="36E64488" w14:textId="77777777" w:rsidTr="00523D6F">
        <w:trPr>
          <w:trHeight w:val="177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60FAC5" w14:textId="77777777" w:rsidR="009143C6" w:rsidRPr="008120B4" w:rsidRDefault="009143C6" w:rsidP="00DF161E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8149C2" w14:textId="77777777" w:rsidR="009143C6" w:rsidRPr="008120B4" w:rsidRDefault="009143C6" w:rsidP="00DF161E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F76A6C" w14:textId="77777777" w:rsidR="009143C6" w:rsidRPr="008120B4" w:rsidRDefault="009143C6" w:rsidP="00DF161E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NO SE INSTALAN cookies prescindibles</w:t>
            </w:r>
          </w:p>
        </w:tc>
        <w:tc>
          <w:tcPr>
            <w:tcW w:w="56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BA8DFF" w14:textId="77777777" w:rsidR="009143C6" w:rsidRPr="008120B4" w:rsidRDefault="009143C6" w:rsidP="00DF161E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9143C6" w:rsidRPr="008120B4" w14:paraId="0F125321" w14:textId="77777777" w:rsidTr="00523D6F">
        <w:trPr>
          <w:trHeight w:val="177"/>
        </w:trPr>
        <w:tc>
          <w:tcPr>
            <w:tcW w:w="212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DFE787" w14:textId="77777777" w:rsidR="009143C6" w:rsidRPr="008120B4" w:rsidRDefault="009143C6" w:rsidP="00DF161E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C202E1" w14:textId="77777777" w:rsidR="009143C6" w:rsidRPr="008120B4" w:rsidRDefault="009143C6" w:rsidP="00DF161E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F54D9A" w14:textId="77777777" w:rsidR="009143C6" w:rsidRPr="008120B4" w:rsidRDefault="009143C6" w:rsidP="00DF161E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NO EXISTE ninguna página web</w:t>
            </w:r>
          </w:p>
        </w:tc>
        <w:tc>
          <w:tcPr>
            <w:tcW w:w="5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AEDAF2" w14:textId="77777777" w:rsidR="009143C6" w:rsidRPr="008120B4" w:rsidRDefault="009143C6" w:rsidP="00DF161E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9143C6" w:rsidRPr="008120B4" w14:paraId="34094979" w14:textId="77777777" w:rsidTr="00523D6F">
        <w:trPr>
          <w:trHeight w:val="449"/>
        </w:trPr>
        <w:tc>
          <w:tcPr>
            <w:tcW w:w="212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0BCAF7" w14:textId="77777777" w:rsidR="009143C6" w:rsidRPr="008120B4" w:rsidRDefault="009143C6" w:rsidP="00DF161E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  <w:r w:rsidRPr="008120B4"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  <w:t>Banner para el obtener el consentimiento de cookies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76457D" w14:textId="77777777" w:rsidR="009143C6" w:rsidRPr="008120B4" w:rsidRDefault="009143C6" w:rsidP="00DF161E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54AB7E" w14:textId="77777777" w:rsidR="009143C6" w:rsidRPr="008120B4" w:rsidRDefault="009143C6" w:rsidP="00DF161E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*</w:t>
            </w: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SE OBTIENE el consentimiento y SE INFORMA adecuadamente del tratamiento de datos personales, previo a la instalación de cookies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43EDDE" w14:textId="77777777" w:rsidR="009143C6" w:rsidRPr="008120B4" w:rsidRDefault="009143C6" w:rsidP="00DF161E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9143C6" w:rsidRPr="008120B4" w14:paraId="2278D946" w14:textId="77777777" w:rsidTr="00523D6F">
        <w:trPr>
          <w:trHeight w:val="177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54690B" w14:textId="77777777" w:rsidR="009143C6" w:rsidRPr="008120B4" w:rsidRDefault="009143C6" w:rsidP="00DF161E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4EACC7" w14:textId="77777777" w:rsidR="009143C6" w:rsidRPr="008120B4" w:rsidRDefault="009143C6" w:rsidP="00DF161E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4729B5" w14:textId="77777777" w:rsidR="009143C6" w:rsidRPr="009143C6" w:rsidRDefault="009143C6" w:rsidP="00DF161E">
            <w:pPr>
              <w:pStyle w:val="TableParagraph"/>
              <w:ind w:left="102"/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</w:pPr>
            <w:r w:rsidRPr="009143C6"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  <w:t>SE OBTIENE el consentimiento pero NO SE INFORMA adecuadamente del tratamiento de datos personales, previo a la instalación de cookies</w:t>
            </w:r>
          </w:p>
        </w:tc>
        <w:tc>
          <w:tcPr>
            <w:tcW w:w="56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17CF4E" w14:textId="77777777" w:rsidR="009143C6" w:rsidRPr="008120B4" w:rsidRDefault="009143C6" w:rsidP="00DF161E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9143C6" w:rsidRPr="008120B4" w14:paraId="0EB3D452" w14:textId="77777777" w:rsidTr="00523D6F">
        <w:trPr>
          <w:trHeight w:val="177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3428AD" w14:textId="77777777" w:rsidR="009143C6" w:rsidRPr="008120B4" w:rsidRDefault="009143C6" w:rsidP="00DF161E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092AF3" w14:textId="77777777" w:rsidR="009143C6" w:rsidRPr="008120B4" w:rsidRDefault="009143C6" w:rsidP="00DF161E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C1654D" w14:textId="77777777" w:rsidR="009143C6" w:rsidRPr="009143C6" w:rsidRDefault="009143C6" w:rsidP="00DF161E">
            <w:pPr>
              <w:pStyle w:val="TableParagraph"/>
              <w:ind w:left="102"/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</w:pPr>
            <w:r w:rsidRPr="009143C6"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  <w:t>SE INSTALAN cookies prescindibles (analíticas, publicitarias, etc.) SIN HABER OBTENIDO previamente el consentimiento</w:t>
            </w:r>
          </w:p>
        </w:tc>
        <w:tc>
          <w:tcPr>
            <w:tcW w:w="56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57F738" w14:textId="77777777" w:rsidR="009143C6" w:rsidRPr="008120B4" w:rsidRDefault="009143C6" w:rsidP="00DF161E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9143C6" w:rsidRPr="008120B4" w14:paraId="4D61939F" w14:textId="77777777" w:rsidTr="00523D6F">
        <w:trPr>
          <w:trHeight w:val="177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E51160" w14:textId="77777777" w:rsidR="009143C6" w:rsidRPr="008120B4" w:rsidRDefault="009143C6" w:rsidP="00DF161E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D86392" w14:textId="77777777" w:rsidR="009143C6" w:rsidRPr="008120B4" w:rsidRDefault="009143C6" w:rsidP="00DF161E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70ADC1" w14:textId="77777777" w:rsidR="009143C6" w:rsidRPr="008120B4" w:rsidRDefault="009143C6" w:rsidP="00DF161E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NO SE INSTALAN cookies prescindibles (analíticas, publicitarias, etc.), por lo que no se precisa ningún banner para obtener el consentimiento</w:t>
            </w:r>
          </w:p>
        </w:tc>
        <w:tc>
          <w:tcPr>
            <w:tcW w:w="56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C6BD85" w14:textId="77777777" w:rsidR="009143C6" w:rsidRPr="008120B4" w:rsidRDefault="009143C6" w:rsidP="00DF161E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9143C6" w:rsidRPr="008120B4" w14:paraId="3F3C275E" w14:textId="77777777" w:rsidTr="00523D6F">
        <w:trPr>
          <w:trHeight w:val="177"/>
        </w:trPr>
        <w:tc>
          <w:tcPr>
            <w:tcW w:w="212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6921CA" w14:textId="77777777" w:rsidR="009143C6" w:rsidRPr="008120B4" w:rsidRDefault="009143C6" w:rsidP="00DF161E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4212DB" w14:textId="77777777" w:rsidR="009143C6" w:rsidRPr="008120B4" w:rsidRDefault="009143C6" w:rsidP="00DF161E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DA388B" w14:textId="77777777" w:rsidR="009143C6" w:rsidRPr="008120B4" w:rsidRDefault="009143C6" w:rsidP="00DF161E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NO EXISTE ninguna página web</w:t>
            </w:r>
          </w:p>
        </w:tc>
        <w:tc>
          <w:tcPr>
            <w:tcW w:w="5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B8164B" w14:textId="77777777" w:rsidR="009143C6" w:rsidRPr="008120B4" w:rsidRDefault="009143C6" w:rsidP="00DF161E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9143C6" w:rsidRPr="008120B4" w14:paraId="5D02F0DE" w14:textId="77777777" w:rsidTr="009143C6">
        <w:tblPrEx>
          <w:tblLook w:val="04A0" w:firstRow="1" w:lastRow="0" w:firstColumn="1" w:lastColumn="0" w:noHBand="0" w:noVBand="1"/>
        </w:tblPrEx>
        <w:trPr>
          <w:trHeight w:hRule="exact" w:val="714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7C2C8" w14:textId="77777777" w:rsidR="009143C6" w:rsidRPr="008120B4" w:rsidRDefault="009143C6" w:rsidP="00DF161E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  <w:r w:rsidRPr="008120B4"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  <w:t>Observaciones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8624D" w14:textId="77777777" w:rsidR="009143C6" w:rsidRPr="008120B4" w:rsidRDefault="009143C6" w:rsidP="00DF161E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FF054" w14:textId="77777777" w:rsidR="009143C6" w:rsidRPr="008120B4" w:rsidRDefault="009143C6" w:rsidP="00DF161E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37D83" w14:textId="77777777" w:rsidR="009143C6" w:rsidRPr="008120B4" w:rsidRDefault="009143C6" w:rsidP="00DF161E">
            <w:pPr>
              <w:pStyle w:val="TableParagraph"/>
              <w:ind w:left="102" w:right="14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</w:tbl>
    <w:p w14:paraId="54DF4C2A" w14:textId="77777777" w:rsidR="009143C6" w:rsidRPr="008120B4" w:rsidRDefault="009143C6" w:rsidP="009143C6">
      <w:pPr>
        <w:spacing w:before="55"/>
        <w:ind w:left="142"/>
        <w:jc w:val="center"/>
        <w:rPr>
          <w:rFonts w:eastAsia="Calibri" w:cs="Calibri"/>
          <w:b/>
          <w:bCs/>
          <w:spacing w:val="-1"/>
          <w:szCs w:val="20"/>
          <w:lang w:val="es-ES"/>
        </w:rPr>
      </w:pPr>
    </w:p>
    <w:p w14:paraId="4C53C507" w14:textId="5613186E" w:rsidR="00F60517" w:rsidRPr="008120B4" w:rsidRDefault="00F60517" w:rsidP="00F60517">
      <w:pPr>
        <w:spacing w:before="55"/>
        <w:ind w:left="142"/>
        <w:rPr>
          <w:rFonts w:eastAsia="Calibri" w:cs="Calibri"/>
          <w:b/>
          <w:bCs/>
          <w:spacing w:val="-1"/>
          <w:szCs w:val="20"/>
          <w:lang w:val="es-ES"/>
        </w:rPr>
      </w:pPr>
      <w:r w:rsidRPr="008120B4">
        <w:rPr>
          <w:rFonts w:eastAsia="Calibri" w:cs="Lucida Sans Unicode"/>
          <w:b/>
          <w:bCs/>
          <w:spacing w:val="-1"/>
          <w:szCs w:val="20"/>
          <w:lang w:val="es-ES"/>
        </w:rPr>
        <w:t>Otros servicios de Internet</w:t>
      </w:r>
    </w:p>
    <w:tbl>
      <w:tblPr>
        <w:tblStyle w:val="TableNormal"/>
        <w:tblW w:w="9639" w:type="dxa"/>
        <w:tblInd w:w="6" w:type="dxa"/>
        <w:tblLayout w:type="fixed"/>
        <w:tblLook w:val="01E0" w:firstRow="1" w:lastRow="1" w:firstColumn="1" w:lastColumn="1" w:noHBand="0" w:noVBand="0"/>
      </w:tblPr>
      <w:tblGrid>
        <w:gridCol w:w="2127"/>
        <w:gridCol w:w="425"/>
        <w:gridCol w:w="6520"/>
        <w:gridCol w:w="567"/>
      </w:tblGrid>
      <w:tr w:rsidR="00F60517" w:rsidRPr="008120B4" w14:paraId="34617E20" w14:textId="77777777" w:rsidTr="009143C6">
        <w:trPr>
          <w:trHeight w:hRule="exact" w:val="255"/>
        </w:trPr>
        <w:tc>
          <w:tcPr>
            <w:tcW w:w="2127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44BA7224" w14:textId="77777777" w:rsidR="00F60517" w:rsidRPr="008120B4" w:rsidRDefault="00F60517" w:rsidP="00DF161E">
            <w:pPr>
              <w:pStyle w:val="TableParagraph"/>
              <w:spacing w:line="191" w:lineRule="auto"/>
              <w:ind w:right="142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Tratamiento</w:t>
            </w:r>
          </w:p>
        </w:tc>
        <w:tc>
          <w:tcPr>
            <w:tcW w:w="4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3FB99C54" w14:textId="77777777" w:rsidR="00F60517" w:rsidRPr="008120B4" w:rsidRDefault="00F60517" w:rsidP="00DF161E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proofErr w:type="spellStart"/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Selec</w:t>
            </w:r>
            <w:proofErr w:type="spellEnd"/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.</w:t>
            </w:r>
          </w:p>
        </w:tc>
        <w:tc>
          <w:tcPr>
            <w:tcW w:w="6520" w:type="dxa"/>
            <w:tcBorders>
              <w:top w:val="single" w:sz="5" w:space="0" w:color="000000"/>
              <w:left w:val="single" w:sz="5" w:space="0" w:color="000000"/>
              <w:bottom w:val="single" w:sz="4" w:space="0" w:color="auto"/>
              <w:right w:val="single" w:sz="5" w:space="0" w:color="000000"/>
            </w:tcBorders>
            <w:shd w:val="clear" w:color="auto" w:fill="FFFF99"/>
            <w:vAlign w:val="center"/>
          </w:tcPr>
          <w:p w14:paraId="4EAF26C5" w14:textId="77777777" w:rsidR="00F60517" w:rsidRPr="008120B4" w:rsidRDefault="00F60517" w:rsidP="00DF161E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Medida aplicada</w:t>
            </w:r>
          </w:p>
        </w:tc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306F2EC1" w14:textId="77777777" w:rsidR="00F60517" w:rsidRPr="008120B4" w:rsidRDefault="00F60517" w:rsidP="00DF161E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Revisar</w:t>
            </w:r>
          </w:p>
        </w:tc>
      </w:tr>
      <w:tr w:rsidR="00F60517" w:rsidRPr="008120B4" w14:paraId="5A107A2E" w14:textId="77777777" w:rsidTr="009143C6">
        <w:trPr>
          <w:trHeight w:hRule="exact" w:val="425"/>
        </w:trPr>
        <w:tc>
          <w:tcPr>
            <w:tcW w:w="2127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B306D91" w14:textId="699AF454" w:rsidR="00F60517" w:rsidRPr="008120B4" w:rsidRDefault="00F60517" w:rsidP="00DF161E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  <w:r w:rsidRPr="008120B4"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  <w:t>Comercio electrónico</w:t>
            </w:r>
          </w:p>
        </w:tc>
        <w:tc>
          <w:tcPr>
            <w:tcW w:w="425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BE80248" w14:textId="77777777" w:rsidR="00F60517" w:rsidRPr="008120B4" w:rsidRDefault="00F60517" w:rsidP="00DF161E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AC5D3E" w14:textId="4B4C935C" w:rsidR="00F60517" w:rsidRPr="008120B4" w:rsidRDefault="008120B4" w:rsidP="00DF161E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SE HAN PUBLICADO los términos y condiciones de contratación con la información adecuada y accesible desde cualquier lugar del sitio web</w:t>
            </w:r>
          </w:p>
        </w:tc>
        <w:tc>
          <w:tcPr>
            <w:tcW w:w="567" w:type="dxa"/>
            <w:vMerge w:val="restart"/>
            <w:tcBorders>
              <w:top w:val="single" w:sz="6" w:space="0" w:color="000000"/>
              <w:left w:val="single" w:sz="4" w:space="0" w:color="auto"/>
              <w:right w:val="single" w:sz="6" w:space="0" w:color="000000"/>
            </w:tcBorders>
            <w:shd w:val="clear" w:color="auto" w:fill="auto"/>
            <w:vAlign w:val="center"/>
          </w:tcPr>
          <w:p w14:paraId="3582129A" w14:textId="77777777" w:rsidR="00F60517" w:rsidRPr="008120B4" w:rsidRDefault="00F60517" w:rsidP="00DF161E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F60517" w:rsidRPr="008120B4" w14:paraId="56F8D317" w14:textId="77777777" w:rsidTr="009143C6">
        <w:trPr>
          <w:trHeight w:hRule="exact" w:val="415"/>
        </w:trPr>
        <w:tc>
          <w:tcPr>
            <w:tcW w:w="2127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52C278E" w14:textId="77777777" w:rsidR="00F60517" w:rsidRPr="008120B4" w:rsidRDefault="00F60517" w:rsidP="00DF161E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9F63B31" w14:textId="77777777" w:rsidR="00F60517" w:rsidRPr="008120B4" w:rsidRDefault="00F60517" w:rsidP="00DF161E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49A105" w14:textId="3B019E57" w:rsidR="00F60517" w:rsidRPr="009143C6" w:rsidRDefault="008120B4" w:rsidP="00DF161E">
            <w:pPr>
              <w:pStyle w:val="TableParagraph"/>
              <w:ind w:left="102"/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</w:pPr>
            <w:r w:rsidRPr="009143C6"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  <w:t>NO SE HAN PUBLICADO los términos y condiciones de contratación con la información adecuada y accesible desde cualquier lugar del sitio web</w:t>
            </w:r>
          </w:p>
        </w:tc>
        <w:tc>
          <w:tcPr>
            <w:tcW w:w="567" w:type="dxa"/>
            <w:vMerge/>
            <w:tcBorders>
              <w:left w:val="single" w:sz="4" w:space="0" w:color="auto"/>
              <w:right w:val="single" w:sz="6" w:space="0" w:color="000000"/>
            </w:tcBorders>
            <w:shd w:val="clear" w:color="auto" w:fill="auto"/>
            <w:vAlign w:val="center"/>
          </w:tcPr>
          <w:p w14:paraId="51B2E49A" w14:textId="77777777" w:rsidR="00F60517" w:rsidRPr="008120B4" w:rsidRDefault="00F60517" w:rsidP="00DF161E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F60517" w:rsidRPr="008120B4" w14:paraId="23DB57A0" w14:textId="77777777" w:rsidTr="009143C6">
        <w:trPr>
          <w:trHeight w:hRule="exact" w:val="434"/>
        </w:trPr>
        <w:tc>
          <w:tcPr>
            <w:tcW w:w="2127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2C70FD2" w14:textId="77777777" w:rsidR="00F60517" w:rsidRPr="008120B4" w:rsidRDefault="00F60517" w:rsidP="00DF161E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9B6A56F" w14:textId="77777777" w:rsidR="00F60517" w:rsidRPr="008120B4" w:rsidRDefault="00F60517" w:rsidP="00DF161E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F56B5D" w14:textId="53BE0EE8" w:rsidR="00F60517" w:rsidRPr="008120B4" w:rsidRDefault="009143C6" w:rsidP="00DF161E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*</w:t>
            </w:r>
            <w:r w:rsidR="008120B4"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NO SE REALIZAN transacciones comerciales mediante una pasarela de pago o TPV virtual</w:t>
            </w:r>
            <w:r w:rsidR="00416637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 xml:space="preserve"> </w:t>
            </w:r>
            <w:r w:rsidR="00F60517"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certificado de seguridad</w:t>
            </w:r>
          </w:p>
        </w:tc>
        <w:tc>
          <w:tcPr>
            <w:tcW w:w="567" w:type="dxa"/>
            <w:vMerge/>
            <w:tcBorders>
              <w:left w:val="single" w:sz="4" w:space="0" w:color="auto"/>
              <w:right w:val="single" w:sz="6" w:space="0" w:color="000000"/>
            </w:tcBorders>
            <w:shd w:val="clear" w:color="auto" w:fill="auto"/>
            <w:vAlign w:val="center"/>
          </w:tcPr>
          <w:p w14:paraId="2824B909" w14:textId="77777777" w:rsidR="00F60517" w:rsidRPr="008120B4" w:rsidRDefault="00F60517" w:rsidP="00DF161E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F60517" w:rsidRPr="008120B4" w14:paraId="57166782" w14:textId="77777777" w:rsidTr="00523D6F">
        <w:trPr>
          <w:trHeight w:val="175"/>
        </w:trPr>
        <w:tc>
          <w:tcPr>
            <w:tcW w:w="2127" w:type="dxa"/>
            <w:vMerge/>
            <w:tcBorders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auto" w:fill="auto"/>
            <w:vAlign w:val="center"/>
          </w:tcPr>
          <w:p w14:paraId="30BD684C" w14:textId="77777777" w:rsidR="00F60517" w:rsidRPr="008120B4" w:rsidRDefault="00F60517" w:rsidP="00DF161E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5" w:space="0" w:color="000000"/>
              <w:left w:val="single" w:sz="6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56F6E9" w14:textId="77777777" w:rsidR="00F60517" w:rsidRPr="008120B4" w:rsidRDefault="00F60517" w:rsidP="00DF161E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4B378A" w14:textId="3D4EB5FE" w:rsidR="00F60517" w:rsidRPr="008120B4" w:rsidRDefault="008120B4" w:rsidP="00DF161E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NO EXISTE ninguna página web</w:t>
            </w:r>
          </w:p>
        </w:tc>
        <w:tc>
          <w:tcPr>
            <w:tcW w:w="567" w:type="dxa"/>
            <w:vMerge/>
            <w:tcBorders>
              <w:left w:val="single" w:sz="4" w:space="0" w:color="auto"/>
              <w:bottom w:val="single" w:sz="4" w:space="0" w:color="auto"/>
              <w:right w:val="single" w:sz="6" w:space="0" w:color="000000"/>
            </w:tcBorders>
            <w:shd w:val="clear" w:color="auto" w:fill="auto"/>
            <w:vAlign w:val="center"/>
          </w:tcPr>
          <w:p w14:paraId="2C9E7C61" w14:textId="77777777" w:rsidR="00F60517" w:rsidRPr="008120B4" w:rsidRDefault="00F60517" w:rsidP="00DF161E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416637" w:rsidRPr="008120B4" w14:paraId="7D7851AC" w14:textId="77777777" w:rsidTr="00523D6F">
        <w:trPr>
          <w:trHeight w:hRule="exact" w:val="496"/>
        </w:trPr>
        <w:tc>
          <w:tcPr>
            <w:tcW w:w="212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8DD101" w14:textId="60455FC8" w:rsidR="00416637" w:rsidRPr="008120B4" w:rsidRDefault="00416637" w:rsidP="00DF161E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  <w:r w:rsidRPr="008120B4"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  <w:t>Redes sociales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97C0A0" w14:textId="77777777" w:rsidR="00416637" w:rsidRPr="008120B4" w:rsidRDefault="00416637" w:rsidP="00DF161E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C56283" w14:textId="0FA8B7B4" w:rsidR="00416637" w:rsidRPr="008120B4" w:rsidRDefault="00416637" w:rsidP="00DF161E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SE HA PUBLICADO una Política de privacidad con la información adecuada y accesible desde las redes sociales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6111C1" w14:textId="77777777" w:rsidR="00416637" w:rsidRPr="008120B4" w:rsidRDefault="00416637" w:rsidP="00DF161E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  <w:p w14:paraId="79F314F7" w14:textId="77777777" w:rsidR="00416637" w:rsidRPr="008120B4" w:rsidRDefault="00416637" w:rsidP="00DF161E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416637" w:rsidRPr="008120B4" w14:paraId="54972669" w14:textId="77777777" w:rsidTr="00523D6F">
        <w:trPr>
          <w:trHeight w:hRule="exact" w:val="432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74BD72" w14:textId="77777777" w:rsidR="00416637" w:rsidRPr="008120B4" w:rsidRDefault="00416637" w:rsidP="00DF161E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94BB9E" w14:textId="77777777" w:rsidR="00416637" w:rsidRPr="008120B4" w:rsidRDefault="00416637" w:rsidP="00DF161E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EE8A51" w14:textId="3D034A0C" w:rsidR="00416637" w:rsidRPr="008120B4" w:rsidRDefault="00416637" w:rsidP="00DF161E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9143C6"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  <w:t>NO SE HA PUBLICADO una Política de privacidad con la información adecuada y accesible desde las redes sociales</w:t>
            </w:r>
          </w:p>
        </w:tc>
        <w:tc>
          <w:tcPr>
            <w:tcW w:w="56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3D313F" w14:textId="77777777" w:rsidR="00416637" w:rsidRPr="008120B4" w:rsidRDefault="00416637" w:rsidP="00DF161E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416637" w:rsidRPr="008120B4" w14:paraId="18FBFCC2" w14:textId="77777777" w:rsidTr="00523D6F">
        <w:trPr>
          <w:trHeight w:hRule="exact" w:val="424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14319E" w14:textId="77777777" w:rsidR="00416637" w:rsidRPr="008120B4" w:rsidRDefault="00416637" w:rsidP="00DF161E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C0792D" w14:textId="77777777" w:rsidR="00416637" w:rsidRPr="008120B4" w:rsidRDefault="00416637" w:rsidP="00DF161E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F59A14" w14:textId="051D803A" w:rsidR="00416637" w:rsidRPr="008120B4" w:rsidRDefault="00416637" w:rsidP="00DF161E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NO EXISTE tratamiento de datos personales, por lo que no se requiere publicar ninguna Política de privacidad</w:t>
            </w:r>
          </w:p>
        </w:tc>
        <w:tc>
          <w:tcPr>
            <w:tcW w:w="56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24A5DF" w14:textId="77777777" w:rsidR="00416637" w:rsidRPr="008120B4" w:rsidRDefault="00416637" w:rsidP="00DF161E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416637" w:rsidRPr="008120B4" w14:paraId="4F0B3170" w14:textId="77777777" w:rsidTr="00523D6F">
        <w:trPr>
          <w:trHeight w:hRule="exact" w:val="255"/>
        </w:trPr>
        <w:tc>
          <w:tcPr>
            <w:tcW w:w="212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60BDDC" w14:textId="77777777" w:rsidR="00416637" w:rsidRPr="008120B4" w:rsidRDefault="00416637" w:rsidP="00DF161E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6097AE" w14:textId="77777777" w:rsidR="00416637" w:rsidRPr="008120B4" w:rsidRDefault="00416637" w:rsidP="00DF161E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A7EAAC" w14:textId="32F4BA35" w:rsidR="00416637" w:rsidRPr="008120B4" w:rsidRDefault="009143C6" w:rsidP="00DF161E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*</w:t>
            </w:r>
            <w:r w:rsidR="00416637"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NO EXISTE ninguna red social</w:t>
            </w:r>
          </w:p>
        </w:tc>
        <w:tc>
          <w:tcPr>
            <w:tcW w:w="5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E270B9" w14:textId="77777777" w:rsidR="00416637" w:rsidRPr="008120B4" w:rsidRDefault="00416637" w:rsidP="00DF161E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416637" w:rsidRPr="008120B4" w14:paraId="659A8CBB" w14:textId="77777777" w:rsidTr="00523D6F">
        <w:trPr>
          <w:trHeight w:hRule="exact" w:val="448"/>
        </w:trPr>
        <w:tc>
          <w:tcPr>
            <w:tcW w:w="212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DB4008" w14:textId="57AE75E6" w:rsidR="00416637" w:rsidRPr="008120B4" w:rsidRDefault="00416637" w:rsidP="00DF161E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  <w:r w:rsidRPr="008120B4"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  <w:t>App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345044" w14:textId="77777777" w:rsidR="00416637" w:rsidRPr="008120B4" w:rsidRDefault="00416637" w:rsidP="00DF161E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F826FB" w14:textId="0B751F97" w:rsidR="00416637" w:rsidRPr="008120B4" w:rsidRDefault="00416637" w:rsidP="00DF161E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SE HA PUBLICADO una Política de privacidad con la información adecuada y accesible desde cualquier lugar de la app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FC42C7" w14:textId="77777777" w:rsidR="00416637" w:rsidRPr="008120B4" w:rsidRDefault="00416637" w:rsidP="00DF161E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416637" w:rsidRPr="008120B4" w14:paraId="57FFDD4B" w14:textId="77777777" w:rsidTr="00523D6F">
        <w:trPr>
          <w:trHeight w:hRule="exact" w:val="426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988BF8" w14:textId="77777777" w:rsidR="00416637" w:rsidRPr="008120B4" w:rsidRDefault="00416637" w:rsidP="00DF161E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3E6078" w14:textId="77777777" w:rsidR="00416637" w:rsidRPr="008120B4" w:rsidRDefault="00416637" w:rsidP="00DF161E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0797FD" w14:textId="52B31B02" w:rsidR="00416637" w:rsidRPr="008120B4" w:rsidRDefault="00416637" w:rsidP="00DF161E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9143C6"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  <w:t>NO SE HA PUBLICADO una Política de privacidad con la información adecuada y accesible desde cualquier lugar de la app</w:t>
            </w:r>
          </w:p>
        </w:tc>
        <w:tc>
          <w:tcPr>
            <w:tcW w:w="56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5E9ED3" w14:textId="77777777" w:rsidR="00416637" w:rsidRPr="008120B4" w:rsidRDefault="00416637" w:rsidP="00DF161E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416637" w:rsidRPr="008120B4" w14:paraId="6DE14926" w14:textId="77777777" w:rsidTr="00523D6F">
        <w:trPr>
          <w:trHeight w:hRule="exact" w:val="255"/>
        </w:trPr>
        <w:tc>
          <w:tcPr>
            <w:tcW w:w="212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D95B85" w14:textId="77777777" w:rsidR="00416637" w:rsidRPr="008120B4" w:rsidRDefault="00416637" w:rsidP="00DF161E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98A58D" w14:textId="77777777" w:rsidR="00416637" w:rsidRPr="008120B4" w:rsidRDefault="00416637" w:rsidP="00DF161E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1400D2" w14:textId="7198433D" w:rsidR="00416637" w:rsidRPr="008120B4" w:rsidRDefault="009143C6" w:rsidP="00DF161E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*</w:t>
            </w:r>
            <w:r w:rsidR="00416637"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NO EXISTE ninguna app</w:t>
            </w:r>
          </w:p>
        </w:tc>
        <w:tc>
          <w:tcPr>
            <w:tcW w:w="5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702FA9" w14:textId="77777777" w:rsidR="00416637" w:rsidRPr="008120B4" w:rsidRDefault="00416637" w:rsidP="00DF161E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9143C6" w:rsidRPr="008120B4" w14:paraId="4C14FEF2" w14:textId="77777777" w:rsidTr="009143C6">
        <w:tblPrEx>
          <w:tblLook w:val="04A0" w:firstRow="1" w:lastRow="0" w:firstColumn="1" w:lastColumn="0" w:noHBand="0" w:noVBand="1"/>
        </w:tblPrEx>
        <w:trPr>
          <w:trHeight w:hRule="exact" w:val="714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DA454" w14:textId="77777777" w:rsidR="009143C6" w:rsidRPr="008120B4" w:rsidRDefault="009143C6" w:rsidP="00DF161E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  <w:r w:rsidRPr="008120B4"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  <w:t>Observaciones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5DD17" w14:textId="77777777" w:rsidR="009143C6" w:rsidRPr="008120B4" w:rsidRDefault="009143C6" w:rsidP="00DF161E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FAC7F" w14:textId="77777777" w:rsidR="009143C6" w:rsidRPr="008120B4" w:rsidRDefault="009143C6" w:rsidP="00DF161E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968C4" w14:textId="77777777" w:rsidR="009143C6" w:rsidRPr="008120B4" w:rsidRDefault="009143C6" w:rsidP="00DF161E">
            <w:pPr>
              <w:pStyle w:val="TableParagraph"/>
              <w:ind w:left="102" w:right="14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</w:tbl>
    <w:p w14:paraId="4D5C6FAB" w14:textId="77777777" w:rsidR="00132545" w:rsidRPr="008120B4" w:rsidRDefault="00132545" w:rsidP="005A7D3C">
      <w:pPr>
        <w:spacing w:before="55"/>
        <w:ind w:left="142"/>
        <w:jc w:val="center"/>
        <w:rPr>
          <w:rFonts w:eastAsia="Calibri" w:cs="Calibri"/>
          <w:b/>
          <w:bCs/>
          <w:spacing w:val="-1"/>
          <w:szCs w:val="20"/>
          <w:lang w:val="es-ES"/>
        </w:rPr>
      </w:pPr>
    </w:p>
    <w:p w14:paraId="78EC89FE" w14:textId="77777777" w:rsidR="00132545" w:rsidRPr="008120B4" w:rsidRDefault="00132545" w:rsidP="005A7D3C">
      <w:pPr>
        <w:spacing w:before="55"/>
        <w:ind w:left="142"/>
        <w:jc w:val="center"/>
        <w:rPr>
          <w:rFonts w:eastAsia="Calibri" w:cs="Calibri"/>
          <w:b/>
          <w:bCs/>
          <w:spacing w:val="-1"/>
          <w:szCs w:val="20"/>
          <w:lang w:val="es-ES"/>
        </w:rPr>
      </w:pPr>
    </w:p>
    <w:p w14:paraId="3D398D57" w14:textId="2576C418" w:rsidR="005A7D3C" w:rsidRPr="008120B4" w:rsidRDefault="00132545" w:rsidP="005A7D3C">
      <w:pPr>
        <w:spacing w:before="55"/>
        <w:ind w:left="142"/>
        <w:jc w:val="center"/>
        <w:rPr>
          <w:rFonts w:eastAsia="Calibri" w:cs="Calibri"/>
          <w:b/>
          <w:bCs/>
          <w:spacing w:val="-1"/>
          <w:szCs w:val="20"/>
          <w:lang w:val="es-ES"/>
        </w:rPr>
      </w:pPr>
      <w:r w:rsidRPr="008120B4">
        <w:rPr>
          <w:rFonts w:eastAsia="Calibri" w:cs="Calibri"/>
          <w:b/>
          <w:bCs/>
          <w:spacing w:val="-1"/>
          <w:szCs w:val="20"/>
          <w:lang w:val="es-ES"/>
        </w:rPr>
        <w:lastRenderedPageBreak/>
        <w:t>6</w:t>
      </w:r>
      <w:r w:rsidR="005A7D3C" w:rsidRPr="008120B4">
        <w:rPr>
          <w:rFonts w:eastAsia="Calibri" w:cs="Calibri"/>
          <w:b/>
          <w:bCs/>
          <w:spacing w:val="-1"/>
          <w:szCs w:val="20"/>
          <w:lang w:val="es-ES"/>
        </w:rPr>
        <w:t>. ORGANIZACIÓN</w:t>
      </w:r>
    </w:p>
    <w:tbl>
      <w:tblPr>
        <w:tblStyle w:val="TableNormal"/>
        <w:tblW w:w="9639" w:type="dxa"/>
        <w:tblInd w:w="6" w:type="dxa"/>
        <w:tblLayout w:type="fixed"/>
        <w:tblLook w:val="01E0" w:firstRow="1" w:lastRow="1" w:firstColumn="1" w:lastColumn="1" w:noHBand="0" w:noVBand="0"/>
      </w:tblPr>
      <w:tblGrid>
        <w:gridCol w:w="2127"/>
        <w:gridCol w:w="425"/>
        <w:gridCol w:w="6520"/>
        <w:gridCol w:w="567"/>
      </w:tblGrid>
      <w:tr w:rsidR="005A7D3C" w:rsidRPr="008120B4" w14:paraId="5AB17AB3" w14:textId="77777777" w:rsidTr="00756704">
        <w:trPr>
          <w:trHeight w:hRule="exact" w:val="255"/>
        </w:trPr>
        <w:tc>
          <w:tcPr>
            <w:tcW w:w="2127" w:type="dxa"/>
            <w:tcBorders>
              <w:top w:val="single" w:sz="5" w:space="0" w:color="000000"/>
              <w:left w:val="single" w:sz="5" w:space="0" w:color="000000"/>
              <w:bottom w:val="single" w:sz="4" w:space="0" w:color="auto"/>
              <w:right w:val="single" w:sz="5" w:space="0" w:color="000000"/>
            </w:tcBorders>
            <w:shd w:val="clear" w:color="auto" w:fill="FFFF99"/>
            <w:vAlign w:val="center"/>
          </w:tcPr>
          <w:p w14:paraId="63F02835" w14:textId="77777777" w:rsidR="005A7D3C" w:rsidRPr="008120B4" w:rsidRDefault="005A7D3C" w:rsidP="005A7D3C">
            <w:pPr>
              <w:pStyle w:val="TableParagraph"/>
              <w:spacing w:line="191" w:lineRule="auto"/>
              <w:ind w:right="142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Tratamiento</w:t>
            </w:r>
          </w:p>
        </w:tc>
        <w:tc>
          <w:tcPr>
            <w:tcW w:w="425" w:type="dxa"/>
            <w:tcBorders>
              <w:top w:val="single" w:sz="5" w:space="0" w:color="000000"/>
              <w:left w:val="single" w:sz="5" w:space="0" w:color="000000"/>
              <w:bottom w:val="single" w:sz="4" w:space="0" w:color="auto"/>
              <w:right w:val="single" w:sz="5" w:space="0" w:color="000000"/>
            </w:tcBorders>
            <w:shd w:val="clear" w:color="auto" w:fill="FFFF99"/>
            <w:vAlign w:val="center"/>
          </w:tcPr>
          <w:p w14:paraId="0F435EC9" w14:textId="77777777" w:rsidR="005A7D3C" w:rsidRPr="008120B4" w:rsidRDefault="005A7D3C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proofErr w:type="spellStart"/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Selec</w:t>
            </w:r>
            <w:proofErr w:type="spellEnd"/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.</w:t>
            </w:r>
          </w:p>
        </w:tc>
        <w:tc>
          <w:tcPr>
            <w:tcW w:w="6520" w:type="dxa"/>
            <w:tcBorders>
              <w:top w:val="single" w:sz="5" w:space="0" w:color="000000"/>
              <w:left w:val="single" w:sz="5" w:space="0" w:color="000000"/>
              <w:bottom w:val="single" w:sz="4" w:space="0" w:color="auto"/>
              <w:right w:val="single" w:sz="5" w:space="0" w:color="000000"/>
            </w:tcBorders>
            <w:shd w:val="clear" w:color="auto" w:fill="FFFF99"/>
            <w:vAlign w:val="center"/>
          </w:tcPr>
          <w:p w14:paraId="2697FD38" w14:textId="77777777" w:rsidR="005A7D3C" w:rsidRPr="008120B4" w:rsidRDefault="005A7D3C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Medida aplicada</w:t>
            </w:r>
          </w:p>
        </w:tc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4" w:space="0" w:color="auto"/>
              <w:right w:val="single" w:sz="5" w:space="0" w:color="000000"/>
            </w:tcBorders>
            <w:shd w:val="clear" w:color="auto" w:fill="FFFF99"/>
            <w:vAlign w:val="center"/>
          </w:tcPr>
          <w:p w14:paraId="2FDA09AA" w14:textId="77777777" w:rsidR="005A7D3C" w:rsidRPr="008120B4" w:rsidRDefault="005A7D3C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Revisar</w:t>
            </w:r>
          </w:p>
        </w:tc>
      </w:tr>
      <w:tr w:rsidR="005A7D3C" w:rsidRPr="008120B4" w14:paraId="79724EFA" w14:textId="77777777" w:rsidTr="00756704">
        <w:tblPrEx>
          <w:tblLook w:val="04A0" w:firstRow="1" w:lastRow="0" w:firstColumn="1" w:lastColumn="0" w:noHBand="0" w:noVBand="1"/>
        </w:tblPrEx>
        <w:trPr>
          <w:trHeight w:val="229"/>
        </w:trPr>
        <w:tc>
          <w:tcPr>
            <w:tcW w:w="21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BD0ADA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  <w:r w:rsidRPr="008120B4"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  <w:t>Política de información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5647A1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906BDB0" w14:textId="418B93E8" w:rsidR="005A7D3C" w:rsidRPr="008120B4" w:rsidRDefault="001F405E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*</w:t>
            </w:r>
            <w:r w:rsidR="005A7D3C"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EXISTE un protocolo documentado para informar y comunicar el tratamiento al interesado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A7C662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7BF4E1AA" w14:textId="77777777" w:rsidTr="00756704">
        <w:tblPrEx>
          <w:tblLook w:val="04A0" w:firstRow="1" w:lastRow="0" w:firstColumn="1" w:lastColumn="0" w:noHBand="0" w:noVBand="1"/>
        </w:tblPrEx>
        <w:trPr>
          <w:trHeight w:val="230"/>
        </w:trPr>
        <w:tc>
          <w:tcPr>
            <w:tcW w:w="21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4CC190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AA7BB7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59037A" w14:textId="77777777" w:rsidR="005A7D3C" w:rsidRPr="001F405E" w:rsidRDefault="005A7D3C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</w:pPr>
            <w:r w:rsidRPr="001F405E"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  <w:t xml:space="preserve">NO EXISTE un protocolo documentado 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E76405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62C892CD" w14:textId="77777777" w:rsidTr="00756704">
        <w:tblPrEx>
          <w:tblLook w:val="04A0" w:firstRow="1" w:lastRow="0" w:firstColumn="1" w:lastColumn="0" w:noHBand="0" w:noVBand="1"/>
        </w:tblPrEx>
        <w:trPr>
          <w:trHeight w:val="229"/>
        </w:trPr>
        <w:tc>
          <w:tcPr>
            <w:tcW w:w="21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822C64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  <w:r w:rsidRPr="008120B4"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  <w:t>Derechos del interesado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EDFF6D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D6CBF41" w14:textId="22B60679" w:rsidR="005A7D3C" w:rsidRPr="008120B4" w:rsidRDefault="001F405E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*</w:t>
            </w:r>
            <w:r w:rsidR="005A7D3C"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EXISTE un protocolo documentado para gestionar y registrar los derechos del interesado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F20577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61211447" w14:textId="77777777" w:rsidTr="00756704">
        <w:tblPrEx>
          <w:tblLook w:val="04A0" w:firstRow="1" w:lastRow="0" w:firstColumn="1" w:lastColumn="0" w:noHBand="0" w:noVBand="1"/>
        </w:tblPrEx>
        <w:trPr>
          <w:trHeight w:val="230"/>
        </w:trPr>
        <w:tc>
          <w:tcPr>
            <w:tcW w:w="21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B4A3E1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FFCDAD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821EA6" w14:textId="77777777" w:rsidR="005A7D3C" w:rsidRPr="001F405E" w:rsidRDefault="005A7D3C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</w:pPr>
            <w:r w:rsidRPr="001F405E"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  <w:t xml:space="preserve">NO EXISTE un protocolo documentado 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DE6DA5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6345D3C1" w14:textId="77777777" w:rsidTr="00756704">
        <w:tblPrEx>
          <w:tblLook w:val="04A0" w:firstRow="1" w:lastRow="0" w:firstColumn="1" w:lastColumn="0" w:noHBand="0" w:noVBand="1"/>
        </w:tblPrEx>
        <w:trPr>
          <w:trHeight w:val="229"/>
        </w:trPr>
        <w:tc>
          <w:tcPr>
            <w:tcW w:w="21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3D09E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  <w:r w:rsidRPr="008120B4"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  <w:t>Política de seguridad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371BA9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92CE934" w14:textId="3C23059B" w:rsidR="005A7D3C" w:rsidRPr="008120B4" w:rsidRDefault="001F405E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*</w:t>
            </w:r>
            <w:r w:rsidR="005A7D3C"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EXISTE un protocolo documentado para garantizar la seguridad de los datos personales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FB3C52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2CE9CFDC" w14:textId="77777777" w:rsidTr="00756704">
        <w:tblPrEx>
          <w:tblLook w:val="04A0" w:firstRow="1" w:lastRow="0" w:firstColumn="1" w:lastColumn="0" w:noHBand="0" w:noVBand="1"/>
        </w:tblPrEx>
        <w:trPr>
          <w:trHeight w:val="230"/>
        </w:trPr>
        <w:tc>
          <w:tcPr>
            <w:tcW w:w="21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D97546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74AFF6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8F2651" w14:textId="77777777" w:rsidR="005A7D3C" w:rsidRPr="001F405E" w:rsidRDefault="005A7D3C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</w:pPr>
            <w:r w:rsidRPr="001F405E"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  <w:t xml:space="preserve">NO EXISTE un protocolo documentado 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DC2E0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5EC31096" w14:textId="77777777" w:rsidTr="00756704">
        <w:tblPrEx>
          <w:tblLook w:val="04A0" w:firstRow="1" w:lastRow="0" w:firstColumn="1" w:lastColumn="0" w:noHBand="0" w:noVBand="1"/>
        </w:tblPrEx>
        <w:trPr>
          <w:trHeight w:val="229"/>
        </w:trPr>
        <w:tc>
          <w:tcPr>
            <w:tcW w:w="21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D80583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  <w:r w:rsidRPr="008120B4"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  <w:t>Violaciones de la seguridad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83D39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63163E3" w14:textId="269AE73F" w:rsidR="005A7D3C" w:rsidRPr="008120B4" w:rsidRDefault="001F405E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*</w:t>
            </w:r>
            <w:r w:rsidR="005A7D3C"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EXISTE un protocolo documentado para gestionar y registrar las violaciones de la seguridad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D1CD6F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19444404" w14:textId="77777777" w:rsidTr="00756704">
        <w:tblPrEx>
          <w:tblLook w:val="04A0" w:firstRow="1" w:lastRow="0" w:firstColumn="1" w:lastColumn="0" w:noHBand="0" w:noVBand="1"/>
        </w:tblPrEx>
        <w:trPr>
          <w:trHeight w:val="230"/>
        </w:trPr>
        <w:tc>
          <w:tcPr>
            <w:tcW w:w="21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602EAB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EB50B5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83E986" w14:textId="77777777" w:rsidR="005A7D3C" w:rsidRPr="001F405E" w:rsidRDefault="005A7D3C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</w:pPr>
            <w:r w:rsidRPr="001F405E"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  <w:t xml:space="preserve">NO EXISTE un protocolo documentado 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A2953F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7DCC2DD3" w14:textId="77777777" w:rsidTr="00756704">
        <w:tblPrEx>
          <w:tblLook w:val="04A0" w:firstRow="1" w:lastRow="0" w:firstColumn="1" w:lastColumn="0" w:noHBand="0" w:noVBand="1"/>
        </w:tblPrEx>
        <w:trPr>
          <w:trHeight w:val="229"/>
        </w:trPr>
        <w:tc>
          <w:tcPr>
            <w:tcW w:w="212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AF214C8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  <w:r w:rsidRPr="008120B4"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  <w:t>Formación en protección de datos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1439DC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6FC9AD7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Se facilita suficiente formación al personal mediante la publicación de la política de seguridad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CD15DA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528B9603" w14:textId="77777777" w:rsidTr="00756704">
        <w:tblPrEx>
          <w:tblLook w:val="04A0" w:firstRow="1" w:lastRow="0" w:firstColumn="1" w:lastColumn="0" w:noHBand="0" w:noVBand="1"/>
        </w:tblPrEx>
        <w:trPr>
          <w:trHeight w:val="230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06EB7E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513B8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52569A" w14:textId="1FA630DC" w:rsidR="005A7D3C" w:rsidRPr="008120B4" w:rsidRDefault="001F405E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*</w:t>
            </w:r>
            <w:r w:rsidR="005A7D3C"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Se facilita suficiente formación al personal mediante la entrega de la política de seguridad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D14D34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5F6763C3" w14:textId="77777777" w:rsidTr="00756704">
        <w:tblPrEx>
          <w:tblLook w:val="04A0" w:firstRow="1" w:lastRow="0" w:firstColumn="1" w:lastColumn="0" w:noHBand="0" w:noVBand="1"/>
        </w:tblPrEx>
        <w:trPr>
          <w:trHeight w:val="229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06CDED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16D8F6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8E235D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Se facilita suficiente formación al personal mediante cursos específicos de protección de datos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EFAA5D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4CFEADE7" w14:textId="77777777" w:rsidTr="00756704">
        <w:tblPrEx>
          <w:tblLook w:val="04A0" w:firstRow="1" w:lastRow="0" w:firstColumn="1" w:lastColumn="0" w:noHBand="0" w:noVBand="1"/>
        </w:tblPrEx>
        <w:trPr>
          <w:trHeight w:val="230"/>
        </w:trPr>
        <w:tc>
          <w:tcPr>
            <w:tcW w:w="212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6B0F9A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423FAA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9149DA" w14:textId="77777777" w:rsidR="005A7D3C" w:rsidRPr="001F405E" w:rsidRDefault="005A7D3C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</w:pPr>
            <w:r w:rsidRPr="001F405E"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  <w:t>NO se facilita suficiente formación al personal autorizado para tratar datos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B1C05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17EF7832" w14:textId="77777777" w:rsidTr="00756704">
        <w:tblPrEx>
          <w:tblLook w:val="04A0" w:firstRow="1" w:lastRow="0" w:firstColumn="1" w:lastColumn="0" w:noHBand="0" w:noVBand="1"/>
        </w:tblPrEx>
        <w:trPr>
          <w:trHeight w:val="229"/>
        </w:trPr>
        <w:tc>
          <w:tcPr>
            <w:tcW w:w="212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16258B3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  <w:r w:rsidRPr="008120B4"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  <w:t>Delegado de protección de datos (DPO)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F1A671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58B079B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No precisa DPO porque la actividad principal NO CONSISTE en tratar datos personales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AF94E3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2FEB9DCC" w14:textId="77777777" w:rsidTr="00756704">
        <w:tblPrEx>
          <w:tblLook w:val="04A0" w:firstRow="1" w:lastRow="0" w:firstColumn="1" w:lastColumn="0" w:noHBand="0" w:noVBand="1"/>
        </w:tblPrEx>
        <w:trPr>
          <w:trHeight w:val="229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E2E4B0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6C1B91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6A452B" w14:textId="45AD1AA6" w:rsidR="005A7D3C" w:rsidRPr="008120B4" w:rsidRDefault="001F405E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*</w:t>
            </w:r>
            <w:r w:rsidR="005A7D3C"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 xml:space="preserve">No precisa DPO porque la actividad principal CONSISTE en tratar datos personales pero NO a GRAN ESCALA, ni regulados en el art. 34 de </w:t>
            </w:r>
            <w:r w:rsidR="00A35C7C"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LOPDGDD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EC6500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13205529" w14:textId="77777777" w:rsidTr="00756704">
        <w:tblPrEx>
          <w:tblLook w:val="04A0" w:firstRow="1" w:lastRow="0" w:firstColumn="1" w:lastColumn="0" w:noHBand="0" w:noVBand="1"/>
        </w:tblPrEx>
        <w:trPr>
          <w:trHeight w:val="229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116B0E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44F106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DF2D41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No precisa DPO porque la actividad principal CONSISTE en tratar datos personales a GRAN ESCALA, pero NO de categorías especiales, penales u observación habitual de interesados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D7C152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143079CB" w14:textId="77777777" w:rsidTr="00756704">
        <w:tblPrEx>
          <w:tblLook w:val="04A0" w:firstRow="1" w:lastRow="0" w:firstColumn="1" w:lastColumn="0" w:noHBand="0" w:noVBand="1"/>
        </w:tblPrEx>
        <w:trPr>
          <w:trHeight w:val="229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6FCECC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5D5E33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F38832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EXISTE DPO porque la actividad principal CONSISTE en tratar categorías ESPECIALES de datos personales a GRAN ESCALA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BCAC72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619FB008" w14:textId="77777777" w:rsidTr="00756704">
        <w:tblPrEx>
          <w:tblLook w:val="04A0" w:firstRow="1" w:lastRow="0" w:firstColumn="1" w:lastColumn="0" w:noHBand="0" w:noVBand="1"/>
        </w:tblPrEx>
        <w:trPr>
          <w:trHeight w:val="229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BD1533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E2FEB3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51E336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EXISTE DPO porque la actividad principal CONSISTE en tratar datos personales relativos a condenas e infracciones PENALES a GRAN ESCALA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863B5A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6AF02625" w14:textId="77777777" w:rsidTr="00756704">
        <w:tblPrEx>
          <w:tblLook w:val="04A0" w:firstRow="1" w:lastRow="0" w:firstColumn="1" w:lastColumn="0" w:noHBand="0" w:noVBand="1"/>
        </w:tblPrEx>
        <w:trPr>
          <w:trHeight w:val="229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30FB06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1AE008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117E5C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EXISTE DPO porque la actividad principal CONSISTE en la observación habitual y sistemática de interesados a GRAN ESCALA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292EAA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40A034DB" w14:textId="77777777" w:rsidTr="00756704">
        <w:tblPrEx>
          <w:tblLook w:val="04A0" w:firstRow="1" w:lastRow="0" w:firstColumn="1" w:lastColumn="0" w:noHBand="0" w:noVBand="1"/>
        </w:tblPrEx>
        <w:trPr>
          <w:trHeight w:val="229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F44A10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9FB96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C5970A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EXISTE DPO porque es una autoridad u organismo PÚBLICO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40238A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3845D528" w14:textId="77777777" w:rsidTr="00756704">
        <w:tblPrEx>
          <w:tblLook w:val="04A0" w:firstRow="1" w:lastRow="0" w:firstColumn="1" w:lastColumn="0" w:noHBand="0" w:noVBand="1"/>
        </w:tblPrEx>
        <w:trPr>
          <w:trHeight w:val="229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189996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C8FC24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7DB318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EXISTE DPO de manera voluntaria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4C542C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30E78A36" w14:textId="77777777" w:rsidTr="00756704">
        <w:tblPrEx>
          <w:tblLook w:val="04A0" w:firstRow="1" w:lastRow="0" w:firstColumn="1" w:lastColumn="0" w:noHBand="0" w:noVBand="1"/>
        </w:tblPrEx>
        <w:trPr>
          <w:trHeight w:val="229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0F29B5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BFFE36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884850" w14:textId="77461C4C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 xml:space="preserve">EXISTE DPO conforme </w:t>
            </w:r>
            <w:r w:rsidR="00A35C7C"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LOPDGDD</w:t>
            </w: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 xml:space="preserve"> a) Colegios profesionales y sus consejos generales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4B1814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28E7139C" w14:textId="77777777" w:rsidTr="00756704">
        <w:tblPrEx>
          <w:tblLook w:val="04A0" w:firstRow="1" w:lastRow="0" w:firstColumn="1" w:lastColumn="0" w:noHBand="0" w:noVBand="1"/>
        </w:tblPrEx>
        <w:trPr>
          <w:trHeight w:val="229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AE1661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9D5C21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E45679" w14:textId="4CE239A0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 xml:space="preserve">EXISTE DPO conforme </w:t>
            </w:r>
            <w:r w:rsidR="00A35C7C"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LOPDGDD</w:t>
            </w: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 xml:space="preserve"> b) Centros docentes establecidos en la legislación reguladora del derecho a la educación y Universidades públicas y privadas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D63CCC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18EE7359" w14:textId="77777777" w:rsidTr="00756704">
        <w:tblPrEx>
          <w:tblLook w:val="04A0" w:firstRow="1" w:lastRow="0" w:firstColumn="1" w:lastColumn="0" w:noHBand="0" w:noVBand="1"/>
        </w:tblPrEx>
        <w:trPr>
          <w:trHeight w:val="229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E815AC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9444B2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1C3902" w14:textId="59334AE8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 xml:space="preserve">EXISTE DPO conforme </w:t>
            </w:r>
            <w:r w:rsidR="00A35C7C"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LOPDGDD</w:t>
            </w: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 xml:space="preserve"> c) Servicios de comunicaciones electrónicas mediante la explotación de redes a GRAN ESCALA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3BB1F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4695469A" w14:textId="77777777" w:rsidTr="00756704">
        <w:tblPrEx>
          <w:tblLook w:val="04A0" w:firstRow="1" w:lastRow="0" w:firstColumn="1" w:lastColumn="0" w:noHBand="0" w:noVBand="1"/>
        </w:tblPrEx>
        <w:trPr>
          <w:trHeight w:val="229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CBE411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925A2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25A04C" w14:textId="2D53AD6C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 xml:space="preserve">EXISTE DPO conforme </w:t>
            </w:r>
            <w:r w:rsidR="00A35C7C"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LOPDGDD</w:t>
            </w: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 xml:space="preserve"> d) Servicios de la sociedad de la información cuando elaboren a gran escala perfiles de los usuarios del servicio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838BC0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65729234" w14:textId="77777777" w:rsidTr="00756704">
        <w:tblPrEx>
          <w:tblLook w:val="04A0" w:firstRow="1" w:lastRow="0" w:firstColumn="1" w:lastColumn="0" w:noHBand="0" w:noVBand="1"/>
        </w:tblPrEx>
        <w:trPr>
          <w:trHeight w:val="229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C2538A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0BCDEB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E782B7" w14:textId="3186854B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 xml:space="preserve">EXISTE DPO conforme </w:t>
            </w:r>
            <w:r w:rsidR="00A35C7C"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LOPDGDD</w:t>
            </w: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 xml:space="preserve"> e) Entidades incluidas en el artículo 1 de la Ley 10/2014, de 26 de junio, de ordenación, supervisión y solvencia de entidades de crédito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8E9838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4DBC0B6A" w14:textId="77777777" w:rsidTr="00756704">
        <w:tblPrEx>
          <w:tblLook w:val="04A0" w:firstRow="1" w:lastRow="0" w:firstColumn="1" w:lastColumn="0" w:noHBand="0" w:noVBand="1"/>
        </w:tblPrEx>
        <w:trPr>
          <w:trHeight w:val="229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5FCA60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E3BDE3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F86E6E" w14:textId="75011A8A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 xml:space="preserve">EXISTE DPO conforme </w:t>
            </w:r>
            <w:r w:rsidR="00A35C7C"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LOPDGDD</w:t>
            </w: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 xml:space="preserve"> f) Establecimientos financieros de crédito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B137F1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7A60EDB3" w14:textId="77777777" w:rsidTr="00756704">
        <w:tblPrEx>
          <w:tblLook w:val="04A0" w:firstRow="1" w:lastRow="0" w:firstColumn="1" w:lastColumn="0" w:noHBand="0" w:noVBand="1"/>
        </w:tblPrEx>
        <w:trPr>
          <w:trHeight w:val="229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0ECCE1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D6B8BE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7A252A" w14:textId="08C9658C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 xml:space="preserve">EXISTE DPO conforme </w:t>
            </w:r>
            <w:r w:rsidR="00A35C7C"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LOPDGDD</w:t>
            </w: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 xml:space="preserve"> g) Entidades aseguradoras y reaseguradoras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F0BBC9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444EF845" w14:textId="77777777" w:rsidTr="00756704">
        <w:tblPrEx>
          <w:tblLook w:val="04A0" w:firstRow="1" w:lastRow="0" w:firstColumn="1" w:lastColumn="0" w:noHBand="0" w:noVBand="1"/>
        </w:tblPrEx>
        <w:trPr>
          <w:trHeight w:val="229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8BEA81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B04814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CA12C9" w14:textId="66655D3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 xml:space="preserve">EXISTE DPO conforme </w:t>
            </w:r>
            <w:r w:rsidR="00A35C7C"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LOPDGDD</w:t>
            </w: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 xml:space="preserve"> h) Servicios de inversión, reguladas por la legislación del Mercado de Valores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3F9BF6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35CD0379" w14:textId="77777777" w:rsidTr="00756704">
        <w:tblPrEx>
          <w:tblLook w:val="04A0" w:firstRow="1" w:lastRow="0" w:firstColumn="1" w:lastColumn="0" w:noHBand="0" w:noVBand="1"/>
        </w:tblPrEx>
        <w:trPr>
          <w:trHeight w:val="229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9748FB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D79DD3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CE7CEC" w14:textId="33C06FF8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 xml:space="preserve">EXISTE DPO conforme </w:t>
            </w:r>
            <w:r w:rsidR="00A35C7C"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LOPDGDD</w:t>
            </w: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 xml:space="preserve"> i) Distribuidores y comercializadores de energía eléctrica y los distribuidores y comercializadores de gas natural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9B3856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7B1A7A6E" w14:textId="77777777" w:rsidTr="00756704">
        <w:tblPrEx>
          <w:tblLook w:val="04A0" w:firstRow="1" w:lastRow="0" w:firstColumn="1" w:lastColumn="0" w:noHBand="0" w:noVBand="1"/>
        </w:tblPrEx>
        <w:trPr>
          <w:trHeight w:val="229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0B16B2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72670E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E86D5C" w14:textId="6A5FA875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 xml:space="preserve">EXISTE DPO conforme </w:t>
            </w:r>
            <w:r w:rsidR="00A35C7C"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LOPDGDD</w:t>
            </w: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 xml:space="preserve"> j) Evaluación de solvencia patrimonial/crédito o gestión y prevención del fraude, incluida la Ley 10/2010 de 28 de abril (PBC)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B84421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2AB1CB6A" w14:textId="77777777" w:rsidTr="00756704">
        <w:tblPrEx>
          <w:tblLook w:val="04A0" w:firstRow="1" w:lastRow="0" w:firstColumn="1" w:lastColumn="0" w:noHBand="0" w:noVBand="1"/>
        </w:tblPrEx>
        <w:trPr>
          <w:trHeight w:val="229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D7C300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60A65A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DA8BE2" w14:textId="74E0B77B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 xml:space="preserve">EXISTE DPO conforme </w:t>
            </w:r>
            <w:r w:rsidR="00A35C7C"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LOPDGDD</w:t>
            </w: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 xml:space="preserve"> k) Actividades de publicidad y prospección comercial/mercados basadas en preferencias de los afectados o en elaboración de perfiles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3537FE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21733051" w14:textId="77777777" w:rsidTr="00756704">
        <w:tblPrEx>
          <w:tblLook w:val="04A0" w:firstRow="1" w:lastRow="0" w:firstColumn="1" w:lastColumn="0" w:noHBand="0" w:noVBand="1"/>
        </w:tblPrEx>
        <w:trPr>
          <w:trHeight w:val="229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D56792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F2F925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4CE79E" w14:textId="53D78274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 xml:space="preserve">EXISTE DPO conforme </w:t>
            </w:r>
            <w:r w:rsidR="00A35C7C"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LOPDGDD</w:t>
            </w: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 xml:space="preserve"> l) Centros sanitarios legalmente obligados al mantenimiento de las historias clínicas de los pacientes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5E8DD0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5CC93BF3" w14:textId="77777777" w:rsidTr="00756704">
        <w:tblPrEx>
          <w:tblLook w:val="04A0" w:firstRow="1" w:lastRow="0" w:firstColumn="1" w:lastColumn="0" w:noHBand="0" w:noVBand="1"/>
        </w:tblPrEx>
        <w:trPr>
          <w:trHeight w:val="229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115F67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85D34D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08057E" w14:textId="6032E370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 xml:space="preserve">EXISTE DPO conforme </w:t>
            </w:r>
            <w:r w:rsidR="00A35C7C"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LOPDGDD</w:t>
            </w: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 xml:space="preserve"> m) Entidades que tengan como uno de sus objetos la emisión de informes comerciales que puedan referirse a personas físicas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C7886B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5D964B14" w14:textId="77777777" w:rsidTr="00756704">
        <w:tblPrEx>
          <w:tblLook w:val="04A0" w:firstRow="1" w:lastRow="0" w:firstColumn="1" w:lastColumn="0" w:noHBand="0" w:noVBand="1"/>
        </w:tblPrEx>
        <w:trPr>
          <w:trHeight w:val="229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0DB345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A31750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C22935" w14:textId="555EB4F8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 xml:space="preserve">EXISTE DPO conforme </w:t>
            </w:r>
            <w:r w:rsidR="00A35C7C"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LOPDGDD</w:t>
            </w: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 xml:space="preserve"> n) Operadores de actividades de juego electrónicos, informáticos, telemáticos, interactivos, conforme la normativa de regulación del juego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3CB98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5976B916" w14:textId="77777777" w:rsidTr="00756704">
        <w:tblPrEx>
          <w:tblLook w:val="04A0" w:firstRow="1" w:lastRow="0" w:firstColumn="1" w:lastColumn="0" w:noHBand="0" w:noVBand="1"/>
        </w:tblPrEx>
        <w:trPr>
          <w:trHeight w:val="229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CB1554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FE3A44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0E1B1E" w14:textId="26049965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 xml:space="preserve">EXISTE DPO conforme </w:t>
            </w:r>
            <w:r w:rsidR="00A35C7C"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LOPDGDD</w:t>
            </w: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 xml:space="preserve"> ñ) Empresas de seguridad privada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3334A0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5E3D9445" w14:textId="77777777" w:rsidTr="00756704">
        <w:tblPrEx>
          <w:tblLook w:val="04A0" w:firstRow="1" w:lastRow="0" w:firstColumn="1" w:lastColumn="0" w:noHBand="0" w:noVBand="1"/>
        </w:tblPrEx>
        <w:trPr>
          <w:trHeight w:val="229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A76E77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458D2B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457E77" w14:textId="0087289E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 xml:space="preserve">EXISTE DPO conforme </w:t>
            </w:r>
            <w:r w:rsidR="00A35C7C"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LOPDGDD</w:t>
            </w: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 xml:space="preserve"> o) Federaciones deportivas que traten datos de menores edad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17EE2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5D3F429B" w14:textId="77777777" w:rsidTr="00756704">
        <w:tblPrEx>
          <w:tblLook w:val="04A0" w:firstRow="1" w:lastRow="0" w:firstColumn="1" w:lastColumn="0" w:noHBand="0" w:noVBand="1"/>
        </w:tblPrEx>
        <w:trPr>
          <w:trHeight w:val="229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6DF1C1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E07F63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83BFA0" w14:textId="77777777" w:rsidR="005A7D3C" w:rsidRPr="001F405E" w:rsidRDefault="005A7D3C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</w:pPr>
            <w:r w:rsidRPr="001F405E"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  <w:t>NO EXISTE DPO, aunque las actividades principales CONSISTEN en tratar datos personales a GRAN ESCALA de categorías especiales, penales u observación habitual de interesados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5B1B9D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3626DDBB" w14:textId="77777777" w:rsidTr="00756704">
        <w:tblPrEx>
          <w:tblLook w:val="04A0" w:firstRow="1" w:lastRow="0" w:firstColumn="1" w:lastColumn="0" w:noHBand="0" w:noVBand="1"/>
        </w:tblPrEx>
        <w:trPr>
          <w:trHeight w:val="229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EB15B7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ACEC69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F67DAB" w14:textId="77777777" w:rsidR="005A7D3C" w:rsidRPr="001F405E" w:rsidRDefault="005A7D3C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</w:pPr>
            <w:r w:rsidRPr="001F405E"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  <w:t>NO EXISTE DPO, aunque es una autoridad u organismo PÚBLICO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FD6FA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614DF98E" w14:textId="77777777" w:rsidTr="00756704">
        <w:tblPrEx>
          <w:tblLook w:val="04A0" w:firstRow="1" w:lastRow="0" w:firstColumn="1" w:lastColumn="0" w:noHBand="0" w:noVBand="1"/>
        </w:tblPrEx>
        <w:trPr>
          <w:trHeight w:val="229"/>
        </w:trPr>
        <w:tc>
          <w:tcPr>
            <w:tcW w:w="212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152F85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CCB9F7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06F880" w14:textId="68BEA5DF" w:rsidR="005A7D3C" w:rsidRPr="001F405E" w:rsidRDefault="005A7D3C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</w:pPr>
            <w:r w:rsidRPr="001F405E"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  <w:t xml:space="preserve">NO EXISTE DPO, aunque realiza tratamientos regulados por el art. 34 de </w:t>
            </w:r>
            <w:r w:rsidR="00A35C7C" w:rsidRPr="001F405E"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  <w:t>LOPDGDD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77E9B8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</w:tbl>
    <w:p w14:paraId="076BAF88" w14:textId="77777777" w:rsidR="005A7D3C" w:rsidRPr="008120B4" w:rsidRDefault="005A7D3C" w:rsidP="005A7D3C">
      <w:pPr>
        <w:rPr>
          <w:rFonts w:cs="Times New Roman"/>
          <w:color w:val="222222"/>
          <w:szCs w:val="20"/>
          <w:lang w:val="es-ES"/>
        </w:rPr>
      </w:pPr>
    </w:p>
    <w:tbl>
      <w:tblPr>
        <w:tblStyle w:val="TableNormal"/>
        <w:tblW w:w="9639" w:type="dxa"/>
        <w:tblInd w:w="5" w:type="dxa"/>
        <w:tblLayout w:type="fixed"/>
        <w:tblLook w:val="04A0" w:firstRow="1" w:lastRow="0" w:firstColumn="1" w:lastColumn="0" w:noHBand="0" w:noVBand="1"/>
      </w:tblPr>
      <w:tblGrid>
        <w:gridCol w:w="2128"/>
        <w:gridCol w:w="424"/>
        <w:gridCol w:w="6520"/>
        <w:gridCol w:w="567"/>
      </w:tblGrid>
      <w:tr w:rsidR="005A7D3C" w:rsidRPr="008120B4" w14:paraId="6755D1B8" w14:textId="77777777" w:rsidTr="00756704">
        <w:trPr>
          <w:trHeight w:val="229"/>
        </w:trPr>
        <w:tc>
          <w:tcPr>
            <w:tcW w:w="212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93999F2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  <w:r w:rsidRPr="008120B4"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  <w:t>Evaluación de impacto (DPIA)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D3B2D4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18047A7" w14:textId="7DC40993" w:rsidR="005A7D3C" w:rsidRPr="008120B4" w:rsidRDefault="00523D6F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*</w:t>
            </w:r>
            <w:r w:rsidR="005A7D3C"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No precisa DPIA porque el tratamiento no comporta un alto riesgo para los derechos y libertades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9CD4C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2043736B" w14:textId="77777777" w:rsidTr="00756704">
        <w:trPr>
          <w:trHeight w:val="229"/>
        </w:trPr>
        <w:tc>
          <w:tcPr>
            <w:tcW w:w="212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5B7C5F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BF445E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AEADA7" w14:textId="64B049D5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No precisa DPIA porque no lo requiere la autoridad de control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8C1E6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6144D73D" w14:textId="77777777" w:rsidTr="00756704">
        <w:trPr>
          <w:trHeight w:val="229"/>
        </w:trPr>
        <w:tc>
          <w:tcPr>
            <w:tcW w:w="212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AF81B3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0F81DA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F54929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EXISTE DPIA porque puede suponer un alto riesgo para los derechos y libertades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46FE1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1B7DBCAD" w14:textId="77777777" w:rsidTr="00756704">
        <w:trPr>
          <w:trHeight w:val="229"/>
        </w:trPr>
        <w:tc>
          <w:tcPr>
            <w:tcW w:w="212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022A76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23A88A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058E67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EXISTE DPIA porque utiliza nuevas tecnologías con un alto riesgo para los derechos y libertades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4B7D8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6909A472" w14:textId="77777777" w:rsidTr="00756704">
        <w:trPr>
          <w:trHeight w:val="229"/>
        </w:trPr>
        <w:tc>
          <w:tcPr>
            <w:tcW w:w="212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BBFF35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3A5D3B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179D7E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 xml:space="preserve">EXISTE DPIA porque se tratan categorías de datos especiales o penales a GRAN ESCALA 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1A451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08604903" w14:textId="77777777" w:rsidTr="00756704">
        <w:trPr>
          <w:trHeight w:val="229"/>
        </w:trPr>
        <w:tc>
          <w:tcPr>
            <w:tcW w:w="212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F68E45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CB346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3665D7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EXISTE DPIA porque hay observación sistemática a GRAN ESCALA de zona acceso público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DA1AE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162C78CE" w14:textId="77777777" w:rsidTr="00756704">
        <w:trPr>
          <w:trHeight w:val="229"/>
        </w:trPr>
        <w:tc>
          <w:tcPr>
            <w:tcW w:w="212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DD9F6D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3A004D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2A4C70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EXISTE DPIA porque se basa en una elaboración automatizada de perfiles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31C96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78BE575B" w14:textId="77777777" w:rsidTr="00756704">
        <w:trPr>
          <w:trHeight w:val="229"/>
        </w:trPr>
        <w:tc>
          <w:tcPr>
            <w:tcW w:w="212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232B96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4BEE89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0ADDD3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EXISTE DPIA porque lo requiere la autoridad de control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CE29B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68C57C4C" w14:textId="77777777" w:rsidTr="00756704">
        <w:trPr>
          <w:trHeight w:val="229"/>
        </w:trPr>
        <w:tc>
          <w:tcPr>
            <w:tcW w:w="212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2A326C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DD3686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816BA1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EXISTE DPIA de manera voluntaria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AB4C3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6D8C3612" w14:textId="77777777" w:rsidTr="00756704">
        <w:trPr>
          <w:trHeight w:val="229"/>
        </w:trPr>
        <w:tc>
          <w:tcPr>
            <w:tcW w:w="212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3E592E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0374B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85FC35" w14:textId="77777777" w:rsidR="005A7D3C" w:rsidRPr="00523D6F" w:rsidRDefault="005A7D3C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</w:pPr>
            <w:r w:rsidRPr="00523D6F"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  <w:t>NO EXISTE DPIA aunque puede comportar un alto riesgo para los derechos y libertades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94D6E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1AA335AB" w14:textId="77777777" w:rsidTr="00756704">
        <w:trPr>
          <w:trHeight w:val="229"/>
        </w:trPr>
        <w:tc>
          <w:tcPr>
            <w:tcW w:w="212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034AD3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5A44EA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128AB0" w14:textId="77777777" w:rsidR="005A7D3C" w:rsidRPr="00523D6F" w:rsidRDefault="005A7D3C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</w:pPr>
            <w:r w:rsidRPr="00523D6F"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  <w:t>NO EXISTE DPIA aunque utiliza nuevas tecnologías con alto riesgo para derechos y libertades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F7F4A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49F5F030" w14:textId="77777777" w:rsidTr="00756704">
        <w:trPr>
          <w:trHeight w:val="229"/>
        </w:trPr>
        <w:tc>
          <w:tcPr>
            <w:tcW w:w="212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4E974C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0EFE9A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4A1213" w14:textId="77777777" w:rsidR="005A7D3C" w:rsidRPr="00523D6F" w:rsidRDefault="005A7D3C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</w:pPr>
            <w:r w:rsidRPr="00523D6F"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  <w:t>NO EXISTE DPIA aunque se tratan categorías de datos especiales o penales a GRAN ESCALA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408E4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01D5EBEC" w14:textId="77777777" w:rsidTr="00756704">
        <w:trPr>
          <w:trHeight w:val="229"/>
        </w:trPr>
        <w:tc>
          <w:tcPr>
            <w:tcW w:w="212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0C47B6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280F00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D42C79" w14:textId="77777777" w:rsidR="005A7D3C" w:rsidRPr="00523D6F" w:rsidRDefault="005A7D3C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</w:pPr>
            <w:r w:rsidRPr="00523D6F"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  <w:t>NO EXISTE DPIA aunque hay observación sistemática a GRAN ESCALA de zona acceso público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ADDA6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47C42082" w14:textId="77777777" w:rsidTr="00756704">
        <w:trPr>
          <w:trHeight w:val="229"/>
        </w:trPr>
        <w:tc>
          <w:tcPr>
            <w:tcW w:w="212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C85C35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861BD2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E62B75" w14:textId="77777777" w:rsidR="005A7D3C" w:rsidRPr="00523D6F" w:rsidRDefault="005A7D3C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</w:pPr>
            <w:r w:rsidRPr="00523D6F"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  <w:t>NO EXISTE DPIA aunque se basa en una elaboración automatizada de perfiles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E12CE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37738DD4" w14:textId="77777777" w:rsidTr="00756704">
        <w:trPr>
          <w:trHeight w:val="229"/>
        </w:trPr>
        <w:tc>
          <w:tcPr>
            <w:tcW w:w="212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1FF37E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CD0190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C1D485" w14:textId="5A0D4CEA" w:rsidR="005A7D3C" w:rsidRPr="00523D6F" w:rsidRDefault="005A7D3C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</w:pPr>
            <w:r w:rsidRPr="00523D6F">
              <w:rPr>
                <w:rFonts w:eastAsia="Times New Roman" w:cs="Times New Roman"/>
                <w:i/>
                <w:color w:val="FF0000"/>
                <w:sz w:val="16"/>
                <w:szCs w:val="16"/>
                <w:lang w:val="es-ES" w:eastAsia="ca-ES"/>
              </w:rPr>
              <w:t>NO EXISTE DPIA aunque lo requiere la autoridad de control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2B8AD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05AE4FFF" w14:textId="77777777" w:rsidTr="00AB756A">
        <w:trPr>
          <w:trHeight w:hRule="exact" w:val="802"/>
        </w:trPr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4D4B5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  <w:r w:rsidRPr="008120B4"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  <w:t>Observaciones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103AA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6576A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16"/>
                <w:szCs w:val="16"/>
                <w:lang w:val="es-ES" w:eastAsia="ca-ES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4625C" w14:textId="77777777" w:rsidR="005A7D3C" w:rsidRPr="008120B4" w:rsidRDefault="005A7D3C" w:rsidP="005A7D3C">
            <w:pPr>
              <w:pStyle w:val="TableParagraph"/>
              <w:ind w:left="102" w:right="14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</w:tbl>
    <w:p w14:paraId="0B3FA4AF" w14:textId="77777777" w:rsidR="005A7D3C" w:rsidRPr="008120B4" w:rsidRDefault="005A7D3C" w:rsidP="005A7D3C">
      <w:pPr>
        <w:spacing w:after="200" w:line="276" w:lineRule="auto"/>
        <w:rPr>
          <w:rFonts w:eastAsia="Calibri" w:cs="Calibri"/>
          <w:b/>
          <w:bCs/>
          <w:spacing w:val="-1"/>
          <w:szCs w:val="20"/>
          <w:lang w:val="es-ES"/>
        </w:rPr>
      </w:pPr>
    </w:p>
    <w:p w14:paraId="239D8626" w14:textId="77777777" w:rsidR="005A7D3C" w:rsidRPr="008120B4" w:rsidRDefault="005A7D3C" w:rsidP="005A7D3C">
      <w:pPr>
        <w:spacing w:before="55"/>
        <w:ind w:left="142"/>
        <w:jc w:val="center"/>
        <w:rPr>
          <w:rFonts w:eastAsia="Calibri" w:cs="Calibri"/>
          <w:b/>
          <w:bCs/>
          <w:spacing w:val="-1"/>
          <w:szCs w:val="20"/>
          <w:lang w:val="es-ES"/>
        </w:rPr>
      </w:pPr>
      <w:r w:rsidRPr="008120B4">
        <w:rPr>
          <w:rFonts w:eastAsia="Calibri" w:cs="Calibri"/>
          <w:b/>
          <w:bCs/>
          <w:spacing w:val="-1"/>
          <w:szCs w:val="20"/>
          <w:lang w:val="es-ES"/>
        </w:rPr>
        <w:t>6. OTRAS MEDIDAS DE SEGURIDAD</w:t>
      </w:r>
    </w:p>
    <w:tbl>
      <w:tblPr>
        <w:tblStyle w:val="TableNormal"/>
        <w:tblW w:w="9639" w:type="dxa"/>
        <w:tblInd w:w="6" w:type="dxa"/>
        <w:tblLayout w:type="fixed"/>
        <w:tblLook w:val="01E0" w:firstRow="1" w:lastRow="1" w:firstColumn="1" w:lastColumn="1" w:noHBand="0" w:noVBand="0"/>
      </w:tblPr>
      <w:tblGrid>
        <w:gridCol w:w="2127"/>
        <w:gridCol w:w="425"/>
        <w:gridCol w:w="6520"/>
        <w:gridCol w:w="567"/>
      </w:tblGrid>
      <w:tr w:rsidR="005A7D3C" w:rsidRPr="008120B4" w14:paraId="2E382992" w14:textId="77777777" w:rsidTr="00756704">
        <w:trPr>
          <w:trHeight w:hRule="exact" w:val="255"/>
        </w:trPr>
        <w:tc>
          <w:tcPr>
            <w:tcW w:w="2127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6D301899" w14:textId="77777777" w:rsidR="005A7D3C" w:rsidRPr="008120B4" w:rsidRDefault="005A7D3C" w:rsidP="005A7D3C">
            <w:pPr>
              <w:pStyle w:val="TableParagraph"/>
              <w:spacing w:line="191" w:lineRule="auto"/>
              <w:ind w:right="142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Tratamiento</w:t>
            </w:r>
          </w:p>
        </w:tc>
        <w:tc>
          <w:tcPr>
            <w:tcW w:w="425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692C99A5" w14:textId="77777777" w:rsidR="005A7D3C" w:rsidRPr="008120B4" w:rsidRDefault="005A7D3C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proofErr w:type="spellStart"/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Selec</w:t>
            </w:r>
            <w:proofErr w:type="spellEnd"/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.</w:t>
            </w:r>
          </w:p>
        </w:tc>
        <w:tc>
          <w:tcPr>
            <w:tcW w:w="6520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6F0F36B7" w14:textId="77777777" w:rsidR="005A7D3C" w:rsidRPr="008120B4" w:rsidRDefault="005A7D3C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Medida aplicada</w:t>
            </w:r>
          </w:p>
        </w:tc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35B2FA46" w14:textId="77777777" w:rsidR="005A7D3C" w:rsidRPr="008120B4" w:rsidRDefault="005A7D3C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Revisar</w:t>
            </w:r>
          </w:p>
        </w:tc>
      </w:tr>
      <w:tr w:rsidR="005A7D3C" w:rsidRPr="008120B4" w14:paraId="1927E183" w14:textId="77777777" w:rsidTr="00756704">
        <w:trPr>
          <w:trHeight w:hRule="exact" w:val="386"/>
        </w:trPr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B9F8D39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  <w:r w:rsidRPr="008120B4"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  <w:t>Videovigilancia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2F98C9C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A9432C2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26C2081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119E1B51" w14:textId="77777777" w:rsidTr="00756704">
        <w:trPr>
          <w:trHeight w:hRule="exact" w:val="386"/>
        </w:trPr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A03209A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  <w:r w:rsidRPr="008120B4"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  <w:t>Currículums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5068EC2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79F8802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E31A545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4C7722E9" w14:textId="77777777" w:rsidTr="00756704">
        <w:trPr>
          <w:trHeight w:hRule="exact" w:val="386"/>
        </w:trPr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98A9E55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  <w:r w:rsidRPr="008120B4"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  <w:t>Control de presencia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5E90DA7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8BD935C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BCB2C81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7BD77F5F" w14:textId="77777777" w:rsidTr="00756704">
        <w:trPr>
          <w:trHeight w:hRule="exact" w:val="386"/>
        </w:trPr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1831A84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  <w:r w:rsidRPr="008120B4"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  <w:t>Audiovisuales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D9CF392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9391C07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EF51946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745CD23A" w14:textId="77777777" w:rsidTr="00756704">
        <w:trPr>
          <w:trHeight w:hRule="exact" w:val="386"/>
        </w:trPr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53E63C3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  <w:r w:rsidRPr="008120B4"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  <w:t>Geolocalización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585FA3F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FDE0486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3606704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678B10B4" w14:textId="77777777" w:rsidTr="00756704">
        <w:trPr>
          <w:trHeight w:hRule="exact" w:val="386"/>
        </w:trPr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7F9E9BE" w14:textId="77777777" w:rsidR="005A7D3C" w:rsidRPr="00523D6F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i/>
                <w:iCs/>
                <w:color w:val="222222"/>
                <w:sz w:val="18"/>
                <w:szCs w:val="18"/>
                <w:lang w:val="es-ES" w:eastAsia="ca-ES"/>
              </w:rPr>
            </w:pPr>
            <w:proofErr w:type="spellStart"/>
            <w:r w:rsidRPr="00523D6F">
              <w:rPr>
                <w:rFonts w:eastAsia="Times New Roman" w:cs="Times New Roman"/>
                <w:i/>
                <w:iCs/>
                <w:color w:val="222222"/>
                <w:sz w:val="18"/>
                <w:szCs w:val="18"/>
                <w:lang w:val="es-ES" w:eastAsia="ca-ES"/>
              </w:rPr>
              <w:t>Mailing</w:t>
            </w:r>
            <w:proofErr w:type="spellEnd"/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988DC70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27D9A4A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794EE69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4855948F" w14:textId="77777777" w:rsidTr="00756704">
        <w:trPr>
          <w:trHeight w:hRule="exact" w:val="386"/>
        </w:trPr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D0CAC12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A3210D8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DBD144B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9C07BAD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491AD665" w14:textId="77777777" w:rsidTr="00756704">
        <w:trPr>
          <w:trHeight w:hRule="exact" w:val="386"/>
        </w:trPr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630FD54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0734F03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2AB1B95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94DCF69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6D8CBE7F" w14:textId="77777777" w:rsidTr="00756704">
        <w:trPr>
          <w:trHeight w:hRule="exact" w:val="386"/>
        </w:trPr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59FC612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D7E7129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6C81CD0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6065F8E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755654ED" w14:textId="77777777" w:rsidTr="00756704">
        <w:trPr>
          <w:trHeight w:hRule="exact" w:val="386"/>
        </w:trPr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B750E57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4B3F15A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63EEA0D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6A5E531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60703328" w14:textId="77777777" w:rsidTr="00756704">
        <w:trPr>
          <w:trHeight w:hRule="exact" w:val="386"/>
        </w:trPr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C04F6EC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58161B9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F8ED391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55747F3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5CBBB1C6" w14:textId="77777777" w:rsidTr="00756704">
        <w:trPr>
          <w:trHeight w:hRule="exact" w:val="386"/>
        </w:trPr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B67655D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8A886D6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449A8B7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8DA60AE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5C3D3418" w14:textId="77777777" w:rsidTr="00756704">
        <w:trPr>
          <w:trHeight w:hRule="exact" w:val="386"/>
        </w:trPr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79FEC79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D3F94E1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B3F5B0C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894B6FF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77032E14" w14:textId="77777777" w:rsidTr="00756704">
        <w:trPr>
          <w:trHeight w:hRule="exact" w:val="386"/>
        </w:trPr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304664B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AD52276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D97F330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9596EF9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2A13A977" w14:textId="77777777" w:rsidTr="00756704">
        <w:trPr>
          <w:trHeight w:hRule="exact" w:val="386"/>
        </w:trPr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00BBD8F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D74005F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63F2C28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08DC6E3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04FDD9B9" w14:textId="77777777" w:rsidTr="00756704">
        <w:trPr>
          <w:trHeight w:hRule="exact" w:val="386"/>
        </w:trPr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F58FA25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38134F6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ED97AD7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84A49CB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45BB74F9" w14:textId="77777777" w:rsidTr="00756704">
        <w:trPr>
          <w:trHeight w:hRule="exact" w:val="386"/>
        </w:trPr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996540B" w14:textId="77777777" w:rsidR="005A7D3C" w:rsidRPr="008120B4" w:rsidRDefault="005A7D3C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722E890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140A97D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8B2FDB2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</w:tbl>
    <w:p w14:paraId="43835018" w14:textId="77777777" w:rsidR="005A7D3C" w:rsidRPr="008120B4" w:rsidRDefault="005A7D3C" w:rsidP="00AB756A">
      <w:pPr>
        <w:spacing w:after="0"/>
        <w:rPr>
          <w:rFonts w:eastAsia="Calibri" w:cs="Calibri"/>
          <w:b/>
          <w:bCs/>
          <w:spacing w:val="-1"/>
          <w:sz w:val="16"/>
          <w:szCs w:val="16"/>
          <w:lang w:val="es-ES"/>
        </w:rPr>
      </w:pPr>
      <w:r w:rsidRPr="008120B4">
        <w:rPr>
          <w:rFonts w:eastAsia="Calibri" w:cs="Calibri"/>
          <w:b/>
          <w:bCs/>
          <w:spacing w:val="-1"/>
          <w:sz w:val="16"/>
          <w:szCs w:val="16"/>
          <w:lang w:val="es-ES"/>
        </w:rPr>
        <w:br w:type="page"/>
      </w:r>
    </w:p>
    <w:p w14:paraId="1FA4882E" w14:textId="77777777" w:rsidR="005A7D3C" w:rsidRPr="008120B4" w:rsidRDefault="005A7D3C" w:rsidP="005A7D3C">
      <w:pPr>
        <w:spacing w:before="55"/>
        <w:ind w:left="142"/>
        <w:jc w:val="center"/>
        <w:rPr>
          <w:rFonts w:eastAsia="Calibri" w:cs="Calibri"/>
          <w:b/>
          <w:bCs/>
          <w:spacing w:val="-1"/>
          <w:szCs w:val="20"/>
          <w:lang w:val="es-ES"/>
        </w:rPr>
      </w:pPr>
      <w:r w:rsidRPr="008120B4">
        <w:rPr>
          <w:rFonts w:eastAsia="Calibri" w:cs="Calibri"/>
          <w:b/>
          <w:bCs/>
          <w:spacing w:val="-1"/>
          <w:szCs w:val="20"/>
          <w:lang w:val="es-ES"/>
        </w:rPr>
        <w:lastRenderedPageBreak/>
        <w:t>INFORMACIÓN Y COMUNICACIÓN DEL TRATAMIENTO</w:t>
      </w:r>
    </w:p>
    <w:p w14:paraId="06090FED" w14:textId="77777777" w:rsidR="005A7D3C" w:rsidRPr="008120B4" w:rsidRDefault="005A7D3C" w:rsidP="005A7D3C">
      <w:pPr>
        <w:spacing w:before="55"/>
        <w:ind w:left="142"/>
        <w:jc w:val="center"/>
        <w:rPr>
          <w:rFonts w:eastAsia="Calibri" w:cs="Calibri"/>
          <w:b/>
          <w:bCs/>
          <w:spacing w:val="-1"/>
          <w:szCs w:val="20"/>
          <w:lang w:val="es-ES"/>
        </w:rPr>
      </w:pPr>
      <w:r w:rsidRPr="008120B4">
        <w:rPr>
          <w:rFonts w:eastAsia="Calibri" w:cs="Calibri"/>
          <w:b/>
          <w:bCs/>
          <w:spacing w:val="-1"/>
          <w:szCs w:val="20"/>
          <w:lang w:val="es-ES"/>
        </w:rPr>
        <w:t>CLÁUSULAS, CONTRATOS Y DOCUMENTOS</w:t>
      </w:r>
    </w:p>
    <w:tbl>
      <w:tblPr>
        <w:tblStyle w:val="TableNormal"/>
        <w:tblW w:w="9641" w:type="dxa"/>
        <w:tblInd w:w="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26"/>
        <w:gridCol w:w="426"/>
        <w:gridCol w:w="6520"/>
        <w:gridCol w:w="569"/>
      </w:tblGrid>
      <w:tr w:rsidR="00A22B03" w:rsidRPr="008120B4" w14:paraId="445743CB" w14:textId="77777777" w:rsidTr="00A22B03">
        <w:trPr>
          <w:trHeight w:hRule="exact" w:val="255"/>
        </w:trPr>
        <w:tc>
          <w:tcPr>
            <w:tcW w:w="2126" w:type="dxa"/>
            <w:shd w:val="clear" w:color="auto" w:fill="FFFF99"/>
            <w:vAlign w:val="center"/>
          </w:tcPr>
          <w:p w14:paraId="24B4A7F4" w14:textId="77777777" w:rsidR="00A22B03" w:rsidRPr="008120B4" w:rsidRDefault="00A22B03" w:rsidP="005A7D3C">
            <w:pPr>
              <w:pStyle w:val="TableParagraph"/>
              <w:spacing w:line="191" w:lineRule="auto"/>
              <w:ind w:right="142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Tratamiento</w:t>
            </w:r>
          </w:p>
        </w:tc>
        <w:tc>
          <w:tcPr>
            <w:tcW w:w="426" w:type="dxa"/>
            <w:shd w:val="clear" w:color="auto" w:fill="FFFF99"/>
            <w:vAlign w:val="center"/>
          </w:tcPr>
          <w:p w14:paraId="419BFF9A" w14:textId="77777777" w:rsidR="00A22B03" w:rsidRPr="008120B4" w:rsidRDefault="00A22B03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Sí/No</w:t>
            </w:r>
          </w:p>
        </w:tc>
        <w:tc>
          <w:tcPr>
            <w:tcW w:w="6520" w:type="dxa"/>
            <w:shd w:val="clear" w:color="auto" w:fill="FFFF99"/>
            <w:vAlign w:val="center"/>
          </w:tcPr>
          <w:p w14:paraId="18A9871F" w14:textId="77777777" w:rsidR="00A22B03" w:rsidRPr="008120B4" w:rsidRDefault="00A22B03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Medida aplicada</w:t>
            </w:r>
          </w:p>
        </w:tc>
        <w:tc>
          <w:tcPr>
            <w:tcW w:w="569" w:type="dxa"/>
            <w:shd w:val="clear" w:color="auto" w:fill="FFFF99"/>
            <w:vAlign w:val="center"/>
          </w:tcPr>
          <w:p w14:paraId="3AB17160" w14:textId="77777777" w:rsidR="00A22B03" w:rsidRPr="008120B4" w:rsidRDefault="00A22B03" w:rsidP="00EB1AAE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Revisar</w:t>
            </w:r>
          </w:p>
        </w:tc>
      </w:tr>
      <w:tr w:rsidR="0020583A" w:rsidRPr="008120B4" w14:paraId="573008CE" w14:textId="77777777" w:rsidTr="00A22B03">
        <w:trPr>
          <w:trHeight w:hRule="exact" w:val="255"/>
        </w:trPr>
        <w:tc>
          <w:tcPr>
            <w:tcW w:w="2126" w:type="dxa"/>
            <w:vMerge w:val="restart"/>
            <w:shd w:val="clear" w:color="auto" w:fill="auto"/>
            <w:vAlign w:val="center"/>
          </w:tcPr>
          <w:p w14:paraId="62D0AD5E" w14:textId="77777777" w:rsidR="0020583A" w:rsidRPr="008120B4" w:rsidRDefault="0020583A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  <w:r w:rsidRPr="008120B4"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  <w:t>Personal</w:t>
            </w:r>
          </w:p>
        </w:tc>
        <w:tc>
          <w:tcPr>
            <w:tcW w:w="426" w:type="dxa"/>
            <w:shd w:val="clear" w:color="auto" w:fill="auto"/>
            <w:vAlign w:val="center"/>
          </w:tcPr>
          <w:p w14:paraId="7A97DB31" w14:textId="77777777" w:rsidR="0020583A" w:rsidRPr="008120B4" w:rsidRDefault="0020583A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shd w:val="clear" w:color="auto" w:fill="auto"/>
            <w:vAlign w:val="center"/>
          </w:tcPr>
          <w:p w14:paraId="2EC0E428" w14:textId="77777777" w:rsidR="0020583A" w:rsidRPr="008120B4" w:rsidRDefault="0020583A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Publicación de la política de seguridad del personal</w:t>
            </w:r>
          </w:p>
          <w:p w14:paraId="38FDA806" w14:textId="77777777" w:rsidR="0020583A" w:rsidRPr="008120B4" w:rsidRDefault="0020583A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</w:p>
        </w:tc>
        <w:tc>
          <w:tcPr>
            <w:tcW w:w="569" w:type="dxa"/>
            <w:vAlign w:val="center"/>
          </w:tcPr>
          <w:p w14:paraId="7623D1AE" w14:textId="77777777" w:rsidR="0020583A" w:rsidRPr="008120B4" w:rsidRDefault="0020583A" w:rsidP="00EB1AAE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20583A" w:rsidRPr="008120B4" w14:paraId="006586CF" w14:textId="77777777" w:rsidTr="00A22B03">
        <w:trPr>
          <w:trHeight w:hRule="exact" w:val="255"/>
        </w:trPr>
        <w:tc>
          <w:tcPr>
            <w:tcW w:w="2126" w:type="dxa"/>
            <w:vMerge/>
            <w:shd w:val="clear" w:color="auto" w:fill="auto"/>
            <w:vAlign w:val="center"/>
          </w:tcPr>
          <w:p w14:paraId="68CEA5C5" w14:textId="77777777" w:rsidR="0020583A" w:rsidRPr="008120B4" w:rsidRDefault="0020583A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6" w:type="dxa"/>
            <w:shd w:val="clear" w:color="auto" w:fill="auto"/>
            <w:vAlign w:val="center"/>
          </w:tcPr>
          <w:p w14:paraId="5ABA55B9" w14:textId="77777777" w:rsidR="0020583A" w:rsidRPr="008120B4" w:rsidRDefault="0020583A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shd w:val="clear" w:color="auto" w:fill="auto"/>
            <w:vAlign w:val="center"/>
          </w:tcPr>
          <w:p w14:paraId="39778E46" w14:textId="77777777" w:rsidR="0020583A" w:rsidRPr="008120B4" w:rsidRDefault="0020583A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Acuerdos de confidencialidad y deber de secreto</w:t>
            </w:r>
          </w:p>
          <w:p w14:paraId="3A99D4C5" w14:textId="77777777" w:rsidR="0020583A" w:rsidRPr="008120B4" w:rsidRDefault="0020583A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</w:p>
        </w:tc>
        <w:tc>
          <w:tcPr>
            <w:tcW w:w="569" w:type="dxa"/>
            <w:vAlign w:val="center"/>
          </w:tcPr>
          <w:p w14:paraId="3A844C07" w14:textId="77777777" w:rsidR="0020583A" w:rsidRPr="008120B4" w:rsidRDefault="0020583A" w:rsidP="00EB1AAE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20583A" w:rsidRPr="008120B4" w14:paraId="5BA0939A" w14:textId="77777777" w:rsidTr="00A22B03">
        <w:trPr>
          <w:trHeight w:hRule="exact" w:val="255"/>
        </w:trPr>
        <w:tc>
          <w:tcPr>
            <w:tcW w:w="2126" w:type="dxa"/>
            <w:vMerge/>
            <w:shd w:val="clear" w:color="auto" w:fill="auto"/>
            <w:vAlign w:val="center"/>
          </w:tcPr>
          <w:p w14:paraId="51F153A4" w14:textId="77777777" w:rsidR="0020583A" w:rsidRPr="008120B4" w:rsidRDefault="0020583A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6" w:type="dxa"/>
            <w:shd w:val="clear" w:color="auto" w:fill="auto"/>
            <w:vAlign w:val="center"/>
          </w:tcPr>
          <w:p w14:paraId="3222AD5F" w14:textId="77777777" w:rsidR="0020583A" w:rsidRPr="008120B4" w:rsidRDefault="0020583A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shd w:val="clear" w:color="auto" w:fill="auto"/>
            <w:vAlign w:val="center"/>
          </w:tcPr>
          <w:p w14:paraId="7761E1DC" w14:textId="77777777" w:rsidR="0020583A" w:rsidRPr="008120B4" w:rsidRDefault="0020583A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Protocolo para resolver violaciones de la seguridad</w:t>
            </w:r>
          </w:p>
          <w:p w14:paraId="0122B8A6" w14:textId="77777777" w:rsidR="0020583A" w:rsidRPr="008120B4" w:rsidRDefault="0020583A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</w:p>
        </w:tc>
        <w:tc>
          <w:tcPr>
            <w:tcW w:w="569" w:type="dxa"/>
            <w:vAlign w:val="center"/>
          </w:tcPr>
          <w:p w14:paraId="2C12785F" w14:textId="77777777" w:rsidR="0020583A" w:rsidRPr="008120B4" w:rsidRDefault="0020583A" w:rsidP="00EB1AAE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20583A" w:rsidRPr="008120B4" w14:paraId="50D253D6" w14:textId="77777777" w:rsidTr="00A22B03">
        <w:trPr>
          <w:trHeight w:hRule="exact" w:val="255"/>
        </w:trPr>
        <w:tc>
          <w:tcPr>
            <w:tcW w:w="2126" w:type="dxa"/>
            <w:vMerge/>
            <w:shd w:val="clear" w:color="auto" w:fill="auto"/>
            <w:vAlign w:val="center"/>
          </w:tcPr>
          <w:p w14:paraId="3A4B5E0A" w14:textId="77777777" w:rsidR="0020583A" w:rsidRPr="008120B4" w:rsidRDefault="0020583A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6" w:type="dxa"/>
            <w:shd w:val="clear" w:color="auto" w:fill="auto"/>
            <w:vAlign w:val="center"/>
          </w:tcPr>
          <w:p w14:paraId="786374C1" w14:textId="77777777" w:rsidR="0020583A" w:rsidRPr="008120B4" w:rsidRDefault="0020583A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shd w:val="clear" w:color="auto" w:fill="auto"/>
            <w:vAlign w:val="center"/>
          </w:tcPr>
          <w:p w14:paraId="1A830920" w14:textId="77777777" w:rsidR="0020583A" w:rsidRPr="008120B4" w:rsidRDefault="0020583A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Protocolo para el ejercicio de los Derechos del interesado</w:t>
            </w:r>
          </w:p>
        </w:tc>
        <w:tc>
          <w:tcPr>
            <w:tcW w:w="569" w:type="dxa"/>
            <w:vAlign w:val="center"/>
          </w:tcPr>
          <w:p w14:paraId="3001D197" w14:textId="77777777" w:rsidR="0020583A" w:rsidRPr="008120B4" w:rsidRDefault="0020583A" w:rsidP="00EB1AAE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20583A" w:rsidRPr="008120B4" w14:paraId="6F6D6A96" w14:textId="77777777" w:rsidTr="00A22B03">
        <w:trPr>
          <w:trHeight w:hRule="exact" w:val="255"/>
        </w:trPr>
        <w:tc>
          <w:tcPr>
            <w:tcW w:w="2126" w:type="dxa"/>
            <w:vMerge/>
            <w:shd w:val="clear" w:color="auto" w:fill="auto"/>
            <w:vAlign w:val="center"/>
          </w:tcPr>
          <w:p w14:paraId="2FE72B9C" w14:textId="77777777" w:rsidR="0020583A" w:rsidRPr="008120B4" w:rsidRDefault="0020583A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6" w:type="dxa"/>
            <w:shd w:val="clear" w:color="auto" w:fill="auto"/>
            <w:vAlign w:val="center"/>
          </w:tcPr>
          <w:p w14:paraId="5280C49B" w14:textId="77777777" w:rsidR="0020583A" w:rsidRPr="008120B4" w:rsidRDefault="0020583A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shd w:val="clear" w:color="auto" w:fill="auto"/>
            <w:vAlign w:val="center"/>
          </w:tcPr>
          <w:p w14:paraId="31034C58" w14:textId="77777777" w:rsidR="0020583A" w:rsidRPr="008120B4" w:rsidRDefault="0020583A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Videovigilancia laboral</w:t>
            </w:r>
          </w:p>
        </w:tc>
        <w:tc>
          <w:tcPr>
            <w:tcW w:w="569" w:type="dxa"/>
            <w:vAlign w:val="center"/>
          </w:tcPr>
          <w:p w14:paraId="6694A43B" w14:textId="77777777" w:rsidR="0020583A" w:rsidRPr="008120B4" w:rsidRDefault="0020583A" w:rsidP="00EB1AAE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20583A" w:rsidRPr="008120B4" w14:paraId="76E6A637" w14:textId="77777777" w:rsidTr="00A22B03">
        <w:trPr>
          <w:trHeight w:hRule="exact" w:val="255"/>
        </w:trPr>
        <w:tc>
          <w:tcPr>
            <w:tcW w:w="2126" w:type="dxa"/>
            <w:vMerge/>
            <w:shd w:val="clear" w:color="auto" w:fill="auto"/>
            <w:vAlign w:val="center"/>
          </w:tcPr>
          <w:p w14:paraId="539EDFB2" w14:textId="77777777" w:rsidR="0020583A" w:rsidRPr="008120B4" w:rsidRDefault="0020583A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6" w:type="dxa"/>
            <w:shd w:val="clear" w:color="auto" w:fill="auto"/>
            <w:vAlign w:val="center"/>
          </w:tcPr>
          <w:p w14:paraId="10F89C63" w14:textId="77777777" w:rsidR="0020583A" w:rsidRPr="008120B4" w:rsidRDefault="0020583A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shd w:val="clear" w:color="auto" w:fill="auto"/>
            <w:vAlign w:val="center"/>
          </w:tcPr>
          <w:p w14:paraId="2C944AF2" w14:textId="77777777" w:rsidR="0020583A" w:rsidRPr="008120B4" w:rsidRDefault="0020583A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Acceso al email de los empleados</w:t>
            </w:r>
          </w:p>
        </w:tc>
        <w:tc>
          <w:tcPr>
            <w:tcW w:w="569" w:type="dxa"/>
            <w:vAlign w:val="center"/>
          </w:tcPr>
          <w:p w14:paraId="500BFC9B" w14:textId="77777777" w:rsidR="0020583A" w:rsidRPr="008120B4" w:rsidRDefault="0020583A" w:rsidP="00EB1AAE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20583A" w:rsidRPr="008120B4" w14:paraId="39F59BCF" w14:textId="77777777" w:rsidTr="00A22B03">
        <w:trPr>
          <w:trHeight w:hRule="exact" w:val="255"/>
        </w:trPr>
        <w:tc>
          <w:tcPr>
            <w:tcW w:w="2126" w:type="dxa"/>
            <w:vMerge/>
            <w:shd w:val="clear" w:color="auto" w:fill="auto"/>
            <w:vAlign w:val="center"/>
          </w:tcPr>
          <w:p w14:paraId="09837901" w14:textId="77777777" w:rsidR="0020583A" w:rsidRPr="008120B4" w:rsidRDefault="0020583A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6" w:type="dxa"/>
            <w:shd w:val="clear" w:color="auto" w:fill="auto"/>
            <w:vAlign w:val="center"/>
          </w:tcPr>
          <w:p w14:paraId="13C5D9EE" w14:textId="77777777" w:rsidR="0020583A" w:rsidRPr="008120B4" w:rsidRDefault="0020583A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shd w:val="clear" w:color="auto" w:fill="auto"/>
            <w:vAlign w:val="center"/>
          </w:tcPr>
          <w:p w14:paraId="28464CA4" w14:textId="77777777" w:rsidR="0020583A" w:rsidRPr="008120B4" w:rsidRDefault="0020583A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Tratamiento de datos de geolocalización</w:t>
            </w:r>
          </w:p>
        </w:tc>
        <w:tc>
          <w:tcPr>
            <w:tcW w:w="569" w:type="dxa"/>
            <w:vAlign w:val="center"/>
          </w:tcPr>
          <w:p w14:paraId="2BF6E681" w14:textId="77777777" w:rsidR="0020583A" w:rsidRPr="008120B4" w:rsidRDefault="0020583A" w:rsidP="00EB1AAE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20583A" w:rsidRPr="008120B4" w14:paraId="4B6DFB97" w14:textId="77777777" w:rsidTr="00A22B03">
        <w:trPr>
          <w:trHeight w:hRule="exact" w:val="255"/>
        </w:trPr>
        <w:tc>
          <w:tcPr>
            <w:tcW w:w="2126" w:type="dxa"/>
            <w:vMerge/>
            <w:shd w:val="clear" w:color="auto" w:fill="auto"/>
            <w:vAlign w:val="center"/>
          </w:tcPr>
          <w:p w14:paraId="1E672FD7" w14:textId="77777777" w:rsidR="0020583A" w:rsidRPr="008120B4" w:rsidRDefault="0020583A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6" w:type="dxa"/>
            <w:shd w:val="clear" w:color="auto" w:fill="auto"/>
            <w:vAlign w:val="center"/>
          </w:tcPr>
          <w:p w14:paraId="77A30433" w14:textId="77777777" w:rsidR="0020583A" w:rsidRPr="008120B4" w:rsidRDefault="0020583A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shd w:val="clear" w:color="auto" w:fill="auto"/>
            <w:vAlign w:val="center"/>
          </w:tcPr>
          <w:p w14:paraId="43E5021A" w14:textId="77777777" w:rsidR="0020583A" w:rsidRPr="008120B4" w:rsidRDefault="0020583A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Embargo de nóminas por Hacienda</w:t>
            </w:r>
          </w:p>
        </w:tc>
        <w:tc>
          <w:tcPr>
            <w:tcW w:w="569" w:type="dxa"/>
            <w:vAlign w:val="center"/>
          </w:tcPr>
          <w:p w14:paraId="438E76BD" w14:textId="77777777" w:rsidR="0020583A" w:rsidRPr="008120B4" w:rsidRDefault="0020583A" w:rsidP="00EB1AAE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20583A" w:rsidRPr="008120B4" w14:paraId="5D73AB1F" w14:textId="77777777" w:rsidTr="00A22B03">
        <w:trPr>
          <w:trHeight w:hRule="exact" w:val="255"/>
        </w:trPr>
        <w:tc>
          <w:tcPr>
            <w:tcW w:w="2126" w:type="dxa"/>
            <w:vMerge/>
            <w:shd w:val="clear" w:color="auto" w:fill="auto"/>
            <w:vAlign w:val="center"/>
          </w:tcPr>
          <w:p w14:paraId="55599BE8" w14:textId="77777777" w:rsidR="0020583A" w:rsidRPr="008120B4" w:rsidRDefault="0020583A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6" w:type="dxa"/>
            <w:shd w:val="clear" w:color="auto" w:fill="auto"/>
            <w:vAlign w:val="center"/>
          </w:tcPr>
          <w:p w14:paraId="69BEFB21" w14:textId="77777777" w:rsidR="0020583A" w:rsidRPr="008120B4" w:rsidRDefault="0020583A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shd w:val="clear" w:color="auto" w:fill="auto"/>
            <w:vAlign w:val="center"/>
          </w:tcPr>
          <w:p w14:paraId="5EB517C0" w14:textId="77777777" w:rsidR="0020583A" w:rsidRPr="008120B4" w:rsidRDefault="0020583A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Acta de entrega de equipos informáticos y/o digitales</w:t>
            </w:r>
          </w:p>
        </w:tc>
        <w:tc>
          <w:tcPr>
            <w:tcW w:w="569" w:type="dxa"/>
            <w:vAlign w:val="center"/>
          </w:tcPr>
          <w:p w14:paraId="645CF6C4" w14:textId="77777777" w:rsidR="0020583A" w:rsidRPr="008120B4" w:rsidRDefault="0020583A" w:rsidP="00EB1AAE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20583A" w:rsidRPr="008120B4" w14:paraId="03D2E931" w14:textId="77777777" w:rsidTr="00A22B03">
        <w:trPr>
          <w:trHeight w:hRule="exact" w:val="255"/>
        </w:trPr>
        <w:tc>
          <w:tcPr>
            <w:tcW w:w="2126" w:type="dxa"/>
            <w:vMerge/>
            <w:shd w:val="clear" w:color="auto" w:fill="auto"/>
            <w:vAlign w:val="center"/>
          </w:tcPr>
          <w:p w14:paraId="3978B002" w14:textId="77777777" w:rsidR="0020583A" w:rsidRPr="008120B4" w:rsidRDefault="0020583A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6" w:type="dxa"/>
            <w:shd w:val="clear" w:color="auto" w:fill="auto"/>
            <w:vAlign w:val="center"/>
          </w:tcPr>
          <w:p w14:paraId="66051E35" w14:textId="77777777" w:rsidR="0020583A" w:rsidRPr="008120B4" w:rsidRDefault="0020583A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shd w:val="clear" w:color="auto" w:fill="auto"/>
            <w:vAlign w:val="center"/>
          </w:tcPr>
          <w:p w14:paraId="6D64BD27" w14:textId="77777777" w:rsidR="0020583A" w:rsidRPr="008120B4" w:rsidRDefault="0020583A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 xml:space="preserve">Autorización para usar el certificado digital </w:t>
            </w:r>
          </w:p>
        </w:tc>
        <w:tc>
          <w:tcPr>
            <w:tcW w:w="569" w:type="dxa"/>
            <w:vAlign w:val="center"/>
          </w:tcPr>
          <w:p w14:paraId="4CB98292" w14:textId="77777777" w:rsidR="0020583A" w:rsidRPr="008120B4" w:rsidRDefault="0020583A" w:rsidP="00EB1AAE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20583A" w:rsidRPr="008120B4" w14:paraId="471B1FE7" w14:textId="77777777" w:rsidTr="00A22B03">
        <w:trPr>
          <w:trHeight w:hRule="exact" w:val="255"/>
        </w:trPr>
        <w:tc>
          <w:tcPr>
            <w:tcW w:w="2126" w:type="dxa"/>
            <w:vMerge/>
            <w:shd w:val="clear" w:color="auto" w:fill="auto"/>
            <w:vAlign w:val="center"/>
          </w:tcPr>
          <w:p w14:paraId="4D48C196" w14:textId="77777777" w:rsidR="0020583A" w:rsidRPr="008120B4" w:rsidRDefault="0020583A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6" w:type="dxa"/>
            <w:shd w:val="clear" w:color="auto" w:fill="auto"/>
            <w:vAlign w:val="center"/>
          </w:tcPr>
          <w:p w14:paraId="7B376796" w14:textId="77777777" w:rsidR="0020583A" w:rsidRPr="008120B4" w:rsidRDefault="0020583A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shd w:val="clear" w:color="auto" w:fill="auto"/>
            <w:vAlign w:val="center"/>
          </w:tcPr>
          <w:p w14:paraId="178DEC5E" w14:textId="77777777" w:rsidR="0020583A" w:rsidRPr="008120B4" w:rsidRDefault="0020583A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Acceso a la alarma con huella dactilar</w:t>
            </w:r>
          </w:p>
        </w:tc>
        <w:tc>
          <w:tcPr>
            <w:tcW w:w="569" w:type="dxa"/>
            <w:vAlign w:val="center"/>
          </w:tcPr>
          <w:p w14:paraId="3AB183D4" w14:textId="77777777" w:rsidR="0020583A" w:rsidRPr="008120B4" w:rsidRDefault="0020583A" w:rsidP="00EB1AAE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20583A" w:rsidRPr="008120B4" w14:paraId="05EBF10A" w14:textId="77777777" w:rsidTr="00A22B03">
        <w:trPr>
          <w:trHeight w:hRule="exact" w:val="255"/>
        </w:trPr>
        <w:tc>
          <w:tcPr>
            <w:tcW w:w="2126" w:type="dxa"/>
            <w:vMerge/>
            <w:shd w:val="clear" w:color="auto" w:fill="auto"/>
            <w:vAlign w:val="center"/>
          </w:tcPr>
          <w:p w14:paraId="76A3AA1F" w14:textId="77777777" w:rsidR="0020583A" w:rsidRPr="008120B4" w:rsidRDefault="0020583A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6" w:type="dxa"/>
            <w:shd w:val="clear" w:color="auto" w:fill="auto"/>
            <w:vAlign w:val="center"/>
          </w:tcPr>
          <w:p w14:paraId="7FC252DB" w14:textId="77777777" w:rsidR="0020583A" w:rsidRPr="008120B4" w:rsidRDefault="0020583A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shd w:val="clear" w:color="auto" w:fill="auto"/>
            <w:vAlign w:val="center"/>
          </w:tcPr>
          <w:p w14:paraId="5CF19577" w14:textId="77777777" w:rsidR="0020583A" w:rsidRPr="008120B4" w:rsidRDefault="0020583A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 xml:space="preserve">Creación de grupos de </w:t>
            </w:r>
            <w:proofErr w:type="spellStart"/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Whatsapp</w:t>
            </w:r>
            <w:proofErr w:type="spellEnd"/>
          </w:p>
        </w:tc>
        <w:tc>
          <w:tcPr>
            <w:tcW w:w="569" w:type="dxa"/>
            <w:vAlign w:val="center"/>
          </w:tcPr>
          <w:p w14:paraId="3AFFE473" w14:textId="77777777" w:rsidR="0020583A" w:rsidRPr="008120B4" w:rsidRDefault="0020583A" w:rsidP="00EB1AAE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20583A" w:rsidRPr="008120B4" w14:paraId="7F432429" w14:textId="77777777" w:rsidTr="00A22B03">
        <w:trPr>
          <w:trHeight w:hRule="exact" w:val="255"/>
        </w:trPr>
        <w:tc>
          <w:tcPr>
            <w:tcW w:w="2126" w:type="dxa"/>
            <w:vMerge/>
            <w:shd w:val="clear" w:color="auto" w:fill="auto"/>
            <w:vAlign w:val="center"/>
          </w:tcPr>
          <w:p w14:paraId="478AB744" w14:textId="77777777" w:rsidR="0020583A" w:rsidRPr="008120B4" w:rsidRDefault="0020583A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6" w:type="dxa"/>
            <w:shd w:val="clear" w:color="auto" w:fill="auto"/>
            <w:vAlign w:val="center"/>
          </w:tcPr>
          <w:p w14:paraId="2FA5931B" w14:textId="77777777" w:rsidR="0020583A" w:rsidRPr="008120B4" w:rsidRDefault="0020583A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shd w:val="clear" w:color="auto" w:fill="auto"/>
            <w:vAlign w:val="center"/>
          </w:tcPr>
          <w:p w14:paraId="7E093FC2" w14:textId="77777777" w:rsidR="0020583A" w:rsidRPr="008120B4" w:rsidRDefault="0020583A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Datos de trabajadores de empresas subcontratadas</w:t>
            </w:r>
          </w:p>
        </w:tc>
        <w:tc>
          <w:tcPr>
            <w:tcW w:w="569" w:type="dxa"/>
            <w:vAlign w:val="center"/>
          </w:tcPr>
          <w:p w14:paraId="43DFE438" w14:textId="77777777" w:rsidR="0020583A" w:rsidRPr="008120B4" w:rsidRDefault="0020583A" w:rsidP="00EB1AAE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20583A" w:rsidRPr="008120B4" w14:paraId="2137A879" w14:textId="77777777" w:rsidTr="00A22B03">
        <w:trPr>
          <w:trHeight w:hRule="exact" w:val="255"/>
        </w:trPr>
        <w:tc>
          <w:tcPr>
            <w:tcW w:w="2126" w:type="dxa"/>
            <w:vMerge/>
            <w:shd w:val="clear" w:color="auto" w:fill="auto"/>
            <w:vAlign w:val="center"/>
          </w:tcPr>
          <w:p w14:paraId="4DCF47B5" w14:textId="77777777" w:rsidR="0020583A" w:rsidRPr="008120B4" w:rsidRDefault="0020583A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6" w:type="dxa"/>
            <w:shd w:val="clear" w:color="auto" w:fill="auto"/>
            <w:vAlign w:val="center"/>
          </w:tcPr>
          <w:p w14:paraId="23FECCB0" w14:textId="77777777" w:rsidR="0020583A" w:rsidRPr="008120B4" w:rsidRDefault="0020583A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shd w:val="clear" w:color="auto" w:fill="auto"/>
            <w:vAlign w:val="center"/>
          </w:tcPr>
          <w:p w14:paraId="00FF3EED" w14:textId="77777777" w:rsidR="0020583A" w:rsidRPr="008120B4" w:rsidRDefault="0020583A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Representantes/Delegados de trabajadores</w:t>
            </w:r>
          </w:p>
        </w:tc>
        <w:tc>
          <w:tcPr>
            <w:tcW w:w="569" w:type="dxa"/>
            <w:vAlign w:val="center"/>
          </w:tcPr>
          <w:p w14:paraId="5B1DCC68" w14:textId="77777777" w:rsidR="0020583A" w:rsidRPr="008120B4" w:rsidRDefault="0020583A" w:rsidP="00EB1AAE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20583A" w:rsidRPr="008120B4" w14:paraId="7394BB87" w14:textId="77777777" w:rsidTr="00A22B03">
        <w:trPr>
          <w:trHeight w:hRule="exact" w:val="255"/>
        </w:trPr>
        <w:tc>
          <w:tcPr>
            <w:tcW w:w="2126" w:type="dxa"/>
            <w:vMerge/>
            <w:shd w:val="clear" w:color="auto" w:fill="auto"/>
            <w:vAlign w:val="center"/>
          </w:tcPr>
          <w:p w14:paraId="6F46DE1B" w14:textId="77777777" w:rsidR="0020583A" w:rsidRPr="008120B4" w:rsidRDefault="0020583A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6" w:type="dxa"/>
            <w:shd w:val="clear" w:color="auto" w:fill="auto"/>
            <w:vAlign w:val="center"/>
          </w:tcPr>
          <w:p w14:paraId="0CC39BD6" w14:textId="77777777" w:rsidR="0020583A" w:rsidRPr="008120B4" w:rsidRDefault="0020583A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shd w:val="clear" w:color="auto" w:fill="auto"/>
            <w:vAlign w:val="center"/>
          </w:tcPr>
          <w:p w14:paraId="473E151E" w14:textId="77777777" w:rsidR="0020583A" w:rsidRPr="008120B4" w:rsidRDefault="0020583A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</w:p>
        </w:tc>
        <w:tc>
          <w:tcPr>
            <w:tcW w:w="569" w:type="dxa"/>
            <w:vAlign w:val="center"/>
          </w:tcPr>
          <w:p w14:paraId="33BCF877" w14:textId="77777777" w:rsidR="0020583A" w:rsidRPr="008120B4" w:rsidRDefault="0020583A" w:rsidP="00EB1AAE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20583A" w:rsidRPr="008120B4" w14:paraId="7306F8D1" w14:textId="77777777" w:rsidTr="00A22B03">
        <w:trPr>
          <w:trHeight w:hRule="exact" w:val="255"/>
        </w:trPr>
        <w:tc>
          <w:tcPr>
            <w:tcW w:w="2126" w:type="dxa"/>
            <w:vMerge/>
            <w:shd w:val="clear" w:color="auto" w:fill="auto"/>
            <w:vAlign w:val="center"/>
          </w:tcPr>
          <w:p w14:paraId="2BEB2321" w14:textId="77777777" w:rsidR="0020583A" w:rsidRPr="008120B4" w:rsidRDefault="0020583A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6" w:type="dxa"/>
            <w:shd w:val="clear" w:color="auto" w:fill="auto"/>
            <w:vAlign w:val="center"/>
          </w:tcPr>
          <w:p w14:paraId="76AF70D7" w14:textId="77777777" w:rsidR="0020583A" w:rsidRPr="008120B4" w:rsidRDefault="0020583A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shd w:val="clear" w:color="auto" w:fill="auto"/>
            <w:vAlign w:val="center"/>
          </w:tcPr>
          <w:p w14:paraId="4388EFBA" w14:textId="77777777" w:rsidR="0020583A" w:rsidRPr="008120B4" w:rsidRDefault="0020583A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</w:p>
        </w:tc>
        <w:tc>
          <w:tcPr>
            <w:tcW w:w="569" w:type="dxa"/>
            <w:vAlign w:val="center"/>
          </w:tcPr>
          <w:p w14:paraId="776183B7" w14:textId="77777777" w:rsidR="0020583A" w:rsidRPr="008120B4" w:rsidRDefault="0020583A" w:rsidP="00EB1AAE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20583A" w:rsidRPr="008120B4" w14:paraId="6E696569" w14:textId="77777777" w:rsidTr="00A22B03">
        <w:trPr>
          <w:trHeight w:hRule="exact" w:val="255"/>
        </w:trPr>
        <w:tc>
          <w:tcPr>
            <w:tcW w:w="2126" w:type="dxa"/>
            <w:vMerge/>
            <w:shd w:val="clear" w:color="auto" w:fill="auto"/>
            <w:vAlign w:val="center"/>
          </w:tcPr>
          <w:p w14:paraId="6D845525" w14:textId="77777777" w:rsidR="0020583A" w:rsidRPr="008120B4" w:rsidRDefault="0020583A" w:rsidP="005A7D3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6" w:type="dxa"/>
            <w:shd w:val="clear" w:color="auto" w:fill="auto"/>
            <w:vAlign w:val="center"/>
          </w:tcPr>
          <w:p w14:paraId="08C369F3" w14:textId="77777777" w:rsidR="0020583A" w:rsidRPr="008120B4" w:rsidRDefault="0020583A" w:rsidP="005A7D3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shd w:val="clear" w:color="auto" w:fill="auto"/>
            <w:vAlign w:val="center"/>
          </w:tcPr>
          <w:p w14:paraId="4BC44C58" w14:textId="77777777" w:rsidR="0020583A" w:rsidRPr="008120B4" w:rsidRDefault="0020583A" w:rsidP="005A7D3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</w:p>
        </w:tc>
        <w:tc>
          <w:tcPr>
            <w:tcW w:w="569" w:type="dxa"/>
            <w:vAlign w:val="center"/>
          </w:tcPr>
          <w:p w14:paraId="44B1A73B" w14:textId="77777777" w:rsidR="0020583A" w:rsidRPr="008120B4" w:rsidRDefault="0020583A" w:rsidP="00EB1AAE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</w:tbl>
    <w:p w14:paraId="5C646B53" w14:textId="77777777" w:rsidR="0020583A" w:rsidRPr="008120B4" w:rsidRDefault="0020583A" w:rsidP="005A7D3C">
      <w:pPr>
        <w:spacing w:before="55"/>
        <w:ind w:left="142"/>
        <w:jc w:val="center"/>
        <w:rPr>
          <w:rFonts w:eastAsia="Calibri" w:cs="Calibri"/>
          <w:b/>
          <w:bCs/>
          <w:spacing w:val="-1"/>
          <w:szCs w:val="20"/>
          <w:lang w:val="es-ES"/>
        </w:rPr>
      </w:pPr>
    </w:p>
    <w:tbl>
      <w:tblPr>
        <w:tblStyle w:val="TableNormal"/>
        <w:tblW w:w="9641" w:type="dxa"/>
        <w:tblInd w:w="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26"/>
        <w:gridCol w:w="426"/>
        <w:gridCol w:w="6520"/>
        <w:gridCol w:w="569"/>
      </w:tblGrid>
      <w:tr w:rsidR="0020583A" w:rsidRPr="008120B4" w14:paraId="0A86C1D8" w14:textId="77777777" w:rsidTr="0020583A">
        <w:trPr>
          <w:trHeight w:hRule="exact" w:val="255"/>
        </w:trPr>
        <w:tc>
          <w:tcPr>
            <w:tcW w:w="2126" w:type="dxa"/>
            <w:vMerge w:val="restart"/>
            <w:shd w:val="clear" w:color="auto" w:fill="auto"/>
            <w:vAlign w:val="center"/>
          </w:tcPr>
          <w:p w14:paraId="13762480" w14:textId="77777777" w:rsidR="0020583A" w:rsidRPr="008120B4" w:rsidRDefault="0020583A" w:rsidP="0020583A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  <w:r w:rsidRPr="008120B4"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  <w:t>Acceso a instalaciones</w:t>
            </w:r>
          </w:p>
          <w:p w14:paraId="3662F1B5" w14:textId="77777777" w:rsidR="0020583A" w:rsidRPr="008120B4" w:rsidRDefault="0020583A" w:rsidP="0020583A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6" w:type="dxa"/>
            <w:shd w:val="clear" w:color="auto" w:fill="auto"/>
            <w:vAlign w:val="center"/>
          </w:tcPr>
          <w:p w14:paraId="0CDF70DE" w14:textId="77777777" w:rsidR="0020583A" w:rsidRPr="008120B4" w:rsidRDefault="0020583A" w:rsidP="0020583A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shd w:val="clear" w:color="auto" w:fill="auto"/>
            <w:vAlign w:val="center"/>
          </w:tcPr>
          <w:p w14:paraId="72F9AC64" w14:textId="77777777" w:rsidR="0020583A" w:rsidRPr="008120B4" w:rsidRDefault="0020583A" w:rsidP="0020583A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Control de acceso a con recogida de datos personales (propia empresa)</w:t>
            </w:r>
          </w:p>
        </w:tc>
        <w:tc>
          <w:tcPr>
            <w:tcW w:w="569" w:type="dxa"/>
            <w:vAlign w:val="center"/>
          </w:tcPr>
          <w:p w14:paraId="6F577DEC" w14:textId="77777777" w:rsidR="0020583A" w:rsidRPr="008120B4" w:rsidRDefault="0020583A" w:rsidP="0020583A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20583A" w:rsidRPr="008120B4" w14:paraId="65612693" w14:textId="77777777" w:rsidTr="0020583A">
        <w:trPr>
          <w:trHeight w:hRule="exact" w:val="255"/>
        </w:trPr>
        <w:tc>
          <w:tcPr>
            <w:tcW w:w="2126" w:type="dxa"/>
            <w:vMerge/>
            <w:shd w:val="clear" w:color="auto" w:fill="auto"/>
            <w:vAlign w:val="center"/>
          </w:tcPr>
          <w:p w14:paraId="6EC73FBA" w14:textId="77777777" w:rsidR="0020583A" w:rsidRPr="008120B4" w:rsidRDefault="0020583A" w:rsidP="0020583A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6" w:type="dxa"/>
            <w:shd w:val="clear" w:color="auto" w:fill="auto"/>
            <w:vAlign w:val="center"/>
          </w:tcPr>
          <w:p w14:paraId="6CE4AE9D" w14:textId="77777777" w:rsidR="0020583A" w:rsidRPr="008120B4" w:rsidRDefault="0020583A" w:rsidP="0020583A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shd w:val="clear" w:color="auto" w:fill="auto"/>
            <w:vAlign w:val="center"/>
          </w:tcPr>
          <w:p w14:paraId="1C0BBA8B" w14:textId="77777777" w:rsidR="0020583A" w:rsidRPr="008120B4" w:rsidRDefault="0020583A" w:rsidP="0020583A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Control de acceso a con recogida de datos personales (empresa externa)</w:t>
            </w:r>
          </w:p>
        </w:tc>
        <w:tc>
          <w:tcPr>
            <w:tcW w:w="569" w:type="dxa"/>
            <w:vAlign w:val="center"/>
          </w:tcPr>
          <w:p w14:paraId="09002391" w14:textId="77777777" w:rsidR="0020583A" w:rsidRPr="008120B4" w:rsidRDefault="0020583A" w:rsidP="0020583A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20583A" w:rsidRPr="008120B4" w14:paraId="16ACF556" w14:textId="77777777" w:rsidTr="0020583A">
        <w:trPr>
          <w:trHeight w:hRule="exact" w:val="255"/>
        </w:trPr>
        <w:tc>
          <w:tcPr>
            <w:tcW w:w="2126" w:type="dxa"/>
            <w:vMerge/>
            <w:shd w:val="clear" w:color="auto" w:fill="auto"/>
            <w:vAlign w:val="center"/>
          </w:tcPr>
          <w:p w14:paraId="5B11B862" w14:textId="77777777" w:rsidR="0020583A" w:rsidRPr="008120B4" w:rsidRDefault="0020583A" w:rsidP="0020583A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6" w:type="dxa"/>
            <w:shd w:val="clear" w:color="auto" w:fill="auto"/>
            <w:vAlign w:val="center"/>
          </w:tcPr>
          <w:p w14:paraId="51DB5F6B" w14:textId="77777777" w:rsidR="0020583A" w:rsidRPr="008120B4" w:rsidRDefault="0020583A" w:rsidP="0020583A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shd w:val="clear" w:color="auto" w:fill="auto"/>
            <w:vAlign w:val="center"/>
          </w:tcPr>
          <w:p w14:paraId="67E86136" w14:textId="77777777" w:rsidR="0020583A" w:rsidRPr="008120B4" w:rsidRDefault="0020583A" w:rsidP="0020583A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Videovigilancia (acceso a imágenes por la propia empresa)</w:t>
            </w:r>
          </w:p>
        </w:tc>
        <w:tc>
          <w:tcPr>
            <w:tcW w:w="569" w:type="dxa"/>
            <w:vAlign w:val="center"/>
          </w:tcPr>
          <w:p w14:paraId="58E6508C" w14:textId="77777777" w:rsidR="0020583A" w:rsidRPr="008120B4" w:rsidRDefault="0020583A" w:rsidP="0020583A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20583A" w:rsidRPr="008120B4" w14:paraId="00B727F4" w14:textId="77777777" w:rsidTr="0020583A">
        <w:trPr>
          <w:trHeight w:hRule="exact" w:val="255"/>
        </w:trPr>
        <w:tc>
          <w:tcPr>
            <w:tcW w:w="2126" w:type="dxa"/>
            <w:vMerge/>
            <w:shd w:val="clear" w:color="auto" w:fill="auto"/>
            <w:vAlign w:val="center"/>
          </w:tcPr>
          <w:p w14:paraId="044C9BFE" w14:textId="77777777" w:rsidR="0020583A" w:rsidRPr="008120B4" w:rsidRDefault="0020583A" w:rsidP="0020583A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6" w:type="dxa"/>
            <w:shd w:val="clear" w:color="auto" w:fill="auto"/>
            <w:vAlign w:val="center"/>
          </w:tcPr>
          <w:p w14:paraId="0A091826" w14:textId="77777777" w:rsidR="0020583A" w:rsidRPr="008120B4" w:rsidRDefault="0020583A" w:rsidP="0020583A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shd w:val="clear" w:color="auto" w:fill="auto"/>
            <w:vAlign w:val="center"/>
          </w:tcPr>
          <w:p w14:paraId="19F0181D" w14:textId="77777777" w:rsidR="0020583A" w:rsidRPr="008120B4" w:rsidRDefault="0020583A" w:rsidP="0020583A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Videovigilancia (acceso a imágenes por empresa externa)</w:t>
            </w:r>
          </w:p>
        </w:tc>
        <w:tc>
          <w:tcPr>
            <w:tcW w:w="569" w:type="dxa"/>
            <w:vAlign w:val="center"/>
          </w:tcPr>
          <w:p w14:paraId="2AD9CDC1" w14:textId="77777777" w:rsidR="0020583A" w:rsidRPr="008120B4" w:rsidRDefault="0020583A" w:rsidP="0020583A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20583A" w:rsidRPr="008120B4" w14:paraId="23AAAECD" w14:textId="77777777" w:rsidTr="0020583A">
        <w:trPr>
          <w:trHeight w:hRule="exact" w:val="255"/>
        </w:trPr>
        <w:tc>
          <w:tcPr>
            <w:tcW w:w="2126" w:type="dxa"/>
            <w:vMerge/>
            <w:shd w:val="clear" w:color="auto" w:fill="auto"/>
            <w:vAlign w:val="center"/>
          </w:tcPr>
          <w:p w14:paraId="0D847005" w14:textId="77777777" w:rsidR="0020583A" w:rsidRPr="008120B4" w:rsidRDefault="0020583A" w:rsidP="0020583A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6" w:type="dxa"/>
            <w:shd w:val="clear" w:color="auto" w:fill="auto"/>
            <w:vAlign w:val="center"/>
          </w:tcPr>
          <w:p w14:paraId="2CCA2205" w14:textId="77777777" w:rsidR="0020583A" w:rsidRPr="008120B4" w:rsidRDefault="0020583A" w:rsidP="0020583A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shd w:val="clear" w:color="auto" w:fill="auto"/>
            <w:vAlign w:val="center"/>
          </w:tcPr>
          <w:p w14:paraId="6187F39E" w14:textId="77777777" w:rsidR="0020583A" w:rsidRPr="008120B4" w:rsidRDefault="0020583A" w:rsidP="0020583A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</w:p>
        </w:tc>
        <w:tc>
          <w:tcPr>
            <w:tcW w:w="569" w:type="dxa"/>
            <w:vAlign w:val="center"/>
          </w:tcPr>
          <w:p w14:paraId="3799D5C5" w14:textId="77777777" w:rsidR="0020583A" w:rsidRPr="008120B4" w:rsidRDefault="0020583A" w:rsidP="0020583A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20583A" w:rsidRPr="008120B4" w14:paraId="008D0A47" w14:textId="77777777" w:rsidTr="0020583A">
        <w:trPr>
          <w:trHeight w:hRule="exact" w:val="255"/>
        </w:trPr>
        <w:tc>
          <w:tcPr>
            <w:tcW w:w="2126" w:type="dxa"/>
            <w:vMerge/>
            <w:shd w:val="clear" w:color="auto" w:fill="auto"/>
            <w:vAlign w:val="center"/>
          </w:tcPr>
          <w:p w14:paraId="6600A5D8" w14:textId="77777777" w:rsidR="0020583A" w:rsidRPr="008120B4" w:rsidRDefault="0020583A" w:rsidP="0020583A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6" w:type="dxa"/>
            <w:shd w:val="clear" w:color="auto" w:fill="auto"/>
            <w:vAlign w:val="center"/>
          </w:tcPr>
          <w:p w14:paraId="41E73239" w14:textId="77777777" w:rsidR="0020583A" w:rsidRPr="008120B4" w:rsidRDefault="0020583A" w:rsidP="0020583A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shd w:val="clear" w:color="auto" w:fill="auto"/>
            <w:vAlign w:val="center"/>
          </w:tcPr>
          <w:p w14:paraId="5D7E9DFB" w14:textId="77777777" w:rsidR="0020583A" w:rsidRPr="008120B4" w:rsidRDefault="0020583A" w:rsidP="0020583A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</w:p>
        </w:tc>
        <w:tc>
          <w:tcPr>
            <w:tcW w:w="569" w:type="dxa"/>
            <w:vAlign w:val="center"/>
          </w:tcPr>
          <w:p w14:paraId="5D7F87E3" w14:textId="77777777" w:rsidR="0020583A" w:rsidRPr="008120B4" w:rsidRDefault="0020583A" w:rsidP="0020583A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20583A" w:rsidRPr="008120B4" w14:paraId="14046232" w14:textId="77777777" w:rsidTr="0020583A">
        <w:trPr>
          <w:trHeight w:hRule="exact" w:val="255"/>
        </w:trPr>
        <w:tc>
          <w:tcPr>
            <w:tcW w:w="2126" w:type="dxa"/>
            <w:vMerge/>
            <w:shd w:val="clear" w:color="auto" w:fill="auto"/>
            <w:vAlign w:val="center"/>
          </w:tcPr>
          <w:p w14:paraId="3DCFEE1B" w14:textId="77777777" w:rsidR="0020583A" w:rsidRPr="008120B4" w:rsidRDefault="0020583A" w:rsidP="0020583A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6" w:type="dxa"/>
            <w:shd w:val="clear" w:color="auto" w:fill="auto"/>
            <w:vAlign w:val="center"/>
          </w:tcPr>
          <w:p w14:paraId="6CEE5102" w14:textId="77777777" w:rsidR="0020583A" w:rsidRPr="008120B4" w:rsidRDefault="0020583A" w:rsidP="0020583A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shd w:val="clear" w:color="auto" w:fill="auto"/>
            <w:vAlign w:val="center"/>
          </w:tcPr>
          <w:p w14:paraId="0DA69ECF" w14:textId="77777777" w:rsidR="0020583A" w:rsidRPr="008120B4" w:rsidRDefault="0020583A" w:rsidP="0020583A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</w:p>
        </w:tc>
        <w:tc>
          <w:tcPr>
            <w:tcW w:w="569" w:type="dxa"/>
            <w:vAlign w:val="center"/>
          </w:tcPr>
          <w:p w14:paraId="4C272006" w14:textId="77777777" w:rsidR="0020583A" w:rsidRPr="008120B4" w:rsidRDefault="0020583A" w:rsidP="0020583A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</w:tbl>
    <w:p w14:paraId="0737CDBE" w14:textId="77777777" w:rsidR="0020583A" w:rsidRPr="008120B4" w:rsidRDefault="0020583A" w:rsidP="005A7D3C">
      <w:pPr>
        <w:spacing w:before="55"/>
        <w:ind w:left="142"/>
        <w:jc w:val="center"/>
        <w:rPr>
          <w:rFonts w:eastAsia="Calibri" w:cs="Calibri"/>
          <w:b/>
          <w:bCs/>
          <w:spacing w:val="-1"/>
          <w:szCs w:val="20"/>
          <w:lang w:val="es-ES"/>
        </w:rPr>
      </w:pPr>
    </w:p>
    <w:tbl>
      <w:tblPr>
        <w:tblStyle w:val="TableNormal"/>
        <w:tblW w:w="9641" w:type="dxa"/>
        <w:tblInd w:w="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26"/>
        <w:gridCol w:w="426"/>
        <w:gridCol w:w="6520"/>
        <w:gridCol w:w="569"/>
      </w:tblGrid>
      <w:tr w:rsidR="0020583A" w:rsidRPr="008120B4" w14:paraId="01A9B5AA" w14:textId="77777777" w:rsidTr="0020583A">
        <w:trPr>
          <w:trHeight w:hRule="exact" w:val="255"/>
        </w:trPr>
        <w:tc>
          <w:tcPr>
            <w:tcW w:w="2126" w:type="dxa"/>
            <w:vMerge w:val="restart"/>
            <w:shd w:val="clear" w:color="auto" w:fill="auto"/>
            <w:vAlign w:val="center"/>
          </w:tcPr>
          <w:p w14:paraId="02DCA0A2" w14:textId="77777777" w:rsidR="0020583A" w:rsidRPr="008120B4" w:rsidRDefault="0020583A" w:rsidP="0020583A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  <w:r w:rsidRPr="008120B4"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  <w:t>Recogida de datos</w:t>
            </w:r>
          </w:p>
        </w:tc>
        <w:tc>
          <w:tcPr>
            <w:tcW w:w="426" w:type="dxa"/>
            <w:shd w:val="clear" w:color="auto" w:fill="auto"/>
            <w:vAlign w:val="center"/>
          </w:tcPr>
          <w:p w14:paraId="650B1993" w14:textId="77777777" w:rsidR="0020583A" w:rsidRPr="008120B4" w:rsidRDefault="0020583A" w:rsidP="0020583A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shd w:val="clear" w:color="auto" w:fill="auto"/>
            <w:vAlign w:val="center"/>
          </w:tcPr>
          <w:p w14:paraId="75E11B7B" w14:textId="77777777" w:rsidR="0020583A" w:rsidRPr="008120B4" w:rsidRDefault="0020583A" w:rsidP="0020583A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Consentimiento explícito (contactos)</w:t>
            </w:r>
          </w:p>
        </w:tc>
        <w:tc>
          <w:tcPr>
            <w:tcW w:w="569" w:type="dxa"/>
            <w:vAlign w:val="center"/>
          </w:tcPr>
          <w:p w14:paraId="57E830EC" w14:textId="77777777" w:rsidR="0020583A" w:rsidRPr="008120B4" w:rsidRDefault="0020583A" w:rsidP="0020583A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20583A" w:rsidRPr="008120B4" w14:paraId="4A9477C7" w14:textId="77777777" w:rsidTr="0020583A">
        <w:trPr>
          <w:trHeight w:hRule="exact" w:val="255"/>
        </w:trPr>
        <w:tc>
          <w:tcPr>
            <w:tcW w:w="2126" w:type="dxa"/>
            <w:vMerge/>
            <w:shd w:val="clear" w:color="auto" w:fill="auto"/>
            <w:vAlign w:val="center"/>
          </w:tcPr>
          <w:p w14:paraId="66AAEBC2" w14:textId="77777777" w:rsidR="0020583A" w:rsidRPr="008120B4" w:rsidRDefault="0020583A" w:rsidP="0020583A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6" w:type="dxa"/>
            <w:shd w:val="clear" w:color="auto" w:fill="auto"/>
            <w:vAlign w:val="center"/>
          </w:tcPr>
          <w:p w14:paraId="462369BD" w14:textId="77777777" w:rsidR="0020583A" w:rsidRPr="008120B4" w:rsidRDefault="0020583A" w:rsidP="0020583A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shd w:val="clear" w:color="auto" w:fill="auto"/>
            <w:vAlign w:val="center"/>
          </w:tcPr>
          <w:p w14:paraId="579C4B0E" w14:textId="77777777" w:rsidR="0020583A" w:rsidRPr="008120B4" w:rsidRDefault="0020583A" w:rsidP="0020583A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Consentimiento explícito (presupuestos, pedidos, facturas)</w:t>
            </w:r>
          </w:p>
        </w:tc>
        <w:tc>
          <w:tcPr>
            <w:tcW w:w="569" w:type="dxa"/>
            <w:vAlign w:val="center"/>
          </w:tcPr>
          <w:p w14:paraId="21F8384C" w14:textId="77777777" w:rsidR="0020583A" w:rsidRPr="008120B4" w:rsidRDefault="0020583A" w:rsidP="0020583A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20583A" w:rsidRPr="008120B4" w14:paraId="4FA54585" w14:textId="77777777" w:rsidTr="0020583A">
        <w:trPr>
          <w:trHeight w:hRule="exact" w:val="255"/>
        </w:trPr>
        <w:tc>
          <w:tcPr>
            <w:tcW w:w="2126" w:type="dxa"/>
            <w:vMerge/>
            <w:shd w:val="clear" w:color="auto" w:fill="auto"/>
            <w:vAlign w:val="center"/>
          </w:tcPr>
          <w:p w14:paraId="3CC3E1AA" w14:textId="77777777" w:rsidR="0020583A" w:rsidRPr="008120B4" w:rsidRDefault="0020583A" w:rsidP="0020583A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6" w:type="dxa"/>
            <w:shd w:val="clear" w:color="auto" w:fill="auto"/>
            <w:vAlign w:val="center"/>
          </w:tcPr>
          <w:p w14:paraId="41B4FE77" w14:textId="77777777" w:rsidR="0020583A" w:rsidRPr="008120B4" w:rsidRDefault="0020583A" w:rsidP="0020583A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shd w:val="clear" w:color="auto" w:fill="auto"/>
            <w:vAlign w:val="center"/>
          </w:tcPr>
          <w:p w14:paraId="5792EE8D" w14:textId="77777777" w:rsidR="0020583A" w:rsidRPr="008120B4" w:rsidRDefault="0020583A" w:rsidP="0020583A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Consentimiento explícito (formulario de inscripción)</w:t>
            </w:r>
          </w:p>
        </w:tc>
        <w:tc>
          <w:tcPr>
            <w:tcW w:w="569" w:type="dxa"/>
            <w:vAlign w:val="center"/>
          </w:tcPr>
          <w:p w14:paraId="3AD67077" w14:textId="77777777" w:rsidR="0020583A" w:rsidRPr="008120B4" w:rsidRDefault="0020583A" w:rsidP="0020583A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20583A" w:rsidRPr="008120B4" w14:paraId="4B4B1192" w14:textId="77777777" w:rsidTr="0020583A">
        <w:trPr>
          <w:trHeight w:hRule="exact" w:val="255"/>
        </w:trPr>
        <w:tc>
          <w:tcPr>
            <w:tcW w:w="2126" w:type="dxa"/>
            <w:vMerge/>
            <w:shd w:val="clear" w:color="auto" w:fill="auto"/>
            <w:vAlign w:val="center"/>
          </w:tcPr>
          <w:p w14:paraId="1268D350" w14:textId="77777777" w:rsidR="0020583A" w:rsidRPr="008120B4" w:rsidRDefault="0020583A" w:rsidP="0020583A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6" w:type="dxa"/>
            <w:shd w:val="clear" w:color="auto" w:fill="auto"/>
            <w:vAlign w:val="center"/>
          </w:tcPr>
          <w:p w14:paraId="5A7F6F4A" w14:textId="77777777" w:rsidR="0020583A" w:rsidRPr="008120B4" w:rsidRDefault="0020583A" w:rsidP="0020583A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shd w:val="clear" w:color="auto" w:fill="auto"/>
            <w:vAlign w:val="center"/>
          </w:tcPr>
          <w:p w14:paraId="65DD51CE" w14:textId="77777777" w:rsidR="0020583A" w:rsidRPr="008120B4" w:rsidRDefault="0020583A" w:rsidP="0020583A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Consentimiento explícito (listas de difusión)</w:t>
            </w:r>
          </w:p>
        </w:tc>
        <w:tc>
          <w:tcPr>
            <w:tcW w:w="569" w:type="dxa"/>
            <w:vAlign w:val="center"/>
          </w:tcPr>
          <w:p w14:paraId="76984990" w14:textId="77777777" w:rsidR="0020583A" w:rsidRPr="008120B4" w:rsidRDefault="0020583A" w:rsidP="0020583A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20583A" w:rsidRPr="008120B4" w14:paraId="20A0A77F" w14:textId="77777777" w:rsidTr="0020583A">
        <w:trPr>
          <w:trHeight w:hRule="exact" w:val="255"/>
        </w:trPr>
        <w:tc>
          <w:tcPr>
            <w:tcW w:w="2126" w:type="dxa"/>
            <w:vMerge/>
            <w:shd w:val="clear" w:color="auto" w:fill="auto"/>
            <w:vAlign w:val="center"/>
          </w:tcPr>
          <w:p w14:paraId="19EDFC69" w14:textId="77777777" w:rsidR="0020583A" w:rsidRPr="008120B4" w:rsidRDefault="0020583A" w:rsidP="0020583A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6" w:type="dxa"/>
            <w:shd w:val="clear" w:color="auto" w:fill="auto"/>
            <w:vAlign w:val="center"/>
          </w:tcPr>
          <w:p w14:paraId="59F910F9" w14:textId="77777777" w:rsidR="0020583A" w:rsidRPr="008120B4" w:rsidRDefault="0020583A" w:rsidP="0020583A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shd w:val="clear" w:color="auto" w:fill="auto"/>
            <w:vAlign w:val="center"/>
          </w:tcPr>
          <w:p w14:paraId="430D0F93" w14:textId="77777777" w:rsidR="0020583A" w:rsidRPr="008120B4" w:rsidRDefault="0020583A" w:rsidP="0020583A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Consentimiento explícito (sorteos o concursos)</w:t>
            </w:r>
          </w:p>
        </w:tc>
        <w:tc>
          <w:tcPr>
            <w:tcW w:w="569" w:type="dxa"/>
            <w:vAlign w:val="center"/>
          </w:tcPr>
          <w:p w14:paraId="671B628D" w14:textId="77777777" w:rsidR="0020583A" w:rsidRPr="008120B4" w:rsidRDefault="0020583A" w:rsidP="0020583A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20583A" w:rsidRPr="008120B4" w14:paraId="72A20B4D" w14:textId="77777777" w:rsidTr="0020583A">
        <w:trPr>
          <w:trHeight w:hRule="exact" w:val="255"/>
        </w:trPr>
        <w:tc>
          <w:tcPr>
            <w:tcW w:w="2126" w:type="dxa"/>
            <w:vMerge/>
            <w:shd w:val="clear" w:color="auto" w:fill="auto"/>
            <w:vAlign w:val="center"/>
          </w:tcPr>
          <w:p w14:paraId="4E4678AB" w14:textId="77777777" w:rsidR="0020583A" w:rsidRPr="008120B4" w:rsidRDefault="0020583A" w:rsidP="0020583A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6" w:type="dxa"/>
            <w:shd w:val="clear" w:color="auto" w:fill="auto"/>
            <w:vAlign w:val="center"/>
          </w:tcPr>
          <w:p w14:paraId="0090278B" w14:textId="77777777" w:rsidR="0020583A" w:rsidRPr="008120B4" w:rsidRDefault="0020583A" w:rsidP="0020583A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shd w:val="clear" w:color="auto" w:fill="auto"/>
            <w:vAlign w:val="center"/>
          </w:tcPr>
          <w:p w14:paraId="3549B6CB" w14:textId="77777777" w:rsidR="0020583A" w:rsidRPr="008120B4" w:rsidRDefault="0020583A" w:rsidP="0020583A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Datos de menores de edad (firma de padres o tutores)</w:t>
            </w:r>
          </w:p>
        </w:tc>
        <w:tc>
          <w:tcPr>
            <w:tcW w:w="569" w:type="dxa"/>
            <w:vAlign w:val="center"/>
          </w:tcPr>
          <w:p w14:paraId="67F66588" w14:textId="77777777" w:rsidR="0020583A" w:rsidRPr="008120B4" w:rsidRDefault="0020583A" w:rsidP="0020583A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20583A" w:rsidRPr="008120B4" w14:paraId="35753883" w14:textId="77777777" w:rsidTr="0020583A">
        <w:trPr>
          <w:trHeight w:hRule="exact" w:val="255"/>
        </w:trPr>
        <w:tc>
          <w:tcPr>
            <w:tcW w:w="2126" w:type="dxa"/>
            <w:vMerge/>
            <w:shd w:val="clear" w:color="auto" w:fill="auto"/>
            <w:vAlign w:val="center"/>
          </w:tcPr>
          <w:p w14:paraId="4D9878EA" w14:textId="77777777" w:rsidR="0020583A" w:rsidRPr="008120B4" w:rsidRDefault="0020583A" w:rsidP="0020583A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6" w:type="dxa"/>
            <w:shd w:val="clear" w:color="auto" w:fill="auto"/>
            <w:vAlign w:val="center"/>
          </w:tcPr>
          <w:p w14:paraId="6D63913B" w14:textId="77777777" w:rsidR="0020583A" w:rsidRPr="008120B4" w:rsidRDefault="0020583A" w:rsidP="0020583A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shd w:val="clear" w:color="auto" w:fill="auto"/>
            <w:vAlign w:val="center"/>
          </w:tcPr>
          <w:p w14:paraId="1FC777AD" w14:textId="77777777" w:rsidR="0020583A" w:rsidRPr="008120B4" w:rsidRDefault="0020583A" w:rsidP="0020583A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</w:p>
        </w:tc>
        <w:tc>
          <w:tcPr>
            <w:tcW w:w="569" w:type="dxa"/>
            <w:vAlign w:val="center"/>
          </w:tcPr>
          <w:p w14:paraId="4246E969" w14:textId="77777777" w:rsidR="0020583A" w:rsidRPr="008120B4" w:rsidRDefault="0020583A" w:rsidP="0020583A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20583A" w:rsidRPr="008120B4" w14:paraId="304E008A" w14:textId="77777777" w:rsidTr="0020583A">
        <w:trPr>
          <w:trHeight w:hRule="exact" w:val="255"/>
        </w:trPr>
        <w:tc>
          <w:tcPr>
            <w:tcW w:w="2126" w:type="dxa"/>
            <w:vMerge/>
            <w:shd w:val="clear" w:color="auto" w:fill="auto"/>
            <w:vAlign w:val="center"/>
          </w:tcPr>
          <w:p w14:paraId="6D05CB7C" w14:textId="77777777" w:rsidR="0020583A" w:rsidRPr="008120B4" w:rsidRDefault="0020583A" w:rsidP="0020583A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6" w:type="dxa"/>
            <w:shd w:val="clear" w:color="auto" w:fill="auto"/>
            <w:vAlign w:val="center"/>
          </w:tcPr>
          <w:p w14:paraId="125C4258" w14:textId="77777777" w:rsidR="0020583A" w:rsidRPr="008120B4" w:rsidRDefault="0020583A" w:rsidP="0020583A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shd w:val="clear" w:color="auto" w:fill="auto"/>
            <w:vAlign w:val="center"/>
          </w:tcPr>
          <w:p w14:paraId="7869EBD4" w14:textId="77777777" w:rsidR="0020583A" w:rsidRPr="008120B4" w:rsidRDefault="0020583A" w:rsidP="0020583A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</w:p>
        </w:tc>
        <w:tc>
          <w:tcPr>
            <w:tcW w:w="569" w:type="dxa"/>
            <w:vAlign w:val="center"/>
          </w:tcPr>
          <w:p w14:paraId="12891742" w14:textId="77777777" w:rsidR="0020583A" w:rsidRPr="008120B4" w:rsidRDefault="0020583A" w:rsidP="0020583A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20583A" w:rsidRPr="008120B4" w14:paraId="3D83BCCE" w14:textId="77777777" w:rsidTr="0020583A">
        <w:trPr>
          <w:trHeight w:hRule="exact" w:val="255"/>
        </w:trPr>
        <w:tc>
          <w:tcPr>
            <w:tcW w:w="2126" w:type="dxa"/>
            <w:vMerge/>
            <w:shd w:val="clear" w:color="auto" w:fill="auto"/>
            <w:vAlign w:val="center"/>
          </w:tcPr>
          <w:p w14:paraId="3B778580" w14:textId="77777777" w:rsidR="0020583A" w:rsidRPr="008120B4" w:rsidRDefault="0020583A" w:rsidP="0020583A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6" w:type="dxa"/>
            <w:shd w:val="clear" w:color="auto" w:fill="auto"/>
            <w:vAlign w:val="center"/>
          </w:tcPr>
          <w:p w14:paraId="73495165" w14:textId="77777777" w:rsidR="0020583A" w:rsidRPr="008120B4" w:rsidRDefault="0020583A" w:rsidP="0020583A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shd w:val="clear" w:color="auto" w:fill="auto"/>
            <w:vAlign w:val="center"/>
          </w:tcPr>
          <w:p w14:paraId="5EC47DFC" w14:textId="77777777" w:rsidR="0020583A" w:rsidRPr="008120B4" w:rsidRDefault="0020583A" w:rsidP="0020583A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</w:p>
        </w:tc>
        <w:tc>
          <w:tcPr>
            <w:tcW w:w="569" w:type="dxa"/>
            <w:vAlign w:val="center"/>
          </w:tcPr>
          <w:p w14:paraId="332214C6" w14:textId="77777777" w:rsidR="0020583A" w:rsidRPr="008120B4" w:rsidRDefault="0020583A" w:rsidP="0020583A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</w:tbl>
    <w:p w14:paraId="01EF129E" w14:textId="77777777" w:rsidR="0020583A" w:rsidRPr="008120B4" w:rsidRDefault="0020583A" w:rsidP="005A7D3C">
      <w:pPr>
        <w:spacing w:before="55"/>
        <w:ind w:left="142"/>
        <w:jc w:val="center"/>
        <w:rPr>
          <w:rFonts w:eastAsia="Calibri" w:cs="Calibri"/>
          <w:b/>
          <w:bCs/>
          <w:spacing w:val="-1"/>
          <w:szCs w:val="20"/>
          <w:lang w:val="es-ES"/>
        </w:rPr>
      </w:pPr>
    </w:p>
    <w:tbl>
      <w:tblPr>
        <w:tblStyle w:val="TableNormal"/>
        <w:tblW w:w="9641" w:type="dxa"/>
        <w:tblInd w:w="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26"/>
        <w:gridCol w:w="426"/>
        <w:gridCol w:w="6520"/>
        <w:gridCol w:w="569"/>
      </w:tblGrid>
      <w:tr w:rsidR="00C87B9E" w:rsidRPr="008120B4" w14:paraId="2265EE33" w14:textId="77777777" w:rsidTr="0020583A">
        <w:trPr>
          <w:trHeight w:hRule="exact" w:val="255"/>
        </w:trPr>
        <w:tc>
          <w:tcPr>
            <w:tcW w:w="2126" w:type="dxa"/>
            <w:vMerge w:val="restart"/>
            <w:shd w:val="clear" w:color="auto" w:fill="auto"/>
            <w:vAlign w:val="center"/>
          </w:tcPr>
          <w:p w14:paraId="4BA9DA77" w14:textId="77777777" w:rsidR="00C87B9E" w:rsidRPr="008120B4" w:rsidRDefault="00C87B9E" w:rsidP="0020583A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  <w:r w:rsidRPr="008120B4"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  <w:t>Información del tratamiento</w:t>
            </w:r>
          </w:p>
        </w:tc>
        <w:tc>
          <w:tcPr>
            <w:tcW w:w="426" w:type="dxa"/>
            <w:shd w:val="clear" w:color="auto" w:fill="auto"/>
            <w:vAlign w:val="center"/>
          </w:tcPr>
          <w:p w14:paraId="4E2EE15F" w14:textId="77777777" w:rsidR="00C87B9E" w:rsidRPr="008120B4" w:rsidRDefault="00C87B9E" w:rsidP="0020583A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shd w:val="clear" w:color="auto" w:fill="auto"/>
            <w:vAlign w:val="center"/>
          </w:tcPr>
          <w:p w14:paraId="7788D7B2" w14:textId="77777777" w:rsidR="00C87B9E" w:rsidRPr="008120B4" w:rsidRDefault="00C87B9E" w:rsidP="0020583A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Información mediante una circular informativa (cartelera, mostrador, cuadro)</w:t>
            </w:r>
          </w:p>
        </w:tc>
        <w:tc>
          <w:tcPr>
            <w:tcW w:w="569" w:type="dxa"/>
            <w:vAlign w:val="center"/>
          </w:tcPr>
          <w:p w14:paraId="57C7ADDD" w14:textId="77777777" w:rsidR="00C87B9E" w:rsidRPr="008120B4" w:rsidRDefault="00C87B9E" w:rsidP="0020583A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C87B9E" w:rsidRPr="008120B4" w14:paraId="79EF7753" w14:textId="77777777" w:rsidTr="0020583A">
        <w:trPr>
          <w:trHeight w:hRule="exact" w:val="255"/>
        </w:trPr>
        <w:tc>
          <w:tcPr>
            <w:tcW w:w="2126" w:type="dxa"/>
            <w:vMerge/>
            <w:shd w:val="clear" w:color="auto" w:fill="auto"/>
            <w:vAlign w:val="center"/>
          </w:tcPr>
          <w:p w14:paraId="3B6FD81E" w14:textId="77777777" w:rsidR="00C87B9E" w:rsidRPr="008120B4" w:rsidRDefault="00C87B9E" w:rsidP="0020583A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6" w:type="dxa"/>
            <w:shd w:val="clear" w:color="auto" w:fill="auto"/>
            <w:vAlign w:val="center"/>
          </w:tcPr>
          <w:p w14:paraId="4CC2DC93" w14:textId="77777777" w:rsidR="00C87B9E" w:rsidRPr="008120B4" w:rsidRDefault="00C87B9E" w:rsidP="0020583A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shd w:val="clear" w:color="auto" w:fill="auto"/>
            <w:vAlign w:val="center"/>
          </w:tcPr>
          <w:p w14:paraId="6A94DFE5" w14:textId="77777777" w:rsidR="00C87B9E" w:rsidRPr="008120B4" w:rsidRDefault="00C87B9E" w:rsidP="0020583A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Información en documentos (presupuestos, pedidos, facturas)</w:t>
            </w:r>
          </w:p>
        </w:tc>
        <w:tc>
          <w:tcPr>
            <w:tcW w:w="569" w:type="dxa"/>
            <w:vAlign w:val="center"/>
          </w:tcPr>
          <w:p w14:paraId="6C5E54FE" w14:textId="77777777" w:rsidR="00C87B9E" w:rsidRPr="008120B4" w:rsidRDefault="00C87B9E" w:rsidP="0020583A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C87B9E" w:rsidRPr="008120B4" w14:paraId="118EC02E" w14:textId="77777777" w:rsidTr="0020583A">
        <w:trPr>
          <w:trHeight w:hRule="exact" w:val="255"/>
        </w:trPr>
        <w:tc>
          <w:tcPr>
            <w:tcW w:w="2126" w:type="dxa"/>
            <w:vMerge/>
            <w:shd w:val="clear" w:color="auto" w:fill="auto"/>
            <w:vAlign w:val="center"/>
          </w:tcPr>
          <w:p w14:paraId="72C1B072" w14:textId="77777777" w:rsidR="00C87B9E" w:rsidRPr="008120B4" w:rsidRDefault="00C87B9E" w:rsidP="0020583A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6" w:type="dxa"/>
            <w:shd w:val="clear" w:color="auto" w:fill="auto"/>
            <w:vAlign w:val="center"/>
          </w:tcPr>
          <w:p w14:paraId="0B9B0B04" w14:textId="77777777" w:rsidR="00C87B9E" w:rsidRPr="008120B4" w:rsidRDefault="00C87B9E" w:rsidP="0020583A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shd w:val="clear" w:color="auto" w:fill="auto"/>
            <w:vAlign w:val="center"/>
          </w:tcPr>
          <w:p w14:paraId="560246D5" w14:textId="77777777" w:rsidR="00C87B9E" w:rsidRPr="008120B4" w:rsidRDefault="00C87B9E" w:rsidP="0020583A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Información a la recepción de currículums</w:t>
            </w:r>
          </w:p>
        </w:tc>
        <w:tc>
          <w:tcPr>
            <w:tcW w:w="569" w:type="dxa"/>
            <w:vAlign w:val="center"/>
          </w:tcPr>
          <w:p w14:paraId="306443EE" w14:textId="77777777" w:rsidR="00C87B9E" w:rsidRPr="008120B4" w:rsidRDefault="00C87B9E" w:rsidP="0020583A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C87B9E" w:rsidRPr="008120B4" w14:paraId="4264EB3C" w14:textId="77777777" w:rsidTr="0020583A">
        <w:trPr>
          <w:trHeight w:hRule="exact" w:val="255"/>
        </w:trPr>
        <w:tc>
          <w:tcPr>
            <w:tcW w:w="2126" w:type="dxa"/>
            <w:vMerge/>
            <w:shd w:val="clear" w:color="auto" w:fill="auto"/>
            <w:vAlign w:val="center"/>
          </w:tcPr>
          <w:p w14:paraId="2C6F5976" w14:textId="77777777" w:rsidR="00C87B9E" w:rsidRPr="008120B4" w:rsidRDefault="00C87B9E" w:rsidP="0020583A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6" w:type="dxa"/>
            <w:shd w:val="clear" w:color="auto" w:fill="auto"/>
            <w:vAlign w:val="center"/>
          </w:tcPr>
          <w:p w14:paraId="46C7D8E9" w14:textId="77777777" w:rsidR="00C87B9E" w:rsidRPr="008120B4" w:rsidRDefault="00C87B9E" w:rsidP="0020583A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shd w:val="clear" w:color="auto" w:fill="auto"/>
            <w:vAlign w:val="center"/>
          </w:tcPr>
          <w:p w14:paraId="7BD942B3" w14:textId="77777777" w:rsidR="00C87B9E" w:rsidRPr="008120B4" w:rsidRDefault="00C87B9E" w:rsidP="0020583A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</w:p>
        </w:tc>
        <w:tc>
          <w:tcPr>
            <w:tcW w:w="569" w:type="dxa"/>
            <w:vAlign w:val="center"/>
          </w:tcPr>
          <w:p w14:paraId="58E0C7FC" w14:textId="77777777" w:rsidR="00C87B9E" w:rsidRPr="008120B4" w:rsidRDefault="00C87B9E" w:rsidP="0020583A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C87B9E" w:rsidRPr="008120B4" w14:paraId="44E7BB1A" w14:textId="77777777" w:rsidTr="0020583A">
        <w:trPr>
          <w:trHeight w:hRule="exact" w:val="255"/>
        </w:trPr>
        <w:tc>
          <w:tcPr>
            <w:tcW w:w="2126" w:type="dxa"/>
            <w:vMerge/>
            <w:shd w:val="clear" w:color="auto" w:fill="auto"/>
            <w:vAlign w:val="center"/>
          </w:tcPr>
          <w:p w14:paraId="34A12AB9" w14:textId="77777777" w:rsidR="00C87B9E" w:rsidRPr="008120B4" w:rsidRDefault="00C87B9E" w:rsidP="0020583A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6" w:type="dxa"/>
            <w:shd w:val="clear" w:color="auto" w:fill="auto"/>
            <w:vAlign w:val="center"/>
          </w:tcPr>
          <w:p w14:paraId="25F0D174" w14:textId="77777777" w:rsidR="00C87B9E" w:rsidRPr="008120B4" w:rsidRDefault="00C87B9E" w:rsidP="0020583A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shd w:val="clear" w:color="auto" w:fill="auto"/>
            <w:vAlign w:val="center"/>
          </w:tcPr>
          <w:p w14:paraId="22A0053E" w14:textId="77777777" w:rsidR="00C87B9E" w:rsidRPr="008120B4" w:rsidRDefault="00C87B9E" w:rsidP="0020583A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</w:p>
        </w:tc>
        <w:tc>
          <w:tcPr>
            <w:tcW w:w="569" w:type="dxa"/>
            <w:vAlign w:val="center"/>
          </w:tcPr>
          <w:p w14:paraId="6FF5D48B" w14:textId="77777777" w:rsidR="00C87B9E" w:rsidRPr="008120B4" w:rsidRDefault="00C87B9E" w:rsidP="0020583A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C87B9E" w:rsidRPr="008120B4" w14:paraId="7203CAAC" w14:textId="77777777" w:rsidTr="0020583A">
        <w:trPr>
          <w:trHeight w:hRule="exact" w:val="255"/>
        </w:trPr>
        <w:tc>
          <w:tcPr>
            <w:tcW w:w="2126" w:type="dxa"/>
            <w:vMerge/>
            <w:shd w:val="clear" w:color="auto" w:fill="auto"/>
            <w:vAlign w:val="center"/>
          </w:tcPr>
          <w:p w14:paraId="0901AFC9" w14:textId="77777777" w:rsidR="00C87B9E" w:rsidRPr="008120B4" w:rsidRDefault="00C87B9E" w:rsidP="0020583A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6" w:type="dxa"/>
            <w:shd w:val="clear" w:color="auto" w:fill="auto"/>
            <w:vAlign w:val="center"/>
          </w:tcPr>
          <w:p w14:paraId="20C1759B" w14:textId="77777777" w:rsidR="00C87B9E" w:rsidRPr="008120B4" w:rsidRDefault="00C87B9E" w:rsidP="0020583A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shd w:val="clear" w:color="auto" w:fill="auto"/>
            <w:vAlign w:val="center"/>
          </w:tcPr>
          <w:p w14:paraId="38C98F01" w14:textId="77777777" w:rsidR="00C87B9E" w:rsidRPr="008120B4" w:rsidRDefault="00C87B9E" w:rsidP="0020583A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</w:p>
        </w:tc>
        <w:tc>
          <w:tcPr>
            <w:tcW w:w="569" w:type="dxa"/>
            <w:vAlign w:val="center"/>
          </w:tcPr>
          <w:p w14:paraId="277FEF15" w14:textId="77777777" w:rsidR="00C87B9E" w:rsidRPr="008120B4" w:rsidRDefault="00C87B9E" w:rsidP="0020583A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</w:tbl>
    <w:p w14:paraId="168324B8" w14:textId="77777777" w:rsidR="0020583A" w:rsidRPr="008120B4" w:rsidRDefault="0020583A" w:rsidP="005A7D3C">
      <w:pPr>
        <w:spacing w:before="55"/>
        <w:ind w:left="142"/>
        <w:jc w:val="center"/>
        <w:rPr>
          <w:rFonts w:eastAsia="Calibri" w:cs="Calibri"/>
          <w:b/>
          <w:bCs/>
          <w:spacing w:val="-1"/>
          <w:szCs w:val="20"/>
          <w:lang w:val="es-ES"/>
        </w:rPr>
      </w:pPr>
    </w:p>
    <w:p w14:paraId="4024609D" w14:textId="77777777" w:rsidR="0020583A" w:rsidRPr="008120B4" w:rsidRDefault="0020583A">
      <w:pPr>
        <w:rPr>
          <w:rFonts w:eastAsia="Calibri" w:cs="Calibri"/>
          <w:b/>
          <w:bCs/>
          <w:spacing w:val="-1"/>
          <w:szCs w:val="20"/>
          <w:lang w:val="es-ES"/>
        </w:rPr>
      </w:pPr>
      <w:r w:rsidRPr="008120B4">
        <w:rPr>
          <w:rFonts w:eastAsia="Calibri" w:cs="Calibri"/>
          <w:b/>
          <w:bCs/>
          <w:spacing w:val="-1"/>
          <w:szCs w:val="20"/>
          <w:lang w:val="es-ES"/>
        </w:rPr>
        <w:br w:type="page"/>
      </w:r>
    </w:p>
    <w:tbl>
      <w:tblPr>
        <w:tblStyle w:val="TableNormal"/>
        <w:tblW w:w="9641" w:type="dxa"/>
        <w:tblInd w:w="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26"/>
        <w:gridCol w:w="426"/>
        <w:gridCol w:w="6520"/>
        <w:gridCol w:w="569"/>
      </w:tblGrid>
      <w:tr w:rsidR="00C87B9E" w:rsidRPr="008120B4" w14:paraId="68A1BF0F" w14:textId="77777777" w:rsidTr="0020583A">
        <w:trPr>
          <w:trHeight w:hRule="exact" w:val="255"/>
        </w:trPr>
        <w:tc>
          <w:tcPr>
            <w:tcW w:w="2126" w:type="dxa"/>
            <w:vMerge w:val="restart"/>
            <w:shd w:val="clear" w:color="auto" w:fill="auto"/>
            <w:vAlign w:val="center"/>
          </w:tcPr>
          <w:p w14:paraId="4E9B4299" w14:textId="77777777" w:rsidR="00C87B9E" w:rsidRPr="008120B4" w:rsidRDefault="00C87B9E" w:rsidP="0020583A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  <w:r w:rsidRPr="008120B4"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  <w:lastRenderedPageBreak/>
              <w:t>Imágenes</w:t>
            </w:r>
          </w:p>
        </w:tc>
        <w:tc>
          <w:tcPr>
            <w:tcW w:w="426" w:type="dxa"/>
            <w:shd w:val="clear" w:color="auto" w:fill="auto"/>
            <w:vAlign w:val="center"/>
          </w:tcPr>
          <w:p w14:paraId="3556C013" w14:textId="77777777" w:rsidR="00C87B9E" w:rsidRPr="008120B4" w:rsidRDefault="00C87B9E" w:rsidP="0020583A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shd w:val="clear" w:color="auto" w:fill="auto"/>
            <w:vAlign w:val="center"/>
          </w:tcPr>
          <w:p w14:paraId="5C13603C" w14:textId="77777777" w:rsidR="00C87B9E" w:rsidRPr="008120B4" w:rsidRDefault="00C87B9E" w:rsidP="0020583A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Logo informativo videovigilancia</w:t>
            </w:r>
          </w:p>
        </w:tc>
        <w:tc>
          <w:tcPr>
            <w:tcW w:w="569" w:type="dxa"/>
            <w:vAlign w:val="center"/>
          </w:tcPr>
          <w:p w14:paraId="6E5FB4A3" w14:textId="77777777" w:rsidR="00C87B9E" w:rsidRPr="008120B4" w:rsidRDefault="00C87B9E" w:rsidP="0020583A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C87B9E" w:rsidRPr="008120B4" w14:paraId="56130FB9" w14:textId="77777777" w:rsidTr="0020583A">
        <w:trPr>
          <w:trHeight w:hRule="exact" w:val="255"/>
        </w:trPr>
        <w:tc>
          <w:tcPr>
            <w:tcW w:w="2126" w:type="dxa"/>
            <w:vMerge/>
            <w:shd w:val="clear" w:color="auto" w:fill="auto"/>
            <w:vAlign w:val="center"/>
          </w:tcPr>
          <w:p w14:paraId="202B8761" w14:textId="77777777" w:rsidR="00C87B9E" w:rsidRPr="008120B4" w:rsidRDefault="00C87B9E" w:rsidP="0020583A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6" w:type="dxa"/>
            <w:shd w:val="clear" w:color="auto" w:fill="auto"/>
            <w:vAlign w:val="center"/>
          </w:tcPr>
          <w:p w14:paraId="40F5616A" w14:textId="77777777" w:rsidR="00C87B9E" w:rsidRPr="008120B4" w:rsidRDefault="00C87B9E" w:rsidP="0020583A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shd w:val="clear" w:color="auto" w:fill="auto"/>
            <w:vAlign w:val="center"/>
          </w:tcPr>
          <w:p w14:paraId="20A6FCCC" w14:textId="77777777" w:rsidR="00C87B9E" w:rsidRPr="008120B4" w:rsidRDefault="00C87B9E" w:rsidP="0020583A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Circular informativa de videovigilancia</w:t>
            </w:r>
          </w:p>
        </w:tc>
        <w:tc>
          <w:tcPr>
            <w:tcW w:w="569" w:type="dxa"/>
            <w:vAlign w:val="center"/>
          </w:tcPr>
          <w:p w14:paraId="413CD70E" w14:textId="77777777" w:rsidR="00C87B9E" w:rsidRPr="008120B4" w:rsidRDefault="00C87B9E" w:rsidP="0020583A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C87B9E" w:rsidRPr="008120B4" w14:paraId="78E62B2B" w14:textId="77777777" w:rsidTr="0020583A">
        <w:trPr>
          <w:trHeight w:hRule="exact" w:val="255"/>
        </w:trPr>
        <w:tc>
          <w:tcPr>
            <w:tcW w:w="2126" w:type="dxa"/>
            <w:vMerge/>
            <w:shd w:val="clear" w:color="auto" w:fill="auto"/>
            <w:vAlign w:val="center"/>
          </w:tcPr>
          <w:p w14:paraId="344F0BAB" w14:textId="77777777" w:rsidR="00C87B9E" w:rsidRPr="008120B4" w:rsidRDefault="00C87B9E" w:rsidP="0020583A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6" w:type="dxa"/>
            <w:shd w:val="clear" w:color="auto" w:fill="auto"/>
            <w:vAlign w:val="center"/>
          </w:tcPr>
          <w:p w14:paraId="577F6255" w14:textId="77777777" w:rsidR="00C87B9E" w:rsidRPr="008120B4" w:rsidRDefault="00C87B9E" w:rsidP="0020583A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shd w:val="clear" w:color="auto" w:fill="auto"/>
            <w:vAlign w:val="center"/>
          </w:tcPr>
          <w:p w14:paraId="4CEC2E18" w14:textId="77777777" w:rsidR="00C87B9E" w:rsidRPr="008120B4" w:rsidRDefault="00C87B9E" w:rsidP="0020583A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Consentimiento para la publicación de imágenes en medios de comunicación propios</w:t>
            </w:r>
          </w:p>
        </w:tc>
        <w:tc>
          <w:tcPr>
            <w:tcW w:w="569" w:type="dxa"/>
            <w:vAlign w:val="center"/>
          </w:tcPr>
          <w:p w14:paraId="1BB1390B" w14:textId="77777777" w:rsidR="00C87B9E" w:rsidRPr="008120B4" w:rsidRDefault="00C87B9E" w:rsidP="0020583A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C87B9E" w:rsidRPr="008120B4" w14:paraId="2080A079" w14:textId="77777777" w:rsidTr="0020583A">
        <w:trPr>
          <w:trHeight w:hRule="exact" w:val="255"/>
        </w:trPr>
        <w:tc>
          <w:tcPr>
            <w:tcW w:w="2126" w:type="dxa"/>
            <w:vMerge/>
            <w:shd w:val="clear" w:color="auto" w:fill="auto"/>
            <w:vAlign w:val="center"/>
          </w:tcPr>
          <w:p w14:paraId="3112F819" w14:textId="77777777" w:rsidR="00C87B9E" w:rsidRPr="008120B4" w:rsidRDefault="00C87B9E" w:rsidP="0020583A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6" w:type="dxa"/>
            <w:shd w:val="clear" w:color="auto" w:fill="auto"/>
            <w:vAlign w:val="center"/>
          </w:tcPr>
          <w:p w14:paraId="3FC4AB14" w14:textId="77777777" w:rsidR="00C87B9E" w:rsidRPr="008120B4" w:rsidRDefault="00C87B9E" w:rsidP="0020583A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shd w:val="clear" w:color="auto" w:fill="auto"/>
            <w:vAlign w:val="center"/>
          </w:tcPr>
          <w:p w14:paraId="76E3E97E" w14:textId="77777777" w:rsidR="00C87B9E" w:rsidRPr="008120B4" w:rsidRDefault="00C87B9E" w:rsidP="0020583A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Consentimiento para la publicación de imágenes en medios de comunicación externos</w:t>
            </w:r>
          </w:p>
        </w:tc>
        <w:tc>
          <w:tcPr>
            <w:tcW w:w="569" w:type="dxa"/>
            <w:vAlign w:val="center"/>
          </w:tcPr>
          <w:p w14:paraId="20816EB4" w14:textId="77777777" w:rsidR="00C87B9E" w:rsidRPr="008120B4" w:rsidRDefault="00C87B9E" w:rsidP="0020583A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C87B9E" w:rsidRPr="008120B4" w14:paraId="71E133BB" w14:textId="77777777" w:rsidTr="0020583A">
        <w:trPr>
          <w:trHeight w:hRule="exact" w:val="255"/>
        </w:trPr>
        <w:tc>
          <w:tcPr>
            <w:tcW w:w="2126" w:type="dxa"/>
            <w:vMerge/>
            <w:shd w:val="clear" w:color="auto" w:fill="auto"/>
            <w:vAlign w:val="center"/>
          </w:tcPr>
          <w:p w14:paraId="0198F476" w14:textId="77777777" w:rsidR="00C87B9E" w:rsidRPr="008120B4" w:rsidRDefault="00C87B9E" w:rsidP="0020583A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6" w:type="dxa"/>
            <w:shd w:val="clear" w:color="auto" w:fill="auto"/>
            <w:vAlign w:val="center"/>
          </w:tcPr>
          <w:p w14:paraId="63E716AD" w14:textId="77777777" w:rsidR="00C87B9E" w:rsidRPr="008120B4" w:rsidRDefault="00C87B9E" w:rsidP="0020583A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shd w:val="clear" w:color="auto" w:fill="auto"/>
            <w:vAlign w:val="center"/>
          </w:tcPr>
          <w:p w14:paraId="335DD373" w14:textId="77777777" w:rsidR="00C87B9E" w:rsidRPr="008120B4" w:rsidRDefault="00C87B9E" w:rsidP="0020583A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Circular informativa para la publicación de audiovisuales obtenidos en locales públicos</w:t>
            </w:r>
          </w:p>
        </w:tc>
        <w:tc>
          <w:tcPr>
            <w:tcW w:w="569" w:type="dxa"/>
            <w:vAlign w:val="center"/>
          </w:tcPr>
          <w:p w14:paraId="3185B799" w14:textId="77777777" w:rsidR="00C87B9E" w:rsidRPr="008120B4" w:rsidRDefault="00C87B9E" w:rsidP="0020583A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C87B9E" w:rsidRPr="008120B4" w14:paraId="616329BB" w14:textId="77777777" w:rsidTr="0020583A">
        <w:trPr>
          <w:trHeight w:hRule="exact" w:val="255"/>
        </w:trPr>
        <w:tc>
          <w:tcPr>
            <w:tcW w:w="2126" w:type="dxa"/>
            <w:vMerge/>
            <w:shd w:val="clear" w:color="auto" w:fill="auto"/>
            <w:vAlign w:val="center"/>
          </w:tcPr>
          <w:p w14:paraId="678A9441" w14:textId="77777777" w:rsidR="00C87B9E" w:rsidRPr="008120B4" w:rsidRDefault="00C87B9E" w:rsidP="0020583A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6" w:type="dxa"/>
            <w:shd w:val="clear" w:color="auto" w:fill="auto"/>
            <w:vAlign w:val="center"/>
          </w:tcPr>
          <w:p w14:paraId="4A665D40" w14:textId="77777777" w:rsidR="00C87B9E" w:rsidRPr="008120B4" w:rsidRDefault="00C87B9E" w:rsidP="0020583A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shd w:val="clear" w:color="auto" w:fill="auto"/>
            <w:vAlign w:val="center"/>
          </w:tcPr>
          <w:p w14:paraId="54143FB5" w14:textId="77777777" w:rsidR="00C87B9E" w:rsidRPr="008120B4" w:rsidRDefault="00C87B9E" w:rsidP="0020583A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Circular informativa para la publicación de imágenes en la web, obtenidas sin consentimiento</w:t>
            </w:r>
          </w:p>
        </w:tc>
        <w:tc>
          <w:tcPr>
            <w:tcW w:w="569" w:type="dxa"/>
            <w:vAlign w:val="center"/>
          </w:tcPr>
          <w:p w14:paraId="27DCEC54" w14:textId="77777777" w:rsidR="00C87B9E" w:rsidRPr="008120B4" w:rsidRDefault="00C87B9E" w:rsidP="0020583A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C87B9E" w:rsidRPr="008120B4" w14:paraId="359DB387" w14:textId="77777777" w:rsidTr="0020583A">
        <w:trPr>
          <w:trHeight w:hRule="exact" w:val="255"/>
        </w:trPr>
        <w:tc>
          <w:tcPr>
            <w:tcW w:w="2126" w:type="dxa"/>
            <w:vMerge/>
            <w:shd w:val="clear" w:color="auto" w:fill="auto"/>
            <w:vAlign w:val="center"/>
          </w:tcPr>
          <w:p w14:paraId="3444D542" w14:textId="77777777" w:rsidR="00C87B9E" w:rsidRPr="008120B4" w:rsidRDefault="00C87B9E" w:rsidP="0020583A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6" w:type="dxa"/>
            <w:shd w:val="clear" w:color="auto" w:fill="auto"/>
            <w:vAlign w:val="center"/>
          </w:tcPr>
          <w:p w14:paraId="4FB61526" w14:textId="77777777" w:rsidR="00C87B9E" w:rsidRPr="008120B4" w:rsidRDefault="00C87B9E" w:rsidP="0020583A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shd w:val="clear" w:color="auto" w:fill="auto"/>
            <w:vAlign w:val="center"/>
          </w:tcPr>
          <w:p w14:paraId="17563A49" w14:textId="77777777" w:rsidR="00C87B9E" w:rsidRPr="008120B4" w:rsidRDefault="00C87B9E" w:rsidP="0020583A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</w:p>
        </w:tc>
        <w:tc>
          <w:tcPr>
            <w:tcW w:w="569" w:type="dxa"/>
            <w:vAlign w:val="center"/>
          </w:tcPr>
          <w:p w14:paraId="6206B013" w14:textId="77777777" w:rsidR="00C87B9E" w:rsidRPr="008120B4" w:rsidRDefault="00C87B9E" w:rsidP="0020583A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C87B9E" w:rsidRPr="008120B4" w14:paraId="66B6FBC8" w14:textId="77777777" w:rsidTr="0020583A">
        <w:trPr>
          <w:trHeight w:hRule="exact" w:val="255"/>
        </w:trPr>
        <w:tc>
          <w:tcPr>
            <w:tcW w:w="2126" w:type="dxa"/>
            <w:vMerge/>
            <w:shd w:val="clear" w:color="auto" w:fill="auto"/>
            <w:vAlign w:val="center"/>
          </w:tcPr>
          <w:p w14:paraId="7DFD07B9" w14:textId="77777777" w:rsidR="00C87B9E" w:rsidRPr="008120B4" w:rsidRDefault="00C87B9E" w:rsidP="0020583A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6" w:type="dxa"/>
            <w:shd w:val="clear" w:color="auto" w:fill="auto"/>
            <w:vAlign w:val="center"/>
          </w:tcPr>
          <w:p w14:paraId="6F1E418F" w14:textId="77777777" w:rsidR="00C87B9E" w:rsidRPr="008120B4" w:rsidRDefault="00C87B9E" w:rsidP="0020583A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shd w:val="clear" w:color="auto" w:fill="auto"/>
            <w:vAlign w:val="center"/>
          </w:tcPr>
          <w:p w14:paraId="76C606CD" w14:textId="77777777" w:rsidR="00C87B9E" w:rsidRPr="008120B4" w:rsidRDefault="00C87B9E" w:rsidP="0020583A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</w:p>
        </w:tc>
        <w:tc>
          <w:tcPr>
            <w:tcW w:w="569" w:type="dxa"/>
            <w:vAlign w:val="center"/>
          </w:tcPr>
          <w:p w14:paraId="25FFF06B" w14:textId="77777777" w:rsidR="00C87B9E" w:rsidRPr="008120B4" w:rsidRDefault="00C87B9E" w:rsidP="0020583A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C87B9E" w:rsidRPr="008120B4" w14:paraId="4A0DF620" w14:textId="77777777" w:rsidTr="0020583A">
        <w:trPr>
          <w:trHeight w:hRule="exact" w:val="255"/>
        </w:trPr>
        <w:tc>
          <w:tcPr>
            <w:tcW w:w="2126" w:type="dxa"/>
            <w:vMerge/>
            <w:shd w:val="clear" w:color="auto" w:fill="auto"/>
            <w:vAlign w:val="center"/>
          </w:tcPr>
          <w:p w14:paraId="14E6095E" w14:textId="77777777" w:rsidR="00C87B9E" w:rsidRPr="008120B4" w:rsidRDefault="00C87B9E" w:rsidP="0020583A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6" w:type="dxa"/>
            <w:shd w:val="clear" w:color="auto" w:fill="auto"/>
            <w:vAlign w:val="center"/>
          </w:tcPr>
          <w:p w14:paraId="5802093A" w14:textId="77777777" w:rsidR="00C87B9E" w:rsidRPr="008120B4" w:rsidRDefault="00C87B9E" w:rsidP="0020583A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shd w:val="clear" w:color="auto" w:fill="auto"/>
            <w:vAlign w:val="center"/>
          </w:tcPr>
          <w:p w14:paraId="6128EB1B" w14:textId="77777777" w:rsidR="00C87B9E" w:rsidRPr="008120B4" w:rsidRDefault="00C87B9E" w:rsidP="0020583A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</w:p>
        </w:tc>
        <w:tc>
          <w:tcPr>
            <w:tcW w:w="569" w:type="dxa"/>
            <w:vAlign w:val="center"/>
          </w:tcPr>
          <w:p w14:paraId="79D0605E" w14:textId="77777777" w:rsidR="00C87B9E" w:rsidRPr="008120B4" w:rsidRDefault="00C87B9E" w:rsidP="0020583A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</w:tbl>
    <w:p w14:paraId="14A80CC2" w14:textId="77777777" w:rsidR="0020583A" w:rsidRPr="008120B4" w:rsidRDefault="0020583A" w:rsidP="005A7D3C">
      <w:pPr>
        <w:spacing w:before="55"/>
        <w:ind w:left="142"/>
        <w:jc w:val="center"/>
        <w:rPr>
          <w:rFonts w:eastAsia="Calibri" w:cs="Calibri"/>
          <w:b/>
          <w:bCs/>
          <w:spacing w:val="-1"/>
          <w:szCs w:val="20"/>
          <w:lang w:val="es-ES"/>
        </w:rPr>
      </w:pPr>
    </w:p>
    <w:tbl>
      <w:tblPr>
        <w:tblStyle w:val="TableNormal"/>
        <w:tblW w:w="9641" w:type="dxa"/>
        <w:tblInd w:w="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26"/>
        <w:gridCol w:w="426"/>
        <w:gridCol w:w="6520"/>
        <w:gridCol w:w="569"/>
      </w:tblGrid>
      <w:tr w:rsidR="00C87B9E" w:rsidRPr="008120B4" w14:paraId="02DCF693" w14:textId="77777777" w:rsidTr="0020583A">
        <w:trPr>
          <w:trHeight w:hRule="exact" w:val="255"/>
        </w:trPr>
        <w:tc>
          <w:tcPr>
            <w:tcW w:w="2126" w:type="dxa"/>
            <w:vMerge w:val="restart"/>
            <w:shd w:val="clear" w:color="auto" w:fill="auto"/>
            <w:vAlign w:val="center"/>
          </w:tcPr>
          <w:p w14:paraId="0DFE2DDF" w14:textId="77777777" w:rsidR="00C87B9E" w:rsidRPr="008120B4" w:rsidRDefault="00C87B9E" w:rsidP="0020583A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  <w:r w:rsidRPr="008120B4"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  <w:t>E-mail</w:t>
            </w:r>
          </w:p>
        </w:tc>
        <w:tc>
          <w:tcPr>
            <w:tcW w:w="426" w:type="dxa"/>
            <w:shd w:val="clear" w:color="auto" w:fill="auto"/>
            <w:vAlign w:val="center"/>
          </w:tcPr>
          <w:p w14:paraId="6B326ABF" w14:textId="77777777" w:rsidR="00C87B9E" w:rsidRPr="008120B4" w:rsidRDefault="00C87B9E" w:rsidP="0020583A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shd w:val="clear" w:color="auto" w:fill="auto"/>
            <w:vAlign w:val="center"/>
          </w:tcPr>
          <w:p w14:paraId="08361E12" w14:textId="77777777" w:rsidR="00C87B9E" w:rsidRPr="008120B4" w:rsidRDefault="00C87B9E" w:rsidP="0020583A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Información del tratamiento en email</w:t>
            </w:r>
          </w:p>
        </w:tc>
        <w:tc>
          <w:tcPr>
            <w:tcW w:w="569" w:type="dxa"/>
            <w:vAlign w:val="center"/>
          </w:tcPr>
          <w:p w14:paraId="1F2C559C" w14:textId="77777777" w:rsidR="00C87B9E" w:rsidRPr="008120B4" w:rsidRDefault="00C87B9E" w:rsidP="0020583A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C87B9E" w:rsidRPr="008120B4" w14:paraId="1A152EBC" w14:textId="77777777" w:rsidTr="0020583A">
        <w:trPr>
          <w:trHeight w:hRule="exact" w:val="255"/>
        </w:trPr>
        <w:tc>
          <w:tcPr>
            <w:tcW w:w="2126" w:type="dxa"/>
            <w:vMerge/>
            <w:shd w:val="clear" w:color="auto" w:fill="auto"/>
            <w:vAlign w:val="center"/>
          </w:tcPr>
          <w:p w14:paraId="71EC2204" w14:textId="77777777" w:rsidR="00C87B9E" w:rsidRPr="008120B4" w:rsidRDefault="00C87B9E" w:rsidP="0020583A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6" w:type="dxa"/>
            <w:shd w:val="clear" w:color="auto" w:fill="auto"/>
            <w:vAlign w:val="center"/>
          </w:tcPr>
          <w:p w14:paraId="0AE1F1A3" w14:textId="77777777" w:rsidR="00C87B9E" w:rsidRPr="008120B4" w:rsidRDefault="00C87B9E" w:rsidP="0020583A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shd w:val="clear" w:color="auto" w:fill="auto"/>
            <w:vAlign w:val="center"/>
          </w:tcPr>
          <w:p w14:paraId="18FFC047" w14:textId="77777777" w:rsidR="00C87B9E" w:rsidRPr="008120B4" w:rsidRDefault="00C87B9E" w:rsidP="0020583A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Información del tratamiento en email con publicidad</w:t>
            </w:r>
          </w:p>
        </w:tc>
        <w:tc>
          <w:tcPr>
            <w:tcW w:w="569" w:type="dxa"/>
            <w:vAlign w:val="center"/>
          </w:tcPr>
          <w:p w14:paraId="268010E7" w14:textId="77777777" w:rsidR="00C87B9E" w:rsidRPr="008120B4" w:rsidRDefault="00C87B9E" w:rsidP="0020583A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C87B9E" w:rsidRPr="008120B4" w14:paraId="36385099" w14:textId="77777777" w:rsidTr="0020583A">
        <w:trPr>
          <w:trHeight w:hRule="exact" w:val="255"/>
        </w:trPr>
        <w:tc>
          <w:tcPr>
            <w:tcW w:w="2126" w:type="dxa"/>
            <w:vMerge/>
            <w:shd w:val="clear" w:color="auto" w:fill="auto"/>
            <w:vAlign w:val="center"/>
          </w:tcPr>
          <w:p w14:paraId="39AE9A58" w14:textId="77777777" w:rsidR="00C87B9E" w:rsidRPr="008120B4" w:rsidRDefault="00C87B9E" w:rsidP="0020583A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6" w:type="dxa"/>
            <w:shd w:val="clear" w:color="auto" w:fill="auto"/>
            <w:vAlign w:val="center"/>
          </w:tcPr>
          <w:p w14:paraId="7A63F6B6" w14:textId="77777777" w:rsidR="00C87B9E" w:rsidRPr="008120B4" w:rsidRDefault="00C87B9E" w:rsidP="0020583A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shd w:val="clear" w:color="auto" w:fill="auto"/>
            <w:vAlign w:val="center"/>
          </w:tcPr>
          <w:p w14:paraId="67FC8EAA" w14:textId="77777777" w:rsidR="00C87B9E" w:rsidRPr="008120B4" w:rsidRDefault="00C87B9E" w:rsidP="0020583A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Sistema de baja de envíos de email con publicidad</w:t>
            </w:r>
          </w:p>
        </w:tc>
        <w:tc>
          <w:tcPr>
            <w:tcW w:w="569" w:type="dxa"/>
            <w:vAlign w:val="center"/>
          </w:tcPr>
          <w:p w14:paraId="5EF9F4FC" w14:textId="77777777" w:rsidR="00C87B9E" w:rsidRPr="008120B4" w:rsidRDefault="00C87B9E" w:rsidP="0020583A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C87B9E" w:rsidRPr="008120B4" w14:paraId="5CD63FD0" w14:textId="77777777" w:rsidTr="0020583A">
        <w:trPr>
          <w:trHeight w:hRule="exact" w:val="255"/>
        </w:trPr>
        <w:tc>
          <w:tcPr>
            <w:tcW w:w="2126" w:type="dxa"/>
            <w:vMerge/>
            <w:shd w:val="clear" w:color="auto" w:fill="auto"/>
            <w:vAlign w:val="center"/>
          </w:tcPr>
          <w:p w14:paraId="2978CA63" w14:textId="77777777" w:rsidR="00C87B9E" w:rsidRPr="008120B4" w:rsidRDefault="00C87B9E" w:rsidP="0020583A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6" w:type="dxa"/>
            <w:shd w:val="clear" w:color="auto" w:fill="auto"/>
            <w:vAlign w:val="center"/>
          </w:tcPr>
          <w:p w14:paraId="19F8F269" w14:textId="77777777" w:rsidR="00C87B9E" w:rsidRPr="008120B4" w:rsidRDefault="00C87B9E" w:rsidP="0020583A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shd w:val="clear" w:color="auto" w:fill="auto"/>
            <w:vAlign w:val="center"/>
          </w:tcPr>
          <w:p w14:paraId="7E7873B1" w14:textId="77777777" w:rsidR="00C87B9E" w:rsidRPr="008120B4" w:rsidRDefault="00C87B9E" w:rsidP="0020583A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</w:p>
        </w:tc>
        <w:tc>
          <w:tcPr>
            <w:tcW w:w="569" w:type="dxa"/>
            <w:vAlign w:val="center"/>
          </w:tcPr>
          <w:p w14:paraId="6DFB4D6D" w14:textId="77777777" w:rsidR="00C87B9E" w:rsidRPr="008120B4" w:rsidRDefault="00C87B9E" w:rsidP="0020583A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C87B9E" w:rsidRPr="008120B4" w14:paraId="44B406DF" w14:textId="77777777" w:rsidTr="0020583A">
        <w:trPr>
          <w:trHeight w:hRule="exact" w:val="255"/>
        </w:trPr>
        <w:tc>
          <w:tcPr>
            <w:tcW w:w="2126" w:type="dxa"/>
            <w:vMerge/>
            <w:shd w:val="clear" w:color="auto" w:fill="auto"/>
            <w:vAlign w:val="center"/>
          </w:tcPr>
          <w:p w14:paraId="225AFA16" w14:textId="77777777" w:rsidR="00C87B9E" w:rsidRPr="008120B4" w:rsidRDefault="00C87B9E" w:rsidP="0020583A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6" w:type="dxa"/>
            <w:shd w:val="clear" w:color="auto" w:fill="auto"/>
            <w:vAlign w:val="center"/>
          </w:tcPr>
          <w:p w14:paraId="1738EA92" w14:textId="77777777" w:rsidR="00C87B9E" w:rsidRPr="008120B4" w:rsidRDefault="00C87B9E" w:rsidP="0020583A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shd w:val="clear" w:color="auto" w:fill="auto"/>
            <w:vAlign w:val="center"/>
          </w:tcPr>
          <w:p w14:paraId="7D8BAEF0" w14:textId="77777777" w:rsidR="00C87B9E" w:rsidRPr="008120B4" w:rsidRDefault="00C87B9E" w:rsidP="0020583A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</w:p>
        </w:tc>
        <w:tc>
          <w:tcPr>
            <w:tcW w:w="569" w:type="dxa"/>
            <w:vAlign w:val="center"/>
          </w:tcPr>
          <w:p w14:paraId="72C32D76" w14:textId="77777777" w:rsidR="00C87B9E" w:rsidRPr="008120B4" w:rsidRDefault="00C87B9E" w:rsidP="0020583A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C87B9E" w:rsidRPr="008120B4" w14:paraId="3C6D4E89" w14:textId="77777777" w:rsidTr="0020583A">
        <w:trPr>
          <w:trHeight w:hRule="exact" w:val="255"/>
        </w:trPr>
        <w:tc>
          <w:tcPr>
            <w:tcW w:w="2126" w:type="dxa"/>
            <w:vMerge/>
            <w:shd w:val="clear" w:color="auto" w:fill="auto"/>
            <w:vAlign w:val="center"/>
          </w:tcPr>
          <w:p w14:paraId="49786E5B" w14:textId="77777777" w:rsidR="00C87B9E" w:rsidRPr="008120B4" w:rsidRDefault="00C87B9E" w:rsidP="0020583A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6" w:type="dxa"/>
            <w:shd w:val="clear" w:color="auto" w:fill="auto"/>
            <w:vAlign w:val="center"/>
          </w:tcPr>
          <w:p w14:paraId="2C2E6EA1" w14:textId="77777777" w:rsidR="00C87B9E" w:rsidRPr="008120B4" w:rsidRDefault="00C87B9E" w:rsidP="0020583A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shd w:val="clear" w:color="auto" w:fill="auto"/>
            <w:vAlign w:val="center"/>
          </w:tcPr>
          <w:p w14:paraId="0C56DA9A" w14:textId="77777777" w:rsidR="00C87B9E" w:rsidRPr="008120B4" w:rsidRDefault="00C87B9E" w:rsidP="0020583A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</w:p>
        </w:tc>
        <w:tc>
          <w:tcPr>
            <w:tcW w:w="569" w:type="dxa"/>
            <w:vAlign w:val="center"/>
          </w:tcPr>
          <w:p w14:paraId="7B0CFDB0" w14:textId="77777777" w:rsidR="00C87B9E" w:rsidRPr="008120B4" w:rsidRDefault="00C87B9E" w:rsidP="0020583A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</w:tbl>
    <w:p w14:paraId="486AB283" w14:textId="77777777" w:rsidR="0020583A" w:rsidRPr="008120B4" w:rsidRDefault="0020583A" w:rsidP="005A7D3C">
      <w:pPr>
        <w:spacing w:before="55"/>
        <w:ind w:left="142"/>
        <w:jc w:val="center"/>
        <w:rPr>
          <w:rFonts w:eastAsia="Calibri" w:cs="Calibri"/>
          <w:b/>
          <w:bCs/>
          <w:spacing w:val="-1"/>
          <w:szCs w:val="20"/>
          <w:lang w:val="es-ES"/>
        </w:rPr>
      </w:pPr>
    </w:p>
    <w:tbl>
      <w:tblPr>
        <w:tblStyle w:val="TableNormal"/>
        <w:tblW w:w="9641" w:type="dxa"/>
        <w:tblInd w:w="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26"/>
        <w:gridCol w:w="426"/>
        <w:gridCol w:w="6520"/>
        <w:gridCol w:w="569"/>
      </w:tblGrid>
      <w:tr w:rsidR="00C87B9E" w:rsidRPr="008120B4" w14:paraId="73DCBAC9" w14:textId="77777777" w:rsidTr="0020583A">
        <w:trPr>
          <w:trHeight w:hRule="exact" w:val="255"/>
        </w:trPr>
        <w:tc>
          <w:tcPr>
            <w:tcW w:w="2126" w:type="dxa"/>
            <w:vMerge w:val="restart"/>
            <w:shd w:val="clear" w:color="auto" w:fill="auto"/>
            <w:vAlign w:val="center"/>
          </w:tcPr>
          <w:p w14:paraId="404F3623" w14:textId="77777777" w:rsidR="00C87B9E" w:rsidRPr="008120B4" w:rsidRDefault="00C87B9E" w:rsidP="0020583A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  <w:r w:rsidRPr="008120B4"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  <w:t>Web</w:t>
            </w:r>
          </w:p>
        </w:tc>
        <w:tc>
          <w:tcPr>
            <w:tcW w:w="426" w:type="dxa"/>
            <w:shd w:val="clear" w:color="auto" w:fill="auto"/>
            <w:vAlign w:val="center"/>
          </w:tcPr>
          <w:p w14:paraId="39DCC1CB" w14:textId="77777777" w:rsidR="00C87B9E" w:rsidRPr="008120B4" w:rsidRDefault="00C87B9E" w:rsidP="0020583A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shd w:val="clear" w:color="auto" w:fill="auto"/>
            <w:vAlign w:val="center"/>
          </w:tcPr>
          <w:p w14:paraId="650363DB" w14:textId="77777777" w:rsidR="00C87B9E" w:rsidRPr="008120B4" w:rsidRDefault="00C87B9E" w:rsidP="0020583A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Aviso legal</w:t>
            </w:r>
          </w:p>
        </w:tc>
        <w:tc>
          <w:tcPr>
            <w:tcW w:w="569" w:type="dxa"/>
            <w:vAlign w:val="center"/>
          </w:tcPr>
          <w:p w14:paraId="4E1AC3F7" w14:textId="77777777" w:rsidR="00C87B9E" w:rsidRPr="008120B4" w:rsidRDefault="00C87B9E" w:rsidP="0020583A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C87B9E" w:rsidRPr="008120B4" w14:paraId="6D40C37F" w14:textId="77777777" w:rsidTr="0020583A">
        <w:trPr>
          <w:trHeight w:hRule="exact" w:val="255"/>
        </w:trPr>
        <w:tc>
          <w:tcPr>
            <w:tcW w:w="2126" w:type="dxa"/>
            <w:vMerge/>
            <w:shd w:val="clear" w:color="auto" w:fill="auto"/>
            <w:vAlign w:val="center"/>
          </w:tcPr>
          <w:p w14:paraId="75F6ABF9" w14:textId="77777777" w:rsidR="00C87B9E" w:rsidRPr="008120B4" w:rsidRDefault="00C87B9E" w:rsidP="0020583A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6" w:type="dxa"/>
            <w:shd w:val="clear" w:color="auto" w:fill="auto"/>
            <w:vAlign w:val="center"/>
          </w:tcPr>
          <w:p w14:paraId="13307282" w14:textId="77777777" w:rsidR="00C87B9E" w:rsidRPr="008120B4" w:rsidRDefault="00C87B9E" w:rsidP="0020583A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shd w:val="clear" w:color="auto" w:fill="auto"/>
            <w:vAlign w:val="center"/>
          </w:tcPr>
          <w:p w14:paraId="44A5B33A" w14:textId="77777777" w:rsidR="00C87B9E" w:rsidRPr="008120B4" w:rsidRDefault="00C87B9E" w:rsidP="0020583A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Política de privacidad</w:t>
            </w:r>
          </w:p>
        </w:tc>
        <w:tc>
          <w:tcPr>
            <w:tcW w:w="569" w:type="dxa"/>
            <w:vAlign w:val="center"/>
          </w:tcPr>
          <w:p w14:paraId="23D99548" w14:textId="77777777" w:rsidR="00C87B9E" w:rsidRPr="008120B4" w:rsidRDefault="00C87B9E" w:rsidP="0020583A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C87B9E" w:rsidRPr="008120B4" w14:paraId="15EAFF5C" w14:textId="77777777" w:rsidTr="0020583A">
        <w:trPr>
          <w:trHeight w:hRule="exact" w:val="255"/>
        </w:trPr>
        <w:tc>
          <w:tcPr>
            <w:tcW w:w="2126" w:type="dxa"/>
            <w:vMerge/>
            <w:shd w:val="clear" w:color="auto" w:fill="auto"/>
            <w:vAlign w:val="center"/>
          </w:tcPr>
          <w:p w14:paraId="6898BEE5" w14:textId="77777777" w:rsidR="00C87B9E" w:rsidRPr="008120B4" w:rsidRDefault="00C87B9E" w:rsidP="0020583A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6" w:type="dxa"/>
            <w:shd w:val="clear" w:color="auto" w:fill="auto"/>
            <w:vAlign w:val="center"/>
          </w:tcPr>
          <w:p w14:paraId="46E0366D" w14:textId="77777777" w:rsidR="00C87B9E" w:rsidRPr="008120B4" w:rsidRDefault="00C87B9E" w:rsidP="0020583A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shd w:val="clear" w:color="auto" w:fill="auto"/>
            <w:vAlign w:val="center"/>
          </w:tcPr>
          <w:p w14:paraId="2294C845" w14:textId="77777777" w:rsidR="00C87B9E" w:rsidRPr="008120B4" w:rsidRDefault="00C87B9E" w:rsidP="0020583A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Consentimiento para el tratamiento de datos mediante formulario web</w:t>
            </w:r>
          </w:p>
        </w:tc>
        <w:tc>
          <w:tcPr>
            <w:tcW w:w="569" w:type="dxa"/>
            <w:vAlign w:val="center"/>
          </w:tcPr>
          <w:p w14:paraId="40D3BC48" w14:textId="77777777" w:rsidR="00C87B9E" w:rsidRPr="008120B4" w:rsidRDefault="00C87B9E" w:rsidP="0020583A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C87B9E" w:rsidRPr="008120B4" w14:paraId="64DDCFAE" w14:textId="77777777" w:rsidTr="0020583A">
        <w:trPr>
          <w:trHeight w:hRule="exact" w:val="255"/>
        </w:trPr>
        <w:tc>
          <w:tcPr>
            <w:tcW w:w="2126" w:type="dxa"/>
            <w:vMerge/>
            <w:shd w:val="clear" w:color="auto" w:fill="auto"/>
            <w:vAlign w:val="center"/>
          </w:tcPr>
          <w:p w14:paraId="735320CB" w14:textId="77777777" w:rsidR="00C87B9E" w:rsidRPr="008120B4" w:rsidRDefault="00C87B9E" w:rsidP="0020583A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6" w:type="dxa"/>
            <w:shd w:val="clear" w:color="auto" w:fill="auto"/>
            <w:vAlign w:val="center"/>
          </w:tcPr>
          <w:p w14:paraId="571E0AAC" w14:textId="77777777" w:rsidR="00C87B9E" w:rsidRPr="008120B4" w:rsidRDefault="00C87B9E" w:rsidP="0020583A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shd w:val="clear" w:color="auto" w:fill="auto"/>
            <w:vAlign w:val="center"/>
          </w:tcPr>
          <w:p w14:paraId="368C5D4C" w14:textId="77777777" w:rsidR="00C87B9E" w:rsidRPr="008120B4" w:rsidRDefault="00C87B9E" w:rsidP="0020583A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Política de cookies</w:t>
            </w:r>
          </w:p>
        </w:tc>
        <w:tc>
          <w:tcPr>
            <w:tcW w:w="569" w:type="dxa"/>
            <w:vAlign w:val="center"/>
          </w:tcPr>
          <w:p w14:paraId="41E40D44" w14:textId="77777777" w:rsidR="00C87B9E" w:rsidRPr="008120B4" w:rsidRDefault="00C87B9E" w:rsidP="0020583A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C87B9E" w:rsidRPr="008120B4" w14:paraId="1E746789" w14:textId="77777777" w:rsidTr="0020583A">
        <w:trPr>
          <w:trHeight w:hRule="exact" w:val="255"/>
        </w:trPr>
        <w:tc>
          <w:tcPr>
            <w:tcW w:w="2126" w:type="dxa"/>
            <w:vMerge/>
            <w:shd w:val="clear" w:color="auto" w:fill="auto"/>
            <w:vAlign w:val="center"/>
          </w:tcPr>
          <w:p w14:paraId="2C752838" w14:textId="77777777" w:rsidR="00C87B9E" w:rsidRPr="008120B4" w:rsidRDefault="00C87B9E" w:rsidP="0020583A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6" w:type="dxa"/>
            <w:shd w:val="clear" w:color="auto" w:fill="auto"/>
            <w:vAlign w:val="center"/>
          </w:tcPr>
          <w:p w14:paraId="2594B64D" w14:textId="77777777" w:rsidR="00C87B9E" w:rsidRPr="008120B4" w:rsidRDefault="00C87B9E" w:rsidP="0020583A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shd w:val="clear" w:color="auto" w:fill="auto"/>
            <w:vAlign w:val="center"/>
          </w:tcPr>
          <w:p w14:paraId="5522662A" w14:textId="77777777" w:rsidR="00C87B9E" w:rsidRPr="008120B4" w:rsidRDefault="00C87B9E" w:rsidP="0020583A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Banner informativo de instalación de cookies</w:t>
            </w:r>
          </w:p>
        </w:tc>
        <w:tc>
          <w:tcPr>
            <w:tcW w:w="569" w:type="dxa"/>
            <w:vAlign w:val="center"/>
          </w:tcPr>
          <w:p w14:paraId="23B629F5" w14:textId="77777777" w:rsidR="00C87B9E" w:rsidRPr="008120B4" w:rsidRDefault="00C87B9E" w:rsidP="0020583A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C87B9E" w:rsidRPr="008120B4" w14:paraId="5EC8969F" w14:textId="77777777" w:rsidTr="0020583A">
        <w:trPr>
          <w:trHeight w:hRule="exact" w:val="255"/>
        </w:trPr>
        <w:tc>
          <w:tcPr>
            <w:tcW w:w="2126" w:type="dxa"/>
            <w:vMerge/>
            <w:shd w:val="clear" w:color="auto" w:fill="auto"/>
            <w:vAlign w:val="center"/>
          </w:tcPr>
          <w:p w14:paraId="72B4A9D7" w14:textId="77777777" w:rsidR="00C87B9E" w:rsidRPr="008120B4" w:rsidRDefault="00C87B9E" w:rsidP="0020583A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6" w:type="dxa"/>
            <w:shd w:val="clear" w:color="auto" w:fill="auto"/>
            <w:vAlign w:val="center"/>
          </w:tcPr>
          <w:p w14:paraId="17E48A5B" w14:textId="77777777" w:rsidR="00C87B9E" w:rsidRPr="008120B4" w:rsidRDefault="00C87B9E" w:rsidP="0020583A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shd w:val="clear" w:color="auto" w:fill="auto"/>
            <w:vAlign w:val="center"/>
          </w:tcPr>
          <w:p w14:paraId="359C723E" w14:textId="77777777" w:rsidR="00C87B9E" w:rsidRPr="008120B4" w:rsidRDefault="00C87B9E" w:rsidP="0020583A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Términos y condiciones de uso en E-</w:t>
            </w:r>
            <w:proofErr w:type="spellStart"/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comerce</w:t>
            </w:r>
            <w:proofErr w:type="spellEnd"/>
          </w:p>
        </w:tc>
        <w:tc>
          <w:tcPr>
            <w:tcW w:w="569" w:type="dxa"/>
            <w:vAlign w:val="center"/>
          </w:tcPr>
          <w:p w14:paraId="4DD77C4E" w14:textId="77777777" w:rsidR="00C87B9E" w:rsidRPr="008120B4" w:rsidRDefault="00C87B9E" w:rsidP="0020583A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C87B9E" w:rsidRPr="008120B4" w14:paraId="1D539A1B" w14:textId="77777777" w:rsidTr="0020583A">
        <w:trPr>
          <w:trHeight w:hRule="exact" w:val="255"/>
        </w:trPr>
        <w:tc>
          <w:tcPr>
            <w:tcW w:w="2126" w:type="dxa"/>
            <w:vMerge/>
            <w:shd w:val="clear" w:color="auto" w:fill="auto"/>
            <w:vAlign w:val="center"/>
          </w:tcPr>
          <w:p w14:paraId="50474D3E" w14:textId="77777777" w:rsidR="00C87B9E" w:rsidRPr="008120B4" w:rsidRDefault="00C87B9E" w:rsidP="0020583A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6" w:type="dxa"/>
            <w:shd w:val="clear" w:color="auto" w:fill="auto"/>
            <w:vAlign w:val="center"/>
          </w:tcPr>
          <w:p w14:paraId="5A6B2A8C" w14:textId="77777777" w:rsidR="00C87B9E" w:rsidRPr="008120B4" w:rsidRDefault="00C87B9E" w:rsidP="0020583A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shd w:val="clear" w:color="auto" w:fill="auto"/>
            <w:vAlign w:val="center"/>
          </w:tcPr>
          <w:p w14:paraId="5C4C33B2" w14:textId="77777777" w:rsidR="00C87B9E" w:rsidRPr="008120B4" w:rsidRDefault="00C87B9E" w:rsidP="0020583A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Términos y condiciones de uso en Apps de móviles</w:t>
            </w:r>
          </w:p>
        </w:tc>
        <w:tc>
          <w:tcPr>
            <w:tcW w:w="569" w:type="dxa"/>
            <w:vAlign w:val="center"/>
          </w:tcPr>
          <w:p w14:paraId="726810A6" w14:textId="77777777" w:rsidR="00C87B9E" w:rsidRPr="008120B4" w:rsidRDefault="00C87B9E" w:rsidP="0020583A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C87B9E" w:rsidRPr="008120B4" w14:paraId="6461B054" w14:textId="77777777" w:rsidTr="0020583A">
        <w:trPr>
          <w:trHeight w:hRule="exact" w:val="255"/>
        </w:trPr>
        <w:tc>
          <w:tcPr>
            <w:tcW w:w="2126" w:type="dxa"/>
            <w:vMerge/>
            <w:shd w:val="clear" w:color="auto" w:fill="auto"/>
            <w:vAlign w:val="center"/>
          </w:tcPr>
          <w:p w14:paraId="2B4BC392" w14:textId="77777777" w:rsidR="00C87B9E" w:rsidRPr="008120B4" w:rsidRDefault="00C87B9E" w:rsidP="0020583A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6" w:type="dxa"/>
            <w:shd w:val="clear" w:color="auto" w:fill="auto"/>
            <w:vAlign w:val="center"/>
          </w:tcPr>
          <w:p w14:paraId="149A6FA4" w14:textId="77777777" w:rsidR="00C87B9E" w:rsidRPr="008120B4" w:rsidRDefault="00C87B9E" w:rsidP="0020583A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shd w:val="clear" w:color="auto" w:fill="auto"/>
            <w:vAlign w:val="center"/>
          </w:tcPr>
          <w:p w14:paraId="03B99184" w14:textId="77777777" w:rsidR="00C87B9E" w:rsidRPr="008120B4" w:rsidRDefault="00C87B9E" w:rsidP="0020583A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</w:p>
        </w:tc>
        <w:tc>
          <w:tcPr>
            <w:tcW w:w="569" w:type="dxa"/>
            <w:vAlign w:val="center"/>
          </w:tcPr>
          <w:p w14:paraId="01102B81" w14:textId="77777777" w:rsidR="00C87B9E" w:rsidRPr="008120B4" w:rsidRDefault="00C87B9E" w:rsidP="0020583A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C87B9E" w:rsidRPr="008120B4" w14:paraId="3F57F037" w14:textId="77777777" w:rsidTr="0020583A">
        <w:trPr>
          <w:trHeight w:hRule="exact" w:val="255"/>
        </w:trPr>
        <w:tc>
          <w:tcPr>
            <w:tcW w:w="2126" w:type="dxa"/>
            <w:vMerge/>
            <w:shd w:val="clear" w:color="auto" w:fill="auto"/>
            <w:vAlign w:val="center"/>
          </w:tcPr>
          <w:p w14:paraId="12B676C3" w14:textId="77777777" w:rsidR="00C87B9E" w:rsidRPr="008120B4" w:rsidRDefault="00C87B9E" w:rsidP="0020583A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6" w:type="dxa"/>
            <w:shd w:val="clear" w:color="auto" w:fill="auto"/>
            <w:vAlign w:val="center"/>
          </w:tcPr>
          <w:p w14:paraId="7CF6D986" w14:textId="77777777" w:rsidR="00C87B9E" w:rsidRPr="008120B4" w:rsidRDefault="00C87B9E" w:rsidP="0020583A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shd w:val="clear" w:color="auto" w:fill="auto"/>
            <w:vAlign w:val="center"/>
          </w:tcPr>
          <w:p w14:paraId="2503DCD9" w14:textId="77777777" w:rsidR="00C87B9E" w:rsidRPr="008120B4" w:rsidRDefault="00C87B9E" w:rsidP="0020583A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</w:p>
        </w:tc>
        <w:tc>
          <w:tcPr>
            <w:tcW w:w="569" w:type="dxa"/>
            <w:vAlign w:val="center"/>
          </w:tcPr>
          <w:p w14:paraId="203C2B5A" w14:textId="77777777" w:rsidR="00C87B9E" w:rsidRPr="008120B4" w:rsidRDefault="00C87B9E" w:rsidP="0020583A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C87B9E" w:rsidRPr="008120B4" w14:paraId="31DC527B" w14:textId="77777777" w:rsidTr="0020583A">
        <w:trPr>
          <w:trHeight w:hRule="exact" w:val="255"/>
        </w:trPr>
        <w:tc>
          <w:tcPr>
            <w:tcW w:w="2126" w:type="dxa"/>
            <w:vMerge/>
            <w:shd w:val="clear" w:color="auto" w:fill="auto"/>
            <w:vAlign w:val="center"/>
          </w:tcPr>
          <w:p w14:paraId="2BA743A0" w14:textId="77777777" w:rsidR="00C87B9E" w:rsidRPr="008120B4" w:rsidRDefault="00C87B9E" w:rsidP="0020583A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6" w:type="dxa"/>
            <w:shd w:val="clear" w:color="auto" w:fill="auto"/>
            <w:vAlign w:val="center"/>
          </w:tcPr>
          <w:p w14:paraId="4ADA1C34" w14:textId="77777777" w:rsidR="00C87B9E" w:rsidRPr="008120B4" w:rsidRDefault="00C87B9E" w:rsidP="0020583A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shd w:val="clear" w:color="auto" w:fill="auto"/>
            <w:vAlign w:val="center"/>
          </w:tcPr>
          <w:p w14:paraId="2C78D0E2" w14:textId="77777777" w:rsidR="00C87B9E" w:rsidRPr="008120B4" w:rsidRDefault="00C87B9E" w:rsidP="0020583A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</w:p>
        </w:tc>
        <w:tc>
          <w:tcPr>
            <w:tcW w:w="569" w:type="dxa"/>
            <w:vAlign w:val="center"/>
          </w:tcPr>
          <w:p w14:paraId="31F22759" w14:textId="77777777" w:rsidR="00C87B9E" w:rsidRPr="008120B4" w:rsidRDefault="00C87B9E" w:rsidP="0020583A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</w:tbl>
    <w:p w14:paraId="6C5507A8" w14:textId="77777777" w:rsidR="0020583A" w:rsidRPr="008120B4" w:rsidRDefault="0020583A" w:rsidP="005A7D3C">
      <w:pPr>
        <w:spacing w:before="55"/>
        <w:ind w:left="142"/>
        <w:jc w:val="center"/>
        <w:rPr>
          <w:rFonts w:eastAsia="Calibri" w:cs="Calibri"/>
          <w:b/>
          <w:bCs/>
          <w:spacing w:val="-1"/>
          <w:szCs w:val="20"/>
          <w:lang w:val="es-ES"/>
        </w:rPr>
      </w:pPr>
    </w:p>
    <w:tbl>
      <w:tblPr>
        <w:tblStyle w:val="TableNormal"/>
        <w:tblW w:w="9641" w:type="dxa"/>
        <w:tblInd w:w="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26"/>
        <w:gridCol w:w="426"/>
        <w:gridCol w:w="6520"/>
        <w:gridCol w:w="569"/>
      </w:tblGrid>
      <w:tr w:rsidR="00C87B9E" w:rsidRPr="008120B4" w14:paraId="16ACB84F" w14:textId="77777777" w:rsidTr="0020583A">
        <w:trPr>
          <w:trHeight w:hRule="exact" w:val="255"/>
        </w:trPr>
        <w:tc>
          <w:tcPr>
            <w:tcW w:w="2126" w:type="dxa"/>
            <w:vMerge w:val="restart"/>
            <w:shd w:val="clear" w:color="auto" w:fill="auto"/>
            <w:vAlign w:val="center"/>
          </w:tcPr>
          <w:p w14:paraId="1513A31B" w14:textId="77777777" w:rsidR="00C87B9E" w:rsidRPr="008120B4" w:rsidRDefault="00C87B9E" w:rsidP="0020583A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  <w:r w:rsidRPr="008120B4"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  <w:t>Empresas externas</w:t>
            </w:r>
          </w:p>
          <w:p w14:paraId="2D650C04" w14:textId="77777777" w:rsidR="00C87B9E" w:rsidRPr="008120B4" w:rsidRDefault="00C87B9E" w:rsidP="0020583A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6" w:type="dxa"/>
            <w:shd w:val="clear" w:color="auto" w:fill="auto"/>
            <w:vAlign w:val="center"/>
          </w:tcPr>
          <w:p w14:paraId="188ABAB1" w14:textId="77777777" w:rsidR="00C87B9E" w:rsidRPr="008120B4" w:rsidRDefault="00C87B9E" w:rsidP="0020583A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shd w:val="clear" w:color="auto" w:fill="auto"/>
            <w:vAlign w:val="center"/>
          </w:tcPr>
          <w:p w14:paraId="1D28C57C" w14:textId="77777777" w:rsidR="00C87B9E" w:rsidRPr="008120B4" w:rsidRDefault="00C87B9E" w:rsidP="0020583A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Contratos con Encargados del tratamiento</w:t>
            </w:r>
          </w:p>
        </w:tc>
        <w:tc>
          <w:tcPr>
            <w:tcW w:w="569" w:type="dxa"/>
          </w:tcPr>
          <w:p w14:paraId="402CEDD4" w14:textId="77777777" w:rsidR="00C87B9E" w:rsidRPr="008120B4" w:rsidRDefault="00C87B9E" w:rsidP="0020583A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</w:p>
        </w:tc>
      </w:tr>
      <w:tr w:rsidR="00C87B9E" w:rsidRPr="008120B4" w14:paraId="64CCFA14" w14:textId="77777777" w:rsidTr="0020583A">
        <w:trPr>
          <w:trHeight w:hRule="exact" w:val="255"/>
        </w:trPr>
        <w:tc>
          <w:tcPr>
            <w:tcW w:w="2126" w:type="dxa"/>
            <w:vMerge/>
            <w:shd w:val="clear" w:color="auto" w:fill="auto"/>
            <w:vAlign w:val="center"/>
          </w:tcPr>
          <w:p w14:paraId="7B275D74" w14:textId="77777777" w:rsidR="00C87B9E" w:rsidRPr="008120B4" w:rsidRDefault="00C87B9E" w:rsidP="0020583A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6" w:type="dxa"/>
            <w:shd w:val="clear" w:color="auto" w:fill="auto"/>
            <w:vAlign w:val="center"/>
          </w:tcPr>
          <w:p w14:paraId="3039122B" w14:textId="77777777" w:rsidR="00C87B9E" w:rsidRPr="008120B4" w:rsidRDefault="00C87B9E" w:rsidP="0020583A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shd w:val="clear" w:color="auto" w:fill="auto"/>
            <w:vAlign w:val="center"/>
          </w:tcPr>
          <w:p w14:paraId="187ACC2C" w14:textId="77777777" w:rsidR="00C87B9E" w:rsidRPr="008120B4" w:rsidRDefault="00C87B9E" w:rsidP="0020583A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Contratos con Corresponsables del tratamiento</w:t>
            </w:r>
          </w:p>
        </w:tc>
        <w:tc>
          <w:tcPr>
            <w:tcW w:w="569" w:type="dxa"/>
          </w:tcPr>
          <w:p w14:paraId="39F77193" w14:textId="77777777" w:rsidR="00C87B9E" w:rsidRPr="008120B4" w:rsidRDefault="00C87B9E" w:rsidP="0020583A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</w:p>
        </w:tc>
      </w:tr>
      <w:tr w:rsidR="00C87B9E" w:rsidRPr="008120B4" w14:paraId="094B57A0" w14:textId="77777777" w:rsidTr="0020583A">
        <w:trPr>
          <w:trHeight w:hRule="exact" w:val="255"/>
        </w:trPr>
        <w:tc>
          <w:tcPr>
            <w:tcW w:w="2126" w:type="dxa"/>
            <w:vMerge/>
            <w:shd w:val="clear" w:color="auto" w:fill="auto"/>
            <w:vAlign w:val="center"/>
          </w:tcPr>
          <w:p w14:paraId="26A2BDC3" w14:textId="77777777" w:rsidR="00C87B9E" w:rsidRPr="008120B4" w:rsidRDefault="00C87B9E" w:rsidP="0020583A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6" w:type="dxa"/>
            <w:shd w:val="clear" w:color="auto" w:fill="auto"/>
            <w:vAlign w:val="center"/>
          </w:tcPr>
          <w:p w14:paraId="4C56BC47" w14:textId="77777777" w:rsidR="00C87B9E" w:rsidRPr="008120B4" w:rsidRDefault="00C87B9E" w:rsidP="0020583A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shd w:val="clear" w:color="auto" w:fill="auto"/>
            <w:vAlign w:val="center"/>
          </w:tcPr>
          <w:p w14:paraId="3681D2D9" w14:textId="77777777" w:rsidR="00C87B9E" w:rsidRPr="008120B4" w:rsidRDefault="00C87B9E" w:rsidP="0020583A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Contratos con Destinatarios de datos</w:t>
            </w:r>
          </w:p>
        </w:tc>
        <w:tc>
          <w:tcPr>
            <w:tcW w:w="569" w:type="dxa"/>
          </w:tcPr>
          <w:p w14:paraId="2D82AD9E" w14:textId="77777777" w:rsidR="00C87B9E" w:rsidRPr="008120B4" w:rsidRDefault="00C87B9E" w:rsidP="0020583A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</w:p>
        </w:tc>
      </w:tr>
      <w:tr w:rsidR="00C87B9E" w:rsidRPr="008120B4" w14:paraId="3356CB3D" w14:textId="77777777" w:rsidTr="0020583A">
        <w:trPr>
          <w:trHeight w:hRule="exact" w:val="255"/>
        </w:trPr>
        <w:tc>
          <w:tcPr>
            <w:tcW w:w="2126" w:type="dxa"/>
            <w:vMerge/>
            <w:shd w:val="clear" w:color="auto" w:fill="auto"/>
            <w:vAlign w:val="center"/>
          </w:tcPr>
          <w:p w14:paraId="2A6D44B5" w14:textId="77777777" w:rsidR="00C87B9E" w:rsidRPr="008120B4" w:rsidRDefault="00C87B9E" w:rsidP="0020583A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6" w:type="dxa"/>
            <w:shd w:val="clear" w:color="auto" w:fill="auto"/>
            <w:vAlign w:val="center"/>
          </w:tcPr>
          <w:p w14:paraId="3CF19458" w14:textId="77777777" w:rsidR="00C87B9E" w:rsidRPr="008120B4" w:rsidRDefault="00C87B9E" w:rsidP="0020583A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shd w:val="clear" w:color="auto" w:fill="auto"/>
            <w:vAlign w:val="center"/>
          </w:tcPr>
          <w:p w14:paraId="1AD4BD7A" w14:textId="77777777" w:rsidR="00C87B9E" w:rsidRPr="008120B4" w:rsidRDefault="00C87B9E" w:rsidP="0020583A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  <w:r w:rsidRPr="008120B4"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  <w:t>Contratos con Empresas/Organizaciones internacionales (no establecidas en la UE)</w:t>
            </w:r>
          </w:p>
        </w:tc>
        <w:tc>
          <w:tcPr>
            <w:tcW w:w="569" w:type="dxa"/>
          </w:tcPr>
          <w:p w14:paraId="6E75AC10" w14:textId="77777777" w:rsidR="00C87B9E" w:rsidRPr="008120B4" w:rsidRDefault="00C87B9E" w:rsidP="0020583A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</w:p>
        </w:tc>
      </w:tr>
      <w:tr w:rsidR="00C87B9E" w:rsidRPr="008120B4" w14:paraId="62AF8684" w14:textId="77777777" w:rsidTr="0020583A">
        <w:trPr>
          <w:trHeight w:hRule="exact" w:val="255"/>
        </w:trPr>
        <w:tc>
          <w:tcPr>
            <w:tcW w:w="2126" w:type="dxa"/>
            <w:vMerge/>
            <w:shd w:val="clear" w:color="auto" w:fill="auto"/>
            <w:vAlign w:val="center"/>
          </w:tcPr>
          <w:p w14:paraId="23BFAC84" w14:textId="77777777" w:rsidR="00C87B9E" w:rsidRPr="008120B4" w:rsidRDefault="00C87B9E" w:rsidP="0020583A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6" w:type="dxa"/>
            <w:shd w:val="clear" w:color="auto" w:fill="auto"/>
            <w:vAlign w:val="center"/>
          </w:tcPr>
          <w:p w14:paraId="0B4A1721" w14:textId="77777777" w:rsidR="00C87B9E" w:rsidRPr="008120B4" w:rsidRDefault="00C87B9E" w:rsidP="0020583A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shd w:val="clear" w:color="auto" w:fill="auto"/>
            <w:vAlign w:val="center"/>
          </w:tcPr>
          <w:p w14:paraId="3465F1EE" w14:textId="77777777" w:rsidR="00C87B9E" w:rsidRPr="008120B4" w:rsidRDefault="00C87B9E" w:rsidP="0020583A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</w:p>
        </w:tc>
        <w:tc>
          <w:tcPr>
            <w:tcW w:w="569" w:type="dxa"/>
          </w:tcPr>
          <w:p w14:paraId="45FEFFFE" w14:textId="77777777" w:rsidR="00C87B9E" w:rsidRPr="008120B4" w:rsidRDefault="00C87B9E" w:rsidP="0020583A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</w:p>
        </w:tc>
      </w:tr>
      <w:tr w:rsidR="00C87B9E" w:rsidRPr="008120B4" w14:paraId="0C845D89" w14:textId="77777777" w:rsidTr="0020583A">
        <w:trPr>
          <w:trHeight w:hRule="exact" w:val="255"/>
        </w:trPr>
        <w:tc>
          <w:tcPr>
            <w:tcW w:w="2126" w:type="dxa"/>
            <w:vMerge/>
            <w:shd w:val="clear" w:color="auto" w:fill="auto"/>
            <w:vAlign w:val="center"/>
          </w:tcPr>
          <w:p w14:paraId="02C86E97" w14:textId="77777777" w:rsidR="00C87B9E" w:rsidRPr="008120B4" w:rsidRDefault="00C87B9E" w:rsidP="0020583A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6" w:type="dxa"/>
            <w:shd w:val="clear" w:color="auto" w:fill="auto"/>
            <w:vAlign w:val="center"/>
          </w:tcPr>
          <w:p w14:paraId="5E475B43" w14:textId="77777777" w:rsidR="00C87B9E" w:rsidRPr="008120B4" w:rsidRDefault="00C87B9E" w:rsidP="0020583A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shd w:val="clear" w:color="auto" w:fill="auto"/>
            <w:vAlign w:val="center"/>
          </w:tcPr>
          <w:p w14:paraId="72851353" w14:textId="77777777" w:rsidR="00C87B9E" w:rsidRPr="008120B4" w:rsidRDefault="00C87B9E" w:rsidP="0020583A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</w:p>
        </w:tc>
        <w:tc>
          <w:tcPr>
            <w:tcW w:w="569" w:type="dxa"/>
          </w:tcPr>
          <w:p w14:paraId="76433CE7" w14:textId="77777777" w:rsidR="00C87B9E" w:rsidRPr="008120B4" w:rsidRDefault="00C87B9E" w:rsidP="0020583A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</w:p>
        </w:tc>
      </w:tr>
      <w:tr w:rsidR="00C87B9E" w:rsidRPr="008120B4" w14:paraId="3577E6CB" w14:textId="77777777" w:rsidTr="0020583A">
        <w:trPr>
          <w:trHeight w:hRule="exact" w:val="255"/>
        </w:trPr>
        <w:tc>
          <w:tcPr>
            <w:tcW w:w="2126" w:type="dxa"/>
            <w:vMerge/>
            <w:shd w:val="clear" w:color="auto" w:fill="auto"/>
            <w:vAlign w:val="center"/>
          </w:tcPr>
          <w:p w14:paraId="4D050EBC" w14:textId="77777777" w:rsidR="00C87B9E" w:rsidRPr="008120B4" w:rsidRDefault="00C87B9E" w:rsidP="0020583A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6" w:type="dxa"/>
            <w:shd w:val="clear" w:color="auto" w:fill="auto"/>
            <w:vAlign w:val="center"/>
          </w:tcPr>
          <w:p w14:paraId="56132474" w14:textId="77777777" w:rsidR="00C87B9E" w:rsidRPr="008120B4" w:rsidRDefault="00C87B9E" w:rsidP="0020583A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shd w:val="clear" w:color="auto" w:fill="auto"/>
            <w:vAlign w:val="center"/>
          </w:tcPr>
          <w:p w14:paraId="376A4E08" w14:textId="77777777" w:rsidR="00C87B9E" w:rsidRPr="008120B4" w:rsidRDefault="00C87B9E" w:rsidP="0020583A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</w:p>
        </w:tc>
        <w:tc>
          <w:tcPr>
            <w:tcW w:w="569" w:type="dxa"/>
          </w:tcPr>
          <w:p w14:paraId="04406539" w14:textId="77777777" w:rsidR="00C87B9E" w:rsidRPr="008120B4" w:rsidRDefault="00C87B9E" w:rsidP="0020583A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</w:p>
        </w:tc>
      </w:tr>
    </w:tbl>
    <w:p w14:paraId="53DDBE3B" w14:textId="77777777" w:rsidR="00C87B9E" w:rsidRPr="008120B4" w:rsidRDefault="00C87B9E" w:rsidP="005A7D3C">
      <w:pPr>
        <w:spacing w:before="55"/>
        <w:ind w:left="142"/>
        <w:jc w:val="center"/>
        <w:rPr>
          <w:rFonts w:eastAsia="Calibri" w:cs="Calibri"/>
          <w:b/>
          <w:bCs/>
          <w:spacing w:val="-1"/>
          <w:szCs w:val="20"/>
          <w:lang w:val="es-ES"/>
        </w:rPr>
      </w:pPr>
    </w:p>
    <w:tbl>
      <w:tblPr>
        <w:tblStyle w:val="TableNormal"/>
        <w:tblW w:w="9641" w:type="dxa"/>
        <w:tblInd w:w="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26"/>
        <w:gridCol w:w="426"/>
        <w:gridCol w:w="6520"/>
        <w:gridCol w:w="569"/>
      </w:tblGrid>
      <w:tr w:rsidR="00C87B9E" w:rsidRPr="008120B4" w14:paraId="35396268" w14:textId="77777777" w:rsidTr="00A35C7C">
        <w:trPr>
          <w:trHeight w:hRule="exact" w:val="255"/>
        </w:trPr>
        <w:tc>
          <w:tcPr>
            <w:tcW w:w="2126" w:type="dxa"/>
            <w:vMerge w:val="restart"/>
            <w:shd w:val="clear" w:color="auto" w:fill="auto"/>
            <w:vAlign w:val="center"/>
          </w:tcPr>
          <w:p w14:paraId="7CD7B805" w14:textId="77777777" w:rsidR="00C87B9E" w:rsidRPr="008120B4" w:rsidRDefault="00C87B9E" w:rsidP="00A35C7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  <w:r w:rsidRPr="008120B4"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  <w:t>Otros</w:t>
            </w:r>
          </w:p>
        </w:tc>
        <w:tc>
          <w:tcPr>
            <w:tcW w:w="426" w:type="dxa"/>
            <w:shd w:val="clear" w:color="auto" w:fill="auto"/>
            <w:vAlign w:val="center"/>
          </w:tcPr>
          <w:p w14:paraId="7ABB88CE" w14:textId="77777777" w:rsidR="00C87B9E" w:rsidRPr="008120B4" w:rsidRDefault="00C87B9E" w:rsidP="00A35C7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shd w:val="clear" w:color="auto" w:fill="auto"/>
            <w:vAlign w:val="center"/>
          </w:tcPr>
          <w:p w14:paraId="077C43BF" w14:textId="77777777" w:rsidR="00C87B9E" w:rsidRPr="008120B4" w:rsidRDefault="00C87B9E" w:rsidP="00A35C7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</w:p>
        </w:tc>
        <w:tc>
          <w:tcPr>
            <w:tcW w:w="569" w:type="dxa"/>
            <w:vAlign w:val="center"/>
          </w:tcPr>
          <w:p w14:paraId="453FA212" w14:textId="77777777" w:rsidR="00C87B9E" w:rsidRPr="008120B4" w:rsidRDefault="00C87B9E" w:rsidP="00A35C7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C87B9E" w:rsidRPr="008120B4" w14:paraId="0473FEB7" w14:textId="77777777" w:rsidTr="00A35C7C">
        <w:trPr>
          <w:trHeight w:hRule="exact" w:val="255"/>
        </w:trPr>
        <w:tc>
          <w:tcPr>
            <w:tcW w:w="2126" w:type="dxa"/>
            <w:vMerge/>
            <w:shd w:val="clear" w:color="auto" w:fill="auto"/>
            <w:vAlign w:val="center"/>
          </w:tcPr>
          <w:p w14:paraId="75810FC3" w14:textId="77777777" w:rsidR="00C87B9E" w:rsidRPr="008120B4" w:rsidRDefault="00C87B9E" w:rsidP="00A35C7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6" w:type="dxa"/>
            <w:shd w:val="clear" w:color="auto" w:fill="auto"/>
            <w:vAlign w:val="center"/>
          </w:tcPr>
          <w:p w14:paraId="73469FD3" w14:textId="77777777" w:rsidR="00C87B9E" w:rsidRPr="008120B4" w:rsidRDefault="00C87B9E" w:rsidP="00A35C7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shd w:val="clear" w:color="auto" w:fill="auto"/>
            <w:vAlign w:val="center"/>
          </w:tcPr>
          <w:p w14:paraId="776E68BF" w14:textId="77777777" w:rsidR="00C87B9E" w:rsidRPr="008120B4" w:rsidRDefault="00C87B9E" w:rsidP="00A35C7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</w:p>
        </w:tc>
        <w:tc>
          <w:tcPr>
            <w:tcW w:w="569" w:type="dxa"/>
            <w:vAlign w:val="center"/>
          </w:tcPr>
          <w:p w14:paraId="61B55468" w14:textId="77777777" w:rsidR="00C87B9E" w:rsidRPr="008120B4" w:rsidRDefault="00C87B9E" w:rsidP="00A35C7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C87B9E" w:rsidRPr="008120B4" w14:paraId="62145B3F" w14:textId="77777777" w:rsidTr="00A35C7C">
        <w:trPr>
          <w:trHeight w:hRule="exact" w:val="255"/>
        </w:trPr>
        <w:tc>
          <w:tcPr>
            <w:tcW w:w="2126" w:type="dxa"/>
            <w:vMerge/>
            <w:shd w:val="clear" w:color="auto" w:fill="auto"/>
            <w:vAlign w:val="center"/>
          </w:tcPr>
          <w:p w14:paraId="70FF594A" w14:textId="77777777" w:rsidR="00C87B9E" w:rsidRPr="008120B4" w:rsidRDefault="00C87B9E" w:rsidP="00A35C7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6" w:type="dxa"/>
            <w:shd w:val="clear" w:color="auto" w:fill="auto"/>
            <w:vAlign w:val="center"/>
          </w:tcPr>
          <w:p w14:paraId="0F116F89" w14:textId="77777777" w:rsidR="00C87B9E" w:rsidRPr="008120B4" w:rsidRDefault="00C87B9E" w:rsidP="00A35C7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shd w:val="clear" w:color="auto" w:fill="auto"/>
            <w:vAlign w:val="center"/>
          </w:tcPr>
          <w:p w14:paraId="2AF093CB" w14:textId="77777777" w:rsidR="00C87B9E" w:rsidRPr="008120B4" w:rsidRDefault="00C87B9E" w:rsidP="00A35C7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</w:p>
        </w:tc>
        <w:tc>
          <w:tcPr>
            <w:tcW w:w="569" w:type="dxa"/>
            <w:vAlign w:val="center"/>
          </w:tcPr>
          <w:p w14:paraId="6A628EFC" w14:textId="77777777" w:rsidR="00C87B9E" w:rsidRPr="008120B4" w:rsidRDefault="00C87B9E" w:rsidP="00A35C7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C87B9E" w:rsidRPr="008120B4" w14:paraId="049945E3" w14:textId="77777777" w:rsidTr="00A35C7C">
        <w:trPr>
          <w:trHeight w:hRule="exact" w:val="255"/>
        </w:trPr>
        <w:tc>
          <w:tcPr>
            <w:tcW w:w="2126" w:type="dxa"/>
            <w:vMerge/>
            <w:shd w:val="clear" w:color="auto" w:fill="auto"/>
            <w:vAlign w:val="center"/>
          </w:tcPr>
          <w:p w14:paraId="41FD69D6" w14:textId="77777777" w:rsidR="00C87B9E" w:rsidRPr="008120B4" w:rsidRDefault="00C87B9E" w:rsidP="00A35C7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6" w:type="dxa"/>
            <w:shd w:val="clear" w:color="auto" w:fill="auto"/>
            <w:vAlign w:val="center"/>
          </w:tcPr>
          <w:p w14:paraId="31D20A70" w14:textId="77777777" w:rsidR="00C87B9E" w:rsidRPr="008120B4" w:rsidRDefault="00C87B9E" w:rsidP="00A35C7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shd w:val="clear" w:color="auto" w:fill="auto"/>
            <w:vAlign w:val="center"/>
          </w:tcPr>
          <w:p w14:paraId="61E74067" w14:textId="77777777" w:rsidR="00C87B9E" w:rsidRPr="008120B4" w:rsidRDefault="00C87B9E" w:rsidP="00A35C7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</w:p>
        </w:tc>
        <w:tc>
          <w:tcPr>
            <w:tcW w:w="569" w:type="dxa"/>
            <w:vAlign w:val="center"/>
          </w:tcPr>
          <w:p w14:paraId="7F9EA7D3" w14:textId="77777777" w:rsidR="00C87B9E" w:rsidRPr="008120B4" w:rsidRDefault="00C87B9E" w:rsidP="00A35C7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C87B9E" w:rsidRPr="008120B4" w14:paraId="0F71FD74" w14:textId="77777777" w:rsidTr="00A35C7C">
        <w:trPr>
          <w:trHeight w:hRule="exact" w:val="255"/>
        </w:trPr>
        <w:tc>
          <w:tcPr>
            <w:tcW w:w="2126" w:type="dxa"/>
            <w:vMerge/>
            <w:shd w:val="clear" w:color="auto" w:fill="auto"/>
            <w:vAlign w:val="center"/>
          </w:tcPr>
          <w:p w14:paraId="071ACF3D" w14:textId="77777777" w:rsidR="00C87B9E" w:rsidRPr="008120B4" w:rsidRDefault="00C87B9E" w:rsidP="00A35C7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6" w:type="dxa"/>
            <w:shd w:val="clear" w:color="auto" w:fill="auto"/>
            <w:vAlign w:val="center"/>
          </w:tcPr>
          <w:p w14:paraId="2A8D0C5C" w14:textId="77777777" w:rsidR="00C87B9E" w:rsidRPr="008120B4" w:rsidRDefault="00C87B9E" w:rsidP="00A35C7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shd w:val="clear" w:color="auto" w:fill="auto"/>
            <w:vAlign w:val="center"/>
          </w:tcPr>
          <w:p w14:paraId="001FFDEB" w14:textId="77777777" w:rsidR="00C87B9E" w:rsidRPr="008120B4" w:rsidRDefault="00C87B9E" w:rsidP="00A35C7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</w:p>
        </w:tc>
        <w:tc>
          <w:tcPr>
            <w:tcW w:w="569" w:type="dxa"/>
            <w:vAlign w:val="center"/>
          </w:tcPr>
          <w:p w14:paraId="665CC156" w14:textId="77777777" w:rsidR="00C87B9E" w:rsidRPr="008120B4" w:rsidRDefault="00C87B9E" w:rsidP="00A35C7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C87B9E" w:rsidRPr="008120B4" w14:paraId="4A5D2922" w14:textId="77777777" w:rsidTr="00A35C7C">
        <w:trPr>
          <w:trHeight w:hRule="exact" w:val="255"/>
        </w:trPr>
        <w:tc>
          <w:tcPr>
            <w:tcW w:w="2126" w:type="dxa"/>
            <w:vMerge/>
            <w:shd w:val="clear" w:color="auto" w:fill="auto"/>
            <w:vAlign w:val="center"/>
          </w:tcPr>
          <w:p w14:paraId="2314FAA6" w14:textId="77777777" w:rsidR="00C87B9E" w:rsidRPr="008120B4" w:rsidRDefault="00C87B9E" w:rsidP="00A35C7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6" w:type="dxa"/>
            <w:shd w:val="clear" w:color="auto" w:fill="auto"/>
            <w:vAlign w:val="center"/>
          </w:tcPr>
          <w:p w14:paraId="76E06BEC" w14:textId="77777777" w:rsidR="00C87B9E" w:rsidRPr="008120B4" w:rsidRDefault="00C87B9E" w:rsidP="00A35C7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shd w:val="clear" w:color="auto" w:fill="auto"/>
            <w:vAlign w:val="center"/>
          </w:tcPr>
          <w:p w14:paraId="1A9930BA" w14:textId="77777777" w:rsidR="00C87B9E" w:rsidRPr="008120B4" w:rsidRDefault="00C87B9E" w:rsidP="00A35C7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</w:p>
        </w:tc>
        <w:tc>
          <w:tcPr>
            <w:tcW w:w="569" w:type="dxa"/>
            <w:vAlign w:val="center"/>
          </w:tcPr>
          <w:p w14:paraId="01EF09F2" w14:textId="77777777" w:rsidR="00C87B9E" w:rsidRPr="008120B4" w:rsidRDefault="00C87B9E" w:rsidP="00A35C7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C87B9E" w:rsidRPr="008120B4" w14:paraId="521FBAC4" w14:textId="77777777" w:rsidTr="00A35C7C">
        <w:trPr>
          <w:trHeight w:hRule="exact" w:val="255"/>
        </w:trPr>
        <w:tc>
          <w:tcPr>
            <w:tcW w:w="2126" w:type="dxa"/>
            <w:vMerge/>
            <w:shd w:val="clear" w:color="auto" w:fill="auto"/>
            <w:vAlign w:val="center"/>
          </w:tcPr>
          <w:p w14:paraId="72FFDB3C" w14:textId="77777777" w:rsidR="00C87B9E" w:rsidRPr="008120B4" w:rsidRDefault="00C87B9E" w:rsidP="00A35C7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6" w:type="dxa"/>
            <w:shd w:val="clear" w:color="auto" w:fill="auto"/>
            <w:vAlign w:val="center"/>
          </w:tcPr>
          <w:p w14:paraId="5C8A947E" w14:textId="77777777" w:rsidR="00C87B9E" w:rsidRPr="008120B4" w:rsidRDefault="00C87B9E" w:rsidP="00A35C7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shd w:val="clear" w:color="auto" w:fill="auto"/>
            <w:vAlign w:val="center"/>
          </w:tcPr>
          <w:p w14:paraId="4B6F7DD0" w14:textId="77777777" w:rsidR="00C87B9E" w:rsidRPr="008120B4" w:rsidRDefault="00C87B9E" w:rsidP="00A35C7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</w:p>
        </w:tc>
        <w:tc>
          <w:tcPr>
            <w:tcW w:w="569" w:type="dxa"/>
            <w:vAlign w:val="center"/>
          </w:tcPr>
          <w:p w14:paraId="0F3A7ED0" w14:textId="77777777" w:rsidR="00C87B9E" w:rsidRPr="008120B4" w:rsidRDefault="00C87B9E" w:rsidP="00A35C7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C87B9E" w:rsidRPr="008120B4" w14:paraId="5C84A1DF" w14:textId="77777777" w:rsidTr="00A35C7C">
        <w:trPr>
          <w:trHeight w:hRule="exact" w:val="255"/>
        </w:trPr>
        <w:tc>
          <w:tcPr>
            <w:tcW w:w="2126" w:type="dxa"/>
            <w:vMerge/>
            <w:shd w:val="clear" w:color="auto" w:fill="auto"/>
            <w:vAlign w:val="center"/>
          </w:tcPr>
          <w:p w14:paraId="264CDCCD" w14:textId="77777777" w:rsidR="00C87B9E" w:rsidRPr="008120B4" w:rsidRDefault="00C87B9E" w:rsidP="00A35C7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6" w:type="dxa"/>
            <w:shd w:val="clear" w:color="auto" w:fill="auto"/>
            <w:vAlign w:val="center"/>
          </w:tcPr>
          <w:p w14:paraId="6DBF7804" w14:textId="77777777" w:rsidR="00C87B9E" w:rsidRPr="008120B4" w:rsidRDefault="00C87B9E" w:rsidP="00A35C7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shd w:val="clear" w:color="auto" w:fill="auto"/>
            <w:vAlign w:val="center"/>
          </w:tcPr>
          <w:p w14:paraId="656C1F99" w14:textId="77777777" w:rsidR="00C87B9E" w:rsidRPr="008120B4" w:rsidRDefault="00C87B9E" w:rsidP="00A35C7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</w:p>
        </w:tc>
        <w:tc>
          <w:tcPr>
            <w:tcW w:w="569" w:type="dxa"/>
            <w:vAlign w:val="center"/>
          </w:tcPr>
          <w:p w14:paraId="00050B06" w14:textId="77777777" w:rsidR="00C87B9E" w:rsidRPr="008120B4" w:rsidRDefault="00C87B9E" w:rsidP="00A35C7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C87B9E" w:rsidRPr="008120B4" w14:paraId="79B0C389" w14:textId="77777777" w:rsidTr="00A35C7C">
        <w:trPr>
          <w:trHeight w:hRule="exact" w:val="255"/>
        </w:trPr>
        <w:tc>
          <w:tcPr>
            <w:tcW w:w="2126" w:type="dxa"/>
            <w:vMerge/>
            <w:shd w:val="clear" w:color="auto" w:fill="auto"/>
            <w:vAlign w:val="center"/>
          </w:tcPr>
          <w:p w14:paraId="6742C6CC" w14:textId="77777777" w:rsidR="00C87B9E" w:rsidRPr="008120B4" w:rsidRDefault="00C87B9E" w:rsidP="00A35C7C">
            <w:pPr>
              <w:pStyle w:val="TableParagraph"/>
              <w:ind w:left="102" w:right="142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426" w:type="dxa"/>
            <w:shd w:val="clear" w:color="auto" w:fill="auto"/>
            <w:vAlign w:val="center"/>
          </w:tcPr>
          <w:p w14:paraId="07D15F32" w14:textId="77777777" w:rsidR="00C87B9E" w:rsidRPr="008120B4" w:rsidRDefault="00C87B9E" w:rsidP="00A35C7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18"/>
                <w:szCs w:val="18"/>
                <w:lang w:val="es-ES" w:eastAsia="ca-ES"/>
              </w:rPr>
            </w:pPr>
          </w:p>
        </w:tc>
        <w:tc>
          <w:tcPr>
            <w:tcW w:w="6520" w:type="dxa"/>
            <w:shd w:val="clear" w:color="auto" w:fill="auto"/>
            <w:vAlign w:val="center"/>
          </w:tcPr>
          <w:p w14:paraId="063DC7E6" w14:textId="77777777" w:rsidR="00C87B9E" w:rsidRPr="008120B4" w:rsidRDefault="00C87B9E" w:rsidP="00A35C7C">
            <w:pPr>
              <w:pStyle w:val="TableParagraph"/>
              <w:ind w:left="102"/>
              <w:rPr>
                <w:rFonts w:eastAsia="Times New Roman" w:cs="Times New Roman"/>
                <w:i/>
                <w:color w:val="222222"/>
                <w:sz w:val="16"/>
                <w:szCs w:val="16"/>
                <w:lang w:val="es-ES" w:eastAsia="ca-ES"/>
              </w:rPr>
            </w:pPr>
          </w:p>
        </w:tc>
        <w:tc>
          <w:tcPr>
            <w:tcW w:w="569" w:type="dxa"/>
            <w:vAlign w:val="center"/>
          </w:tcPr>
          <w:p w14:paraId="0B2A8804" w14:textId="77777777" w:rsidR="00C87B9E" w:rsidRPr="008120B4" w:rsidRDefault="00C87B9E" w:rsidP="00A35C7C">
            <w:pPr>
              <w:pStyle w:val="TableParagraph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</w:tbl>
    <w:p w14:paraId="0D4A66EB" w14:textId="77777777" w:rsidR="0020583A" w:rsidRPr="008120B4" w:rsidRDefault="005A7D3C" w:rsidP="005A7D3C">
      <w:pPr>
        <w:spacing w:before="55"/>
        <w:ind w:left="142"/>
        <w:jc w:val="center"/>
        <w:rPr>
          <w:rFonts w:eastAsia="Calibri" w:cs="Calibri"/>
          <w:b/>
          <w:bCs/>
          <w:spacing w:val="-1"/>
          <w:szCs w:val="20"/>
          <w:lang w:val="es-ES"/>
        </w:rPr>
      </w:pPr>
      <w:r w:rsidRPr="008120B4">
        <w:rPr>
          <w:rFonts w:eastAsia="Calibri" w:cs="Calibri"/>
          <w:b/>
          <w:bCs/>
          <w:spacing w:val="-1"/>
          <w:szCs w:val="20"/>
          <w:lang w:val="es-ES"/>
        </w:rPr>
        <w:br w:type="page"/>
      </w:r>
    </w:p>
    <w:p w14:paraId="7A5AFA7E" w14:textId="77777777" w:rsidR="005A7D3C" w:rsidRPr="008120B4" w:rsidRDefault="005A7D3C" w:rsidP="005A7D3C">
      <w:pPr>
        <w:spacing w:before="55"/>
        <w:ind w:left="142"/>
        <w:jc w:val="center"/>
        <w:rPr>
          <w:rFonts w:eastAsia="Calibri" w:cs="Calibri"/>
          <w:b/>
          <w:bCs/>
          <w:spacing w:val="-1"/>
          <w:szCs w:val="20"/>
          <w:lang w:val="es-ES"/>
        </w:rPr>
      </w:pPr>
      <w:r w:rsidRPr="008120B4">
        <w:rPr>
          <w:rFonts w:eastAsia="Calibri" w:cs="Calibri"/>
          <w:b/>
          <w:bCs/>
          <w:spacing w:val="-1"/>
          <w:szCs w:val="20"/>
          <w:lang w:val="es-ES"/>
        </w:rPr>
        <w:lastRenderedPageBreak/>
        <w:t>INTERVINIENTES EN EL TRATAMIENTO (1)</w:t>
      </w:r>
    </w:p>
    <w:p w14:paraId="0F48ABA9" w14:textId="77777777" w:rsidR="005A7D3C" w:rsidRPr="008120B4" w:rsidRDefault="005A7D3C" w:rsidP="005A7D3C">
      <w:pPr>
        <w:spacing w:before="55"/>
        <w:ind w:left="142"/>
        <w:jc w:val="center"/>
        <w:rPr>
          <w:rFonts w:eastAsia="Calibri" w:cs="Calibri"/>
          <w:b/>
          <w:bCs/>
          <w:spacing w:val="-1"/>
          <w:szCs w:val="20"/>
          <w:lang w:val="es-ES"/>
        </w:rPr>
      </w:pPr>
      <w:r w:rsidRPr="008120B4">
        <w:rPr>
          <w:rFonts w:eastAsia="Calibri" w:cs="Calibri"/>
          <w:b/>
          <w:bCs/>
          <w:spacing w:val="-1"/>
          <w:szCs w:val="20"/>
          <w:lang w:val="es-ES"/>
        </w:rPr>
        <w:t>PERSONAL</w:t>
      </w:r>
    </w:p>
    <w:tbl>
      <w:tblPr>
        <w:tblStyle w:val="TableNormal"/>
        <w:tblW w:w="9639" w:type="dxa"/>
        <w:tblInd w:w="6" w:type="dxa"/>
        <w:tblLayout w:type="fixed"/>
        <w:tblLook w:val="01E0" w:firstRow="1" w:lastRow="1" w:firstColumn="1" w:lastColumn="1" w:noHBand="0" w:noVBand="0"/>
      </w:tblPr>
      <w:tblGrid>
        <w:gridCol w:w="567"/>
        <w:gridCol w:w="2410"/>
        <w:gridCol w:w="1134"/>
        <w:gridCol w:w="1382"/>
        <w:gridCol w:w="1382"/>
        <w:gridCol w:w="1382"/>
        <w:gridCol w:w="1382"/>
      </w:tblGrid>
      <w:tr w:rsidR="00A35C7C" w:rsidRPr="008120B4" w14:paraId="12E6CB31" w14:textId="77777777" w:rsidTr="00A35C7C">
        <w:trPr>
          <w:trHeight w:hRule="exact" w:val="255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71EE3DD8" w14:textId="77777777" w:rsidR="00A35C7C" w:rsidRPr="008120B4" w:rsidRDefault="00A35C7C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Tipo</w:t>
            </w:r>
          </w:p>
        </w:tc>
        <w:tc>
          <w:tcPr>
            <w:tcW w:w="2410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5BC7844C" w14:textId="77777777" w:rsidR="00A35C7C" w:rsidRPr="008120B4" w:rsidRDefault="00A35C7C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Nombre</w:t>
            </w:r>
          </w:p>
        </w:tc>
        <w:tc>
          <w:tcPr>
            <w:tcW w:w="1134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102B4921" w14:textId="77777777" w:rsidR="00A35C7C" w:rsidRPr="008120B4" w:rsidRDefault="00A35C7C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NIF</w:t>
            </w:r>
          </w:p>
        </w:tc>
        <w:tc>
          <w:tcPr>
            <w:tcW w:w="1382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67A13195" w14:textId="77777777" w:rsidR="00A35C7C" w:rsidRPr="008120B4" w:rsidRDefault="00A35C7C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Cargo</w:t>
            </w:r>
          </w:p>
        </w:tc>
        <w:tc>
          <w:tcPr>
            <w:tcW w:w="1382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shd w:val="clear" w:color="auto" w:fill="FFFF99"/>
          </w:tcPr>
          <w:p w14:paraId="422B7094" w14:textId="13492773" w:rsidR="00A35C7C" w:rsidRPr="008120B4" w:rsidRDefault="00A35C7C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Nombramientos</w:t>
            </w:r>
          </w:p>
        </w:tc>
        <w:tc>
          <w:tcPr>
            <w:tcW w:w="1382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shd w:val="clear" w:color="auto" w:fill="FFFF99"/>
          </w:tcPr>
          <w:p w14:paraId="2DF7FC9E" w14:textId="211F206B" w:rsidR="00A35C7C" w:rsidRPr="008120B4" w:rsidRDefault="00A35C7C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Departamentos</w:t>
            </w:r>
          </w:p>
        </w:tc>
        <w:tc>
          <w:tcPr>
            <w:tcW w:w="1382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shd w:val="clear" w:color="auto" w:fill="FFFF99"/>
          </w:tcPr>
          <w:p w14:paraId="1DA30AEC" w14:textId="77777777" w:rsidR="00A35C7C" w:rsidRPr="008120B4" w:rsidRDefault="00A35C7C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Ficheros</w:t>
            </w:r>
          </w:p>
        </w:tc>
      </w:tr>
      <w:tr w:rsidR="00A35C7C" w:rsidRPr="008120B4" w14:paraId="2CC2B23B" w14:textId="77777777" w:rsidTr="00A35C7C">
        <w:trPr>
          <w:trHeight w:hRule="exact" w:val="756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B0DC6E8" w14:textId="77777777" w:rsidR="00A35C7C" w:rsidRPr="008120B4" w:rsidRDefault="00A35C7C" w:rsidP="005A7D3C">
            <w:pPr>
              <w:pStyle w:val="TableParagraph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A947D49" w14:textId="77777777" w:rsidR="00A35C7C" w:rsidRPr="008120B4" w:rsidRDefault="00A35C7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D972C8A" w14:textId="77777777" w:rsidR="00A35C7C" w:rsidRPr="008120B4" w:rsidRDefault="00A35C7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1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B948DDD" w14:textId="77777777" w:rsidR="00A35C7C" w:rsidRPr="008120B4" w:rsidRDefault="00A35C7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1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B8723B" w14:textId="77777777" w:rsidR="00A35C7C" w:rsidRPr="008120B4" w:rsidRDefault="00A35C7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1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13280F" w14:textId="178AB117" w:rsidR="00A35C7C" w:rsidRPr="008120B4" w:rsidRDefault="00A35C7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1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F499F1" w14:textId="77777777" w:rsidR="00A35C7C" w:rsidRPr="008120B4" w:rsidRDefault="00A35C7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A35C7C" w:rsidRPr="008120B4" w14:paraId="5724ABC6" w14:textId="77777777" w:rsidTr="00A35C7C">
        <w:trPr>
          <w:trHeight w:hRule="exact" w:val="756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43C48B1" w14:textId="77777777" w:rsidR="00A35C7C" w:rsidRPr="008120B4" w:rsidRDefault="00A35C7C" w:rsidP="005A7D3C">
            <w:pPr>
              <w:pStyle w:val="TableParagraph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7BD7E2C" w14:textId="77777777" w:rsidR="00A35C7C" w:rsidRPr="008120B4" w:rsidRDefault="00A35C7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B9E4FF4" w14:textId="77777777" w:rsidR="00A35C7C" w:rsidRPr="008120B4" w:rsidRDefault="00A35C7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1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36E01AF" w14:textId="77777777" w:rsidR="00A35C7C" w:rsidRPr="008120B4" w:rsidRDefault="00A35C7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1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25A7FD" w14:textId="77777777" w:rsidR="00A35C7C" w:rsidRPr="008120B4" w:rsidRDefault="00A35C7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1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435956" w14:textId="45032816" w:rsidR="00A35C7C" w:rsidRPr="008120B4" w:rsidRDefault="00A35C7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1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C70C04" w14:textId="77777777" w:rsidR="00A35C7C" w:rsidRPr="008120B4" w:rsidRDefault="00A35C7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A35C7C" w:rsidRPr="008120B4" w14:paraId="09672616" w14:textId="77777777" w:rsidTr="00A35C7C">
        <w:trPr>
          <w:trHeight w:hRule="exact" w:val="756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4DEBF38" w14:textId="77777777" w:rsidR="00A35C7C" w:rsidRPr="008120B4" w:rsidRDefault="00A35C7C" w:rsidP="005A7D3C">
            <w:pPr>
              <w:pStyle w:val="TableParagraph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05A9D96" w14:textId="77777777" w:rsidR="00A35C7C" w:rsidRPr="008120B4" w:rsidRDefault="00A35C7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F5C5FF5" w14:textId="77777777" w:rsidR="00A35C7C" w:rsidRPr="008120B4" w:rsidRDefault="00A35C7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1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5D9F306" w14:textId="77777777" w:rsidR="00A35C7C" w:rsidRPr="008120B4" w:rsidRDefault="00A35C7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1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3706A5" w14:textId="77777777" w:rsidR="00A35C7C" w:rsidRPr="008120B4" w:rsidRDefault="00A35C7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1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4D0FC8" w14:textId="30AA6024" w:rsidR="00A35C7C" w:rsidRPr="008120B4" w:rsidRDefault="00A35C7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1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636D5C" w14:textId="77777777" w:rsidR="00A35C7C" w:rsidRPr="008120B4" w:rsidRDefault="00A35C7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A35C7C" w:rsidRPr="008120B4" w14:paraId="0D60DAAB" w14:textId="77777777" w:rsidTr="00A35C7C">
        <w:trPr>
          <w:trHeight w:hRule="exact" w:val="756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52CCE4B" w14:textId="77777777" w:rsidR="00A35C7C" w:rsidRPr="008120B4" w:rsidRDefault="00A35C7C" w:rsidP="005A7D3C">
            <w:pPr>
              <w:pStyle w:val="TableParagraph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2F2E4D8" w14:textId="77777777" w:rsidR="00A35C7C" w:rsidRPr="008120B4" w:rsidRDefault="00A35C7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B4204E4" w14:textId="77777777" w:rsidR="00A35C7C" w:rsidRPr="008120B4" w:rsidRDefault="00A35C7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1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EC2712D" w14:textId="77777777" w:rsidR="00A35C7C" w:rsidRPr="008120B4" w:rsidRDefault="00A35C7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1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264DD0" w14:textId="77777777" w:rsidR="00A35C7C" w:rsidRPr="008120B4" w:rsidRDefault="00A35C7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1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7C96BA" w14:textId="410698F2" w:rsidR="00A35C7C" w:rsidRPr="008120B4" w:rsidRDefault="00A35C7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1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AF2D11" w14:textId="77777777" w:rsidR="00A35C7C" w:rsidRPr="008120B4" w:rsidRDefault="00A35C7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A35C7C" w:rsidRPr="008120B4" w14:paraId="256A555D" w14:textId="77777777" w:rsidTr="00A35C7C">
        <w:trPr>
          <w:trHeight w:hRule="exact" w:val="756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7B17E67" w14:textId="77777777" w:rsidR="00A35C7C" w:rsidRPr="008120B4" w:rsidRDefault="00A35C7C" w:rsidP="005A7D3C">
            <w:pPr>
              <w:pStyle w:val="TableParagraph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F4B1CAB" w14:textId="77777777" w:rsidR="00A35C7C" w:rsidRPr="008120B4" w:rsidRDefault="00A35C7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F97B181" w14:textId="77777777" w:rsidR="00A35C7C" w:rsidRPr="008120B4" w:rsidRDefault="00A35C7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1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9814C1F" w14:textId="77777777" w:rsidR="00A35C7C" w:rsidRPr="008120B4" w:rsidRDefault="00A35C7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1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1485FF" w14:textId="77777777" w:rsidR="00A35C7C" w:rsidRPr="008120B4" w:rsidRDefault="00A35C7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1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522C30" w14:textId="1983EC7F" w:rsidR="00A35C7C" w:rsidRPr="008120B4" w:rsidRDefault="00A35C7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1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75E8A1" w14:textId="77777777" w:rsidR="00A35C7C" w:rsidRPr="008120B4" w:rsidRDefault="00A35C7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A35C7C" w:rsidRPr="008120B4" w14:paraId="1851FA94" w14:textId="77777777" w:rsidTr="00A35C7C">
        <w:trPr>
          <w:trHeight w:hRule="exact" w:val="756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B598FCC" w14:textId="77777777" w:rsidR="00A35C7C" w:rsidRPr="008120B4" w:rsidRDefault="00A35C7C" w:rsidP="005A7D3C">
            <w:pPr>
              <w:pStyle w:val="TableParagraph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5EE7C19" w14:textId="77777777" w:rsidR="00A35C7C" w:rsidRPr="008120B4" w:rsidRDefault="00A35C7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91B8FA5" w14:textId="77777777" w:rsidR="00A35C7C" w:rsidRPr="008120B4" w:rsidRDefault="00A35C7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1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1626822" w14:textId="77777777" w:rsidR="00A35C7C" w:rsidRPr="008120B4" w:rsidRDefault="00A35C7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1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27CB4C" w14:textId="77777777" w:rsidR="00A35C7C" w:rsidRPr="008120B4" w:rsidRDefault="00A35C7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1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41CD39" w14:textId="2F657AE1" w:rsidR="00A35C7C" w:rsidRPr="008120B4" w:rsidRDefault="00A35C7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1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6ADAA0" w14:textId="77777777" w:rsidR="00A35C7C" w:rsidRPr="008120B4" w:rsidRDefault="00A35C7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A35C7C" w:rsidRPr="008120B4" w14:paraId="0FFC811F" w14:textId="77777777" w:rsidTr="00A35C7C">
        <w:trPr>
          <w:trHeight w:hRule="exact" w:val="756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C06BA10" w14:textId="77777777" w:rsidR="00A35C7C" w:rsidRPr="008120B4" w:rsidRDefault="00A35C7C" w:rsidP="005A7D3C">
            <w:pPr>
              <w:pStyle w:val="TableParagraph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91CB76D" w14:textId="77777777" w:rsidR="00A35C7C" w:rsidRPr="008120B4" w:rsidRDefault="00A35C7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DB5B29A" w14:textId="77777777" w:rsidR="00A35C7C" w:rsidRPr="008120B4" w:rsidRDefault="00A35C7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1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E91AE43" w14:textId="77777777" w:rsidR="00A35C7C" w:rsidRPr="008120B4" w:rsidRDefault="00A35C7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1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787B81" w14:textId="77777777" w:rsidR="00A35C7C" w:rsidRPr="008120B4" w:rsidRDefault="00A35C7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1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D724F7" w14:textId="08AF2058" w:rsidR="00A35C7C" w:rsidRPr="008120B4" w:rsidRDefault="00A35C7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1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B215D7" w14:textId="77777777" w:rsidR="00A35C7C" w:rsidRPr="008120B4" w:rsidRDefault="00A35C7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A35C7C" w:rsidRPr="008120B4" w14:paraId="642B5764" w14:textId="77777777" w:rsidTr="00A35C7C">
        <w:trPr>
          <w:trHeight w:hRule="exact" w:val="756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4F23596" w14:textId="77777777" w:rsidR="00A35C7C" w:rsidRPr="008120B4" w:rsidRDefault="00A35C7C" w:rsidP="005A7D3C">
            <w:pPr>
              <w:pStyle w:val="TableParagraph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AFEA597" w14:textId="77777777" w:rsidR="00A35C7C" w:rsidRPr="008120B4" w:rsidRDefault="00A35C7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623737C" w14:textId="77777777" w:rsidR="00A35C7C" w:rsidRPr="008120B4" w:rsidRDefault="00A35C7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1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9124FE3" w14:textId="77777777" w:rsidR="00A35C7C" w:rsidRPr="008120B4" w:rsidRDefault="00A35C7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1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6512F8" w14:textId="77777777" w:rsidR="00A35C7C" w:rsidRPr="008120B4" w:rsidRDefault="00A35C7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1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8F8A43" w14:textId="4626CBCB" w:rsidR="00A35C7C" w:rsidRPr="008120B4" w:rsidRDefault="00A35C7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1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B7FB2B" w14:textId="77777777" w:rsidR="00A35C7C" w:rsidRPr="008120B4" w:rsidRDefault="00A35C7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A35C7C" w:rsidRPr="008120B4" w14:paraId="6B445A71" w14:textId="77777777" w:rsidTr="00A35C7C">
        <w:trPr>
          <w:trHeight w:hRule="exact" w:val="756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DC48F10" w14:textId="77777777" w:rsidR="00A35C7C" w:rsidRPr="008120B4" w:rsidRDefault="00A35C7C" w:rsidP="005A7D3C">
            <w:pPr>
              <w:pStyle w:val="TableParagraph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8B13CB2" w14:textId="77777777" w:rsidR="00A35C7C" w:rsidRPr="008120B4" w:rsidRDefault="00A35C7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2723116" w14:textId="77777777" w:rsidR="00A35C7C" w:rsidRPr="008120B4" w:rsidRDefault="00A35C7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1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1D1EA36" w14:textId="77777777" w:rsidR="00A35C7C" w:rsidRPr="008120B4" w:rsidRDefault="00A35C7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1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414FA8" w14:textId="77777777" w:rsidR="00A35C7C" w:rsidRPr="008120B4" w:rsidRDefault="00A35C7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1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1315EC" w14:textId="1595A756" w:rsidR="00A35C7C" w:rsidRPr="008120B4" w:rsidRDefault="00A35C7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1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3CE5AF" w14:textId="77777777" w:rsidR="00A35C7C" w:rsidRPr="008120B4" w:rsidRDefault="00A35C7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A35C7C" w:rsidRPr="008120B4" w14:paraId="5E27DA4B" w14:textId="77777777" w:rsidTr="00A35C7C">
        <w:trPr>
          <w:trHeight w:hRule="exact" w:val="756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84E823C" w14:textId="77777777" w:rsidR="00A35C7C" w:rsidRPr="008120B4" w:rsidRDefault="00A35C7C" w:rsidP="005A7D3C">
            <w:pPr>
              <w:pStyle w:val="TableParagraph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6E701E7" w14:textId="77777777" w:rsidR="00A35C7C" w:rsidRPr="008120B4" w:rsidRDefault="00A35C7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740C70B" w14:textId="77777777" w:rsidR="00A35C7C" w:rsidRPr="008120B4" w:rsidRDefault="00A35C7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1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B20DFD0" w14:textId="77777777" w:rsidR="00A35C7C" w:rsidRPr="008120B4" w:rsidRDefault="00A35C7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1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06EE02" w14:textId="77777777" w:rsidR="00A35C7C" w:rsidRPr="008120B4" w:rsidRDefault="00A35C7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1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372133" w14:textId="4999A976" w:rsidR="00A35C7C" w:rsidRPr="008120B4" w:rsidRDefault="00A35C7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1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019E6F" w14:textId="77777777" w:rsidR="00A35C7C" w:rsidRPr="008120B4" w:rsidRDefault="00A35C7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A35C7C" w:rsidRPr="008120B4" w14:paraId="6792C3ED" w14:textId="77777777" w:rsidTr="00A35C7C">
        <w:trPr>
          <w:trHeight w:hRule="exact" w:val="756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9EE6482" w14:textId="77777777" w:rsidR="00A35C7C" w:rsidRPr="008120B4" w:rsidRDefault="00A35C7C" w:rsidP="005A7D3C">
            <w:pPr>
              <w:pStyle w:val="TableParagraph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992B356" w14:textId="77777777" w:rsidR="00A35C7C" w:rsidRPr="008120B4" w:rsidRDefault="00A35C7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BF69121" w14:textId="77777777" w:rsidR="00A35C7C" w:rsidRPr="008120B4" w:rsidRDefault="00A35C7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1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D2A833F" w14:textId="77777777" w:rsidR="00A35C7C" w:rsidRPr="008120B4" w:rsidRDefault="00A35C7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1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E8788D" w14:textId="77777777" w:rsidR="00A35C7C" w:rsidRPr="008120B4" w:rsidRDefault="00A35C7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1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F9BCB7" w14:textId="4FE589E8" w:rsidR="00A35C7C" w:rsidRPr="008120B4" w:rsidRDefault="00A35C7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1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C96E21" w14:textId="77777777" w:rsidR="00A35C7C" w:rsidRPr="008120B4" w:rsidRDefault="00A35C7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A35C7C" w:rsidRPr="008120B4" w14:paraId="5066B902" w14:textId="77777777" w:rsidTr="00A35C7C">
        <w:trPr>
          <w:trHeight w:hRule="exact" w:val="756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4734713" w14:textId="77777777" w:rsidR="00A35C7C" w:rsidRPr="008120B4" w:rsidRDefault="00A35C7C" w:rsidP="005A7D3C">
            <w:pPr>
              <w:pStyle w:val="TableParagraph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57A4D90" w14:textId="77777777" w:rsidR="00A35C7C" w:rsidRPr="008120B4" w:rsidRDefault="00A35C7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FFE66DA" w14:textId="77777777" w:rsidR="00A35C7C" w:rsidRPr="008120B4" w:rsidRDefault="00A35C7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1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DBC955B" w14:textId="77777777" w:rsidR="00A35C7C" w:rsidRPr="008120B4" w:rsidRDefault="00A35C7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1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438FF1" w14:textId="77777777" w:rsidR="00A35C7C" w:rsidRPr="008120B4" w:rsidRDefault="00A35C7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1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BAADEE" w14:textId="786588F1" w:rsidR="00A35C7C" w:rsidRPr="008120B4" w:rsidRDefault="00A35C7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1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AF769F" w14:textId="77777777" w:rsidR="00A35C7C" w:rsidRPr="008120B4" w:rsidRDefault="00A35C7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A35C7C" w:rsidRPr="008120B4" w14:paraId="389E3E99" w14:textId="77777777" w:rsidTr="00A35C7C">
        <w:trPr>
          <w:trHeight w:hRule="exact" w:val="756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FD45653" w14:textId="77777777" w:rsidR="00A35C7C" w:rsidRPr="008120B4" w:rsidRDefault="00A35C7C" w:rsidP="005A7D3C">
            <w:pPr>
              <w:pStyle w:val="TableParagraph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0006466" w14:textId="77777777" w:rsidR="00A35C7C" w:rsidRPr="008120B4" w:rsidRDefault="00A35C7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A188A61" w14:textId="77777777" w:rsidR="00A35C7C" w:rsidRPr="008120B4" w:rsidRDefault="00A35C7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1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A815F3C" w14:textId="77777777" w:rsidR="00A35C7C" w:rsidRPr="008120B4" w:rsidRDefault="00A35C7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1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022F69" w14:textId="77777777" w:rsidR="00A35C7C" w:rsidRPr="008120B4" w:rsidRDefault="00A35C7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1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2F8340" w14:textId="3CF5FD46" w:rsidR="00A35C7C" w:rsidRPr="008120B4" w:rsidRDefault="00A35C7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1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CAEACB" w14:textId="77777777" w:rsidR="00A35C7C" w:rsidRPr="008120B4" w:rsidRDefault="00A35C7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</w:tbl>
    <w:p w14:paraId="29D43512" w14:textId="77777777" w:rsidR="005A7D3C" w:rsidRPr="008120B4" w:rsidRDefault="005A7D3C" w:rsidP="00471EBF">
      <w:pPr>
        <w:spacing w:after="0"/>
        <w:rPr>
          <w:rFonts w:cs="Times New Roman"/>
          <w:color w:val="222222"/>
          <w:szCs w:val="20"/>
          <w:lang w:val="es-ES"/>
        </w:rPr>
      </w:pPr>
    </w:p>
    <w:tbl>
      <w:tblPr>
        <w:tblStyle w:val="Tablaconcuadrcula"/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425"/>
        <w:gridCol w:w="1276"/>
        <w:gridCol w:w="283"/>
        <w:gridCol w:w="426"/>
        <w:gridCol w:w="1842"/>
        <w:gridCol w:w="284"/>
        <w:gridCol w:w="1276"/>
        <w:gridCol w:w="425"/>
        <w:gridCol w:w="2551"/>
      </w:tblGrid>
      <w:tr w:rsidR="00BB5824" w:rsidRPr="008120B4" w14:paraId="03585343" w14:textId="72CDF7A5" w:rsidTr="00063232">
        <w:tc>
          <w:tcPr>
            <w:tcW w:w="851" w:type="dxa"/>
            <w:vMerge w:val="restart"/>
            <w:tcBorders>
              <w:left w:val="single" w:sz="4" w:space="0" w:color="auto"/>
            </w:tcBorders>
            <w:vAlign w:val="center"/>
          </w:tcPr>
          <w:p w14:paraId="4D04C3F0" w14:textId="77777777" w:rsidR="00BB5824" w:rsidRPr="008120B4" w:rsidRDefault="00BB5824" w:rsidP="00EB1AAE">
            <w:pPr>
              <w:tabs>
                <w:tab w:val="left" w:pos="3199"/>
                <w:tab w:val="left" w:pos="6288"/>
              </w:tabs>
              <w:spacing w:after="0"/>
              <w:ind w:right="-108"/>
              <w:rPr>
                <w:rFonts w:eastAsia="Calibri" w:cs="Calibri"/>
                <w:b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b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>Tipos de personal</w:t>
            </w:r>
          </w:p>
        </w:tc>
        <w:tc>
          <w:tcPr>
            <w:tcW w:w="425" w:type="dxa"/>
          </w:tcPr>
          <w:p w14:paraId="4ADDA434" w14:textId="77777777" w:rsidR="00BB5824" w:rsidRPr="008120B4" w:rsidRDefault="00BB5824" w:rsidP="00EB1AAE">
            <w:pPr>
              <w:tabs>
                <w:tab w:val="left" w:pos="3199"/>
                <w:tab w:val="left" w:pos="6288"/>
              </w:tabs>
              <w:spacing w:after="0"/>
              <w:jc w:val="center"/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>1</w:t>
            </w:r>
          </w:p>
        </w:tc>
        <w:tc>
          <w:tcPr>
            <w:tcW w:w="1276" w:type="dxa"/>
            <w:tcBorders>
              <w:right w:val="single" w:sz="4" w:space="0" w:color="auto"/>
            </w:tcBorders>
          </w:tcPr>
          <w:p w14:paraId="33F14CD0" w14:textId="77777777" w:rsidR="00BB5824" w:rsidRPr="008120B4" w:rsidRDefault="00BB5824" w:rsidP="00EB1AAE">
            <w:pPr>
              <w:tabs>
                <w:tab w:val="left" w:pos="3199"/>
                <w:tab w:val="left" w:pos="6288"/>
              </w:tabs>
              <w:spacing w:after="0"/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>Empleados</w:t>
            </w: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</w:tcBorders>
          </w:tcPr>
          <w:p w14:paraId="4B1C8CF2" w14:textId="77777777" w:rsidR="00BB5824" w:rsidRPr="008120B4" w:rsidRDefault="00BB5824" w:rsidP="00EB1AAE">
            <w:pPr>
              <w:tabs>
                <w:tab w:val="left" w:pos="3199"/>
                <w:tab w:val="left" w:pos="6288"/>
              </w:tabs>
              <w:spacing w:after="0"/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</w:p>
        </w:tc>
        <w:tc>
          <w:tcPr>
            <w:tcW w:w="426" w:type="dxa"/>
          </w:tcPr>
          <w:p w14:paraId="21580166" w14:textId="77777777" w:rsidR="00BB5824" w:rsidRPr="008120B4" w:rsidRDefault="00BB5824" w:rsidP="0020583A">
            <w:pPr>
              <w:tabs>
                <w:tab w:val="left" w:pos="3199"/>
                <w:tab w:val="left" w:pos="6288"/>
              </w:tabs>
              <w:spacing w:after="0"/>
              <w:jc w:val="center"/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>8</w:t>
            </w:r>
          </w:p>
        </w:tc>
        <w:tc>
          <w:tcPr>
            <w:tcW w:w="1842" w:type="dxa"/>
            <w:tcBorders>
              <w:right w:val="single" w:sz="4" w:space="0" w:color="auto"/>
            </w:tcBorders>
          </w:tcPr>
          <w:p w14:paraId="483A6598" w14:textId="77777777" w:rsidR="00BB5824" w:rsidRPr="008120B4" w:rsidRDefault="00BB5824" w:rsidP="0020583A">
            <w:pPr>
              <w:tabs>
                <w:tab w:val="left" w:pos="3199"/>
                <w:tab w:val="left" w:pos="6288"/>
              </w:tabs>
              <w:spacing w:after="0"/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>Estudiantes en prácticas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89176A2" w14:textId="77777777" w:rsidR="00BB5824" w:rsidRPr="008120B4" w:rsidRDefault="00BB5824" w:rsidP="0020583A">
            <w:pPr>
              <w:tabs>
                <w:tab w:val="left" w:pos="3199"/>
                <w:tab w:val="left" w:pos="6288"/>
              </w:tabs>
              <w:spacing w:after="0"/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</w:p>
        </w:tc>
        <w:tc>
          <w:tcPr>
            <w:tcW w:w="1276" w:type="dxa"/>
            <w:vMerge w:val="restart"/>
            <w:tcBorders>
              <w:left w:val="single" w:sz="4" w:space="0" w:color="auto"/>
            </w:tcBorders>
            <w:vAlign w:val="center"/>
          </w:tcPr>
          <w:p w14:paraId="0403BD67" w14:textId="1F5EBDC5" w:rsidR="00BB5824" w:rsidRPr="008120B4" w:rsidRDefault="00BB5824" w:rsidP="00063232">
            <w:pPr>
              <w:tabs>
                <w:tab w:val="left" w:pos="3199"/>
                <w:tab w:val="left" w:pos="6288"/>
              </w:tabs>
              <w:spacing w:after="0"/>
              <w:ind w:right="-108"/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>Nombramientos</w:t>
            </w:r>
          </w:p>
        </w:tc>
        <w:tc>
          <w:tcPr>
            <w:tcW w:w="425" w:type="dxa"/>
          </w:tcPr>
          <w:p w14:paraId="7E1B8C9D" w14:textId="73D28609" w:rsidR="00BB5824" w:rsidRPr="008120B4" w:rsidRDefault="00BB5824" w:rsidP="00BB5824">
            <w:pPr>
              <w:tabs>
                <w:tab w:val="left" w:pos="3199"/>
                <w:tab w:val="left" w:pos="6288"/>
              </w:tabs>
              <w:spacing w:after="0"/>
              <w:jc w:val="center"/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>1</w:t>
            </w:r>
          </w:p>
        </w:tc>
        <w:tc>
          <w:tcPr>
            <w:tcW w:w="2551" w:type="dxa"/>
            <w:tcBorders>
              <w:right w:val="single" w:sz="4" w:space="0" w:color="auto"/>
            </w:tcBorders>
          </w:tcPr>
          <w:p w14:paraId="62A25886" w14:textId="038BF3FC" w:rsidR="00BB5824" w:rsidRPr="008120B4" w:rsidRDefault="00BB5824" w:rsidP="0020583A">
            <w:pPr>
              <w:tabs>
                <w:tab w:val="left" w:pos="3199"/>
                <w:tab w:val="left" w:pos="6288"/>
              </w:tabs>
              <w:spacing w:after="0"/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>Representante Legal</w:t>
            </w:r>
          </w:p>
        </w:tc>
      </w:tr>
      <w:tr w:rsidR="00063232" w:rsidRPr="008120B4" w14:paraId="07A00FA6" w14:textId="092AE686" w:rsidTr="00063232">
        <w:tc>
          <w:tcPr>
            <w:tcW w:w="851" w:type="dxa"/>
            <w:vMerge/>
            <w:tcBorders>
              <w:left w:val="single" w:sz="4" w:space="0" w:color="auto"/>
            </w:tcBorders>
          </w:tcPr>
          <w:p w14:paraId="6E7ED90D" w14:textId="77777777" w:rsidR="00BB5824" w:rsidRPr="008120B4" w:rsidRDefault="00BB5824" w:rsidP="00EB1AAE">
            <w:pPr>
              <w:tabs>
                <w:tab w:val="left" w:pos="3199"/>
                <w:tab w:val="left" w:pos="6288"/>
              </w:tabs>
              <w:spacing w:after="0"/>
              <w:ind w:right="-108"/>
              <w:rPr>
                <w:rFonts w:eastAsia="Calibri" w:cs="Calibri"/>
                <w:b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</w:p>
        </w:tc>
        <w:tc>
          <w:tcPr>
            <w:tcW w:w="425" w:type="dxa"/>
          </w:tcPr>
          <w:p w14:paraId="1359ABE8" w14:textId="77777777" w:rsidR="00BB5824" w:rsidRPr="008120B4" w:rsidRDefault="00BB5824" w:rsidP="00EB1AAE">
            <w:pPr>
              <w:tabs>
                <w:tab w:val="left" w:pos="3199"/>
                <w:tab w:val="left" w:pos="6288"/>
              </w:tabs>
              <w:spacing w:after="0"/>
              <w:jc w:val="center"/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>2</w:t>
            </w:r>
          </w:p>
        </w:tc>
        <w:tc>
          <w:tcPr>
            <w:tcW w:w="1276" w:type="dxa"/>
            <w:tcBorders>
              <w:right w:val="single" w:sz="4" w:space="0" w:color="auto"/>
            </w:tcBorders>
          </w:tcPr>
          <w:p w14:paraId="72249136" w14:textId="77777777" w:rsidR="00BB5824" w:rsidRPr="008120B4" w:rsidRDefault="00BB5824" w:rsidP="00EB1AAE">
            <w:pPr>
              <w:tabs>
                <w:tab w:val="left" w:pos="3199"/>
                <w:tab w:val="left" w:pos="6288"/>
              </w:tabs>
              <w:spacing w:after="0"/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>Empleados I+D</w:t>
            </w: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</w:tcBorders>
          </w:tcPr>
          <w:p w14:paraId="7FE3ABB7" w14:textId="77777777" w:rsidR="00BB5824" w:rsidRPr="008120B4" w:rsidRDefault="00BB5824" w:rsidP="00EB1AAE">
            <w:pPr>
              <w:tabs>
                <w:tab w:val="left" w:pos="3199"/>
                <w:tab w:val="left" w:pos="6288"/>
              </w:tabs>
              <w:spacing w:after="0"/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</w:p>
        </w:tc>
        <w:tc>
          <w:tcPr>
            <w:tcW w:w="426" w:type="dxa"/>
          </w:tcPr>
          <w:p w14:paraId="5C3F8949" w14:textId="77777777" w:rsidR="00BB5824" w:rsidRPr="008120B4" w:rsidRDefault="00BB5824" w:rsidP="0020583A">
            <w:pPr>
              <w:tabs>
                <w:tab w:val="left" w:pos="3199"/>
                <w:tab w:val="left" w:pos="6288"/>
              </w:tabs>
              <w:spacing w:after="0"/>
              <w:jc w:val="center"/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>9</w:t>
            </w:r>
          </w:p>
        </w:tc>
        <w:tc>
          <w:tcPr>
            <w:tcW w:w="1842" w:type="dxa"/>
            <w:tcBorders>
              <w:right w:val="single" w:sz="4" w:space="0" w:color="auto"/>
            </w:tcBorders>
          </w:tcPr>
          <w:p w14:paraId="0C828E76" w14:textId="77777777" w:rsidR="00BB5824" w:rsidRPr="008120B4" w:rsidRDefault="00BB5824" w:rsidP="0020583A">
            <w:pPr>
              <w:tabs>
                <w:tab w:val="left" w:pos="3199"/>
                <w:tab w:val="left" w:pos="6288"/>
              </w:tabs>
              <w:spacing w:after="0"/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>Sin acceso a datos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B5FB28E" w14:textId="77777777" w:rsidR="00BB5824" w:rsidRPr="008120B4" w:rsidRDefault="00BB5824" w:rsidP="0020583A">
            <w:pPr>
              <w:tabs>
                <w:tab w:val="left" w:pos="3199"/>
                <w:tab w:val="left" w:pos="6288"/>
              </w:tabs>
              <w:spacing w:after="0"/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</w:tcBorders>
          </w:tcPr>
          <w:p w14:paraId="0CACD039" w14:textId="77777777" w:rsidR="00BB5824" w:rsidRPr="008120B4" w:rsidRDefault="00BB5824" w:rsidP="0020583A">
            <w:pPr>
              <w:tabs>
                <w:tab w:val="left" w:pos="3199"/>
                <w:tab w:val="left" w:pos="6288"/>
              </w:tabs>
              <w:spacing w:after="0"/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</w:p>
        </w:tc>
        <w:tc>
          <w:tcPr>
            <w:tcW w:w="425" w:type="dxa"/>
          </w:tcPr>
          <w:p w14:paraId="31C96841" w14:textId="6E6D0EAA" w:rsidR="00BB5824" w:rsidRPr="008120B4" w:rsidRDefault="00BB5824" w:rsidP="00BB5824">
            <w:pPr>
              <w:tabs>
                <w:tab w:val="left" w:pos="3199"/>
                <w:tab w:val="left" w:pos="6288"/>
              </w:tabs>
              <w:spacing w:after="0"/>
              <w:jc w:val="center"/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>2</w:t>
            </w:r>
          </w:p>
        </w:tc>
        <w:tc>
          <w:tcPr>
            <w:tcW w:w="2551" w:type="dxa"/>
            <w:tcBorders>
              <w:right w:val="single" w:sz="4" w:space="0" w:color="auto"/>
            </w:tcBorders>
          </w:tcPr>
          <w:p w14:paraId="4DDA4DFD" w14:textId="7B5B740A" w:rsidR="00BB5824" w:rsidRPr="008120B4" w:rsidRDefault="00BB5824" w:rsidP="0020583A">
            <w:pPr>
              <w:tabs>
                <w:tab w:val="left" w:pos="3199"/>
                <w:tab w:val="left" w:pos="6288"/>
              </w:tabs>
              <w:spacing w:after="0"/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>Responsable Privacidad</w:t>
            </w:r>
          </w:p>
        </w:tc>
      </w:tr>
      <w:tr w:rsidR="00063232" w:rsidRPr="008120B4" w14:paraId="4BBDC7B6" w14:textId="4AEEBC4D" w:rsidTr="00063232">
        <w:tc>
          <w:tcPr>
            <w:tcW w:w="851" w:type="dxa"/>
            <w:vMerge/>
            <w:tcBorders>
              <w:left w:val="single" w:sz="4" w:space="0" w:color="auto"/>
            </w:tcBorders>
          </w:tcPr>
          <w:p w14:paraId="2285116C" w14:textId="77777777" w:rsidR="00BB5824" w:rsidRPr="008120B4" w:rsidRDefault="00BB5824" w:rsidP="00EB1AAE">
            <w:pPr>
              <w:tabs>
                <w:tab w:val="left" w:pos="3199"/>
                <w:tab w:val="left" w:pos="6288"/>
              </w:tabs>
              <w:spacing w:after="0"/>
              <w:ind w:right="-108"/>
              <w:rPr>
                <w:rFonts w:eastAsia="Calibri" w:cs="Calibri"/>
                <w:b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</w:p>
        </w:tc>
        <w:tc>
          <w:tcPr>
            <w:tcW w:w="425" w:type="dxa"/>
          </w:tcPr>
          <w:p w14:paraId="65FA25F6" w14:textId="77777777" w:rsidR="00BB5824" w:rsidRPr="008120B4" w:rsidRDefault="00BB5824" w:rsidP="00EB1AAE">
            <w:pPr>
              <w:tabs>
                <w:tab w:val="left" w:pos="3199"/>
                <w:tab w:val="left" w:pos="6288"/>
              </w:tabs>
              <w:spacing w:after="0"/>
              <w:jc w:val="center"/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>3</w:t>
            </w:r>
          </w:p>
        </w:tc>
        <w:tc>
          <w:tcPr>
            <w:tcW w:w="1276" w:type="dxa"/>
            <w:tcBorders>
              <w:right w:val="single" w:sz="4" w:space="0" w:color="auto"/>
            </w:tcBorders>
          </w:tcPr>
          <w:p w14:paraId="488F4461" w14:textId="77777777" w:rsidR="00BB5824" w:rsidRPr="008120B4" w:rsidRDefault="00BB5824" w:rsidP="00EB1AAE">
            <w:pPr>
              <w:tabs>
                <w:tab w:val="left" w:pos="3199"/>
                <w:tab w:val="left" w:pos="6288"/>
              </w:tabs>
              <w:spacing w:after="0"/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>Directivos</w:t>
            </w: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</w:tcBorders>
          </w:tcPr>
          <w:p w14:paraId="3B3F1A4D" w14:textId="77777777" w:rsidR="00BB5824" w:rsidRPr="008120B4" w:rsidRDefault="00BB5824" w:rsidP="00EB1AAE">
            <w:pPr>
              <w:tabs>
                <w:tab w:val="left" w:pos="3199"/>
                <w:tab w:val="left" w:pos="6288"/>
              </w:tabs>
              <w:spacing w:after="0"/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</w:p>
        </w:tc>
        <w:tc>
          <w:tcPr>
            <w:tcW w:w="426" w:type="dxa"/>
          </w:tcPr>
          <w:p w14:paraId="7EE0C65F" w14:textId="77777777" w:rsidR="00BB5824" w:rsidRPr="008120B4" w:rsidRDefault="00BB5824" w:rsidP="0020583A">
            <w:pPr>
              <w:tabs>
                <w:tab w:val="left" w:pos="3199"/>
                <w:tab w:val="left" w:pos="6288"/>
              </w:tabs>
              <w:spacing w:after="0"/>
              <w:jc w:val="center"/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>10</w:t>
            </w:r>
          </w:p>
        </w:tc>
        <w:tc>
          <w:tcPr>
            <w:tcW w:w="1842" w:type="dxa"/>
            <w:tcBorders>
              <w:right w:val="single" w:sz="4" w:space="0" w:color="auto"/>
            </w:tcBorders>
          </w:tcPr>
          <w:p w14:paraId="102738E1" w14:textId="77777777" w:rsidR="00BB5824" w:rsidRPr="008120B4" w:rsidRDefault="00BB5824" w:rsidP="0020583A">
            <w:pPr>
              <w:tabs>
                <w:tab w:val="left" w:pos="3199"/>
                <w:tab w:val="left" w:pos="6288"/>
              </w:tabs>
              <w:spacing w:after="0"/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>Personal liberado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59A9872" w14:textId="77777777" w:rsidR="00BB5824" w:rsidRPr="008120B4" w:rsidRDefault="00BB5824" w:rsidP="0020583A">
            <w:pPr>
              <w:tabs>
                <w:tab w:val="left" w:pos="3199"/>
                <w:tab w:val="left" w:pos="6288"/>
              </w:tabs>
              <w:spacing w:after="0"/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</w:tcBorders>
          </w:tcPr>
          <w:p w14:paraId="51BD5891" w14:textId="77777777" w:rsidR="00BB5824" w:rsidRPr="008120B4" w:rsidRDefault="00BB5824" w:rsidP="0020583A">
            <w:pPr>
              <w:tabs>
                <w:tab w:val="left" w:pos="3199"/>
                <w:tab w:val="left" w:pos="6288"/>
              </w:tabs>
              <w:spacing w:after="0"/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</w:p>
        </w:tc>
        <w:tc>
          <w:tcPr>
            <w:tcW w:w="425" w:type="dxa"/>
          </w:tcPr>
          <w:p w14:paraId="29A59BFD" w14:textId="68D87249" w:rsidR="00BB5824" w:rsidRPr="008120B4" w:rsidRDefault="00BB5824" w:rsidP="00BB5824">
            <w:pPr>
              <w:tabs>
                <w:tab w:val="left" w:pos="3199"/>
                <w:tab w:val="left" w:pos="6288"/>
              </w:tabs>
              <w:spacing w:after="0"/>
              <w:jc w:val="center"/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>3</w:t>
            </w:r>
          </w:p>
        </w:tc>
        <w:tc>
          <w:tcPr>
            <w:tcW w:w="2551" w:type="dxa"/>
            <w:tcBorders>
              <w:right w:val="single" w:sz="4" w:space="0" w:color="auto"/>
            </w:tcBorders>
          </w:tcPr>
          <w:p w14:paraId="43BAA433" w14:textId="004893D1" w:rsidR="00BB5824" w:rsidRPr="008120B4" w:rsidRDefault="00BB5824" w:rsidP="0020583A">
            <w:pPr>
              <w:tabs>
                <w:tab w:val="left" w:pos="3199"/>
                <w:tab w:val="left" w:pos="6288"/>
              </w:tabs>
              <w:spacing w:after="0"/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>Encargado Privacidad</w:t>
            </w:r>
          </w:p>
        </w:tc>
      </w:tr>
      <w:tr w:rsidR="00063232" w:rsidRPr="008120B4" w14:paraId="21EBB161" w14:textId="6A3A0447" w:rsidTr="00063232">
        <w:tc>
          <w:tcPr>
            <w:tcW w:w="851" w:type="dxa"/>
            <w:vMerge/>
            <w:tcBorders>
              <w:left w:val="single" w:sz="4" w:space="0" w:color="auto"/>
            </w:tcBorders>
          </w:tcPr>
          <w:p w14:paraId="4AA35EE4" w14:textId="77777777" w:rsidR="00BB5824" w:rsidRPr="008120B4" w:rsidRDefault="00BB5824" w:rsidP="00EB1AAE">
            <w:pPr>
              <w:tabs>
                <w:tab w:val="left" w:pos="3199"/>
                <w:tab w:val="left" w:pos="6288"/>
              </w:tabs>
              <w:spacing w:after="0"/>
              <w:ind w:right="-108"/>
              <w:rPr>
                <w:rFonts w:eastAsia="Calibri" w:cs="Calibri"/>
                <w:b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</w:p>
        </w:tc>
        <w:tc>
          <w:tcPr>
            <w:tcW w:w="425" w:type="dxa"/>
          </w:tcPr>
          <w:p w14:paraId="787C3F7E" w14:textId="77777777" w:rsidR="00BB5824" w:rsidRPr="008120B4" w:rsidRDefault="00BB5824" w:rsidP="00EB1AAE">
            <w:pPr>
              <w:tabs>
                <w:tab w:val="left" w:pos="3199"/>
                <w:tab w:val="left" w:pos="6288"/>
              </w:tabs>
              <w:spacing w:after="0"/>
              <w:jc w:val="center"/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>4</w:t>
            </w:r>
          </w:p>
        </w:tc>
        <w:tc>
          <w:tcPr>
            <w:tcW w:w="1276" w:type="dxa"/>
            <w:tcBorders>
              <w:right w:val="single" w:sz="4" w:space="0" w:color="auto"/>
            </w:tcBorders>
          </w:tcPr>
          <w:p w14:paraId="519CCFD7" w14:textId="77777777" w:rsidR="00BB5824" w:rsidRPr="008120B4" w:rsidRDefault="00BB5824" w:rsidP="00EB1AAE">
            <w:pPr>
              <w:tabs>
                <w:tab w:val="left" w:pos="3199"/>
                <w:tab w:val="left" w:pos="6288"/>
              </w:tabs>
              <w:spacing w:after="0"/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>Responsables</w:t>
            </w: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</w:tcBorders>
          </w:tcPr>
          <w:p w14:paraId="07DE49BE" w14:textId="77777777" w:rsidR="00BB5824" w:rsidRPr="008120B4" w:rsidRDefault="00BB5824" w:rsidP="00EB1AAE">
            <w:pPr>
              <w:tabs>
                <w:tab w:val="left" w:pos="3199"/>
                <w:tab w:val="left" w:pos="6288"/>
              </w:tabs>
              <w:spacing w:after="0"/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</w:p>
        </w:tc>
        <w:tc>
          <w:tcPr>
            <w:tcW w:w="426" w:type="dxa"/>
          </w:tcPr>
          <w:p w14:paraId="75BFC14E" w14:textId="77777777" w:rsidR="00BB5824" w:rsidRPr="008120B4" w:rsidRDefault="00BB5824" w:rsidP="0020583A">
            <w:pPr>
              <w:tabs>
                <w:tab w:val="left" w:pos="3199"/>
                <w:tab w:val="left" w:pos="6288"/>
              </w:tabs>
              <w:spacing w:after="0"/>
              <w:jc w:val="center"/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>11</w:t>
            </w:r>
          </w:p>
        </w:tc>
        <w:tc>
          <w:tcPr>
            <w:tcW w:w="1842" w:type="dxa"/>
            <w:tcBorders>
              <w:right w:val="single" w:sz="4" w:space="0" w:color="auto"/>
            </w:tcBorders>
          </w:tcPr>
          <w:p w14:paraId="5867D1E2" w14:textId="77777777" w:rsidR="00BB5824" w:rsidRPr="008120B4" w:rsidRDefault="00BB5824" w:rsidP="0020583A">
            <w:pPr>
              <w:tabs>
                <w:tab w:val="left" w:pos="3199"/>
                <w:tab w:val="left" w:pos="6288"/>
              </w:tabs>
              <w:spacing w:after="0"/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>Autónomos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AE0CE21" w14:textId="77777777" w:rsidR="00BB5824" w:rsidRPr="008120B4" w:rsidRDefault="00BB5824" w:rsidP="0020583A">
            <w:pPr>
              <w:tabs>
                <w:tab w:val="left" w:pos="3199"/>
                <w:tab w:val="left" w:pos="6288"/>
              </w:tabs>
              <w:spacing w:after="0"/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</w:tcBorders>
          </w:tcPr>
          <w:p w14:paraId="3744E165" w14:textId="77777777" w:rsidR="00BB5824" w:rsidRPr="008120B4" w:rsidRDefault="00BB5824" w:rsidP="0020583A">
            <w:pPr>
              <w:tabs>
                <w:tab w:val="left" w:pos="3199"/>
                <w:tab w:val="left" w:pos="6288"/>
              </w:tabs>
              <w:spacing w:after="0"/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</w:p>
        </w:tc>
        <w:tc>
          <w:tcPr>
            <w:tcW w:w="425" w:type="dxa"/>
          </w:tcPr>
          <w:p w14:paraId="1BD7DCEA" w14:textId="52A55554" w:rsidR="00BB5824" w:rsidRPr="008120B4" w:rsidRDefault="00BB5824" w:rsidP="00BB5824">
            <w:pPr>
              <w:tabs>
                <w:tab w:val="left" w:pos="3199"/>
                <w:tab w:val="left" w:pos="6288"/>
              </w:tabs>
              <w:spacing w:after="0"/>
              <w:jc w:val="center"/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>4</w:t>
            </w:r>
          </w:p>
        </w:tc>
        <w:tc>
          <w:tcPr>
            <w:tcW w:w="2551" w:type="dxa"/>
            <w:tcBorders>
              <w:right w:val="single" w:sz="4" w:space="0" w:color="auto"/>
            </w:tcBorders>
          </w:tcPr>
          <w:p w14:paraId="4EC30A22" w14:textId="1C1F8546" w:rsidR="00BB5824" w:rsidRPr="008120B4" w:rsidRDefault="00BB5824" w:rsidP="0020583A">
            <w:pPr>
              <w:tabs>
                <w:tab w:val="left" w:pos="3199"/>
                <w:tab w:val="left" w:pos="6288"/>
              </w:tabs>
              <w:spacing w:after="0"/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>Encargado Derechos del interesado</w:t>
            </w:r>
          </w:p>
        </w:tc>
      </w:tr>
      <w:tr w:rsidR="00063232" w:rsidRPr="008120B4" w14:paraId="061B9F4E" w14:textId="2B689B3C" w:rsidTr="00063232">
        <w:tc>
          <w:tcPr>
            <w:tcW w:w="851" w:type="dxa"/>
            <w:vMerge/>
            <w:tcBorders>
              <w:left w:val="single" w:sz="4" w:space="0" w:color="auto"/>
            </w:tcBorders>
          </w:tcPr>
          <w:p w14:paraId="6A00ADC1" w14:textId="77777777" w:rsidR="00BB5824" w:rsidRPr="008120B4" w:rsidRDefault="00BB5824" w:rsidP="00EB1AAE">
            <w:pPr>
              <w:tabs>
                <w:tab w:val="left" w:pos="3199"/>
                <w:tab w:val="left" w:pos="6288"/>
              </w:tabs>
              <w:spacing w:after="0"/>
              <w:ind w:right="-108"/>
              <w:rPr>
                <w:rFonts w:eastAsia="Calibri" w:cs="Calibri"/>
                <w:b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</w:p>
        </w:tc>
        <w:tc>
          <w:tcPr>
            <w:tcW w:w="425" w:type="dxa"/>
          </w:tcPr>
          <w:p w14:paraId="3716A4F3" w14:textId="77777777" w:rsidR="00BB5824" w:rsidRPr="008120B4" w:rsidRDefault="00BB5824" w:rsidP="00EB1AAE">
            <w:pPr>
              <w:tabs>
                <w:tab w:val="left" w:pos="3199"/>
                <w:tab w:val="left" w:pos="6288"/>
              </w:tabs>
              <w:spacing w:after="0"/>
              <w:jc w:val="center"/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>5</w:t>
            </w:r>
          </w:p>
        </w:tc>
        <w:tc>
          <w:tcPr>
            <w:tcW w:w="1276" w:type="dxa"/>
            <w:tcBorders>
              <w:right w:val="single" w:sz="4" w:space="0" w:color="auto"/>
            </w:tcBorders>
          </w:tcPr>
          <w:p w14:paraId="7AC2BDF7" w14:textId="77777777" w:rsidR="00BB5824" w:rsidRPr="008120B4" w:rsidRDefault="00BB5824" w:rsidP="00EB1AAE">
            <w:pPr>
              <w:tabs>
                <w:tab w:val="left" w:pos="3199"/>
                <w:tab w:val="left" w:pos="6288"/>
              </w:tabs>
              <w:spacing w:after="0"/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>Asociados</w:t>
            </w: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</w:tcBorders>
          </w:tcPr>
          <w:p w14:paraId="1BFE95B5" w14:textId="77777777" w:rsidR="00BB5824" w:rsidRPr="008120B4" w:rsidRDefault="00BB5824" w:rsidP="00EB1AAE">
            <w:pPr>
              <w:tabs>
                <w:tab w:val="left" w:pos="3199"/>
                <w:tab w:val="left" w:pos="6288"/>
              </w:tabs>
              <w:spacing w:after="0"/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</w:p>
        </w:tc>
        <w:tc>
          <w:tcPr>
            <w:tcW w:w="426" w:type="dxa"/>
          </w:tcPr>
          <w:p w14:paraId="10C206AA" w14:textId="77777777" w:rsidR="00BB5824" w:rsidRPr="008120B4" w:rsidRDefault="00BB5824" w:rsidP="0020583A">
            <w:pPr>
              <w:tabs>
                <w:tab w:val="left" w:pos="3199"/>
                <w:tab w:val="left" w:pos="6288"/>
              </w:tabs>
              <w:spacing w:after="0"/>
              <w:jc w:val="center"/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>12</w:t>
            </w:r>
          </w:p>
        </w:tc>
        <w:tc>
          <w:tcPr>
            <w:tcW w:w="1842" w:type="dxa"/>
            <w:tcBorders>
              <w:right w:val="single" w:sz="4" w:space="0" w:color="auto"/>
            </w:tcBorders>
          </w:tcPr>
          <w:p w14:paraId="7E866D4A" w14:textId="77777777" w:rsidR="00BB5824" w:rsidRPr="008120B4" w:rsidRDefault="00BB5824" w:rsidP="0020583A">
            <w:pPr>
              <w:tabs>
                <w:tab w:val="left" w:pos="3199"/>
                <w:tab w:val="left" w:pos="6288"/>
              </w:tabs>
              <w:spacing w:after="0"/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>Trabajador familiar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BD8571C" w14:textId="77777777" w:rsidR="00BB5824" w:rsidRPr="008120B4" w:rsidRDefault="00BB5824" w:rsidP="0020583A">
            <w:pPr>
              <w:tabs>
                <w:tab w:val="left" w:pos="3199"/>
                <w:tab w:val="left" w:pos="6288"/>
              </w:tabs>
              <w:spacing w:after="0"/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</w:tcBorders>
          </w:tcPr>
          <w:p w14:paraId="388997BA" w14:textId="77777777" w:rsidR="00BB5824" w:rsidRPr="008120B4" w:rsidRDefault="00BB5824" w:rsidP="0020583A">
            <w:pPr>
              <w:tabs>
                <w:tab w:val="left" w:pos="3199"/>
                <w:tab w:val="left" w:pos="6288"/>
              </w:tabs>
              <w:spacing w:after="0"/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</w:p>
        </w:tc>
        <w:tc>
          <w:tcPr>
            <w:tcW w:w="425" w:type="dxa"/>
          </w:tcPr>
          <w:p w14:paraId="72C97C13" w14:textId="2BC74631" w:rsidR="00BB5824" w:rsidRPr="008120B4" w:rsidRDefault="00BB5824" w:rsidP="00BB5824">
            <w:pPr>
              <w:tabs>
                <w:tab w:val="left" w:pos="3199"/>
                <w:tab w:val="left" w:pos="6288"/>
              </w:tabs>
              <w:spacing w:after="0"/>
              <w:jc w:val="center"/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>5</w:t>
            </w:r>
          </w:p>
        </w:tc>
        <w:tc>
          <w:tcPr>
            <w:tcW w:w="2551" w:type="dxa"/>
            <w:tcBorders>
              <w:right w:val="single" w:sz="4" w:space="0" w:color="auto"/>
            </w:tcBorders>
          </w:tcPr>
          <w:p w14:paraId="67182150" w14:textId="2610810D" w:rsidR="00BB5824" w:rsidRPr="008120B4" w:rsidRDefault="00BB5824" w:rsidP="0020583A">
            <w:pPr>
              <w:tabs>
                <w:tab w:val="left" w:pos="3199"/>
                <w:tab w:val="left" w:pos="6288"/>
              </w:tabs>
              <w:spacing w:after="0"/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>Administrador Sistema informático</w:t>
            </w:r>
          </w:p>
        </w:tc>
      </w:tr>
      <w:tr w:rsidR="00063232" w:rsidRPr="008120B4" w14:paraId="512B8954" w14:textId="23C2F612" w:rsidTr="00063232">
        <w:tc>
          <w:tcPr>
            <w:tcW w:w="851" w:type="dxa"/>
            <w:vMerge/>
            <w:tcBorders>
              <w:left w:val="single" w:sz="4" w:space="0" w:color="auto"/>
            </w:tcBorders>
          </w:tcPr>
          <w:p w14:paraId="6CBB2AB5" w14:textId="77777777" w:rsidR="00BB5824" w:rsidRPr="008120B4" w:rsidRDefault="00BB5824" w:rsidP="00EB1AAE">
            <w:pPr>
              <w:tabs>
                <w:tab w:val="left" w:pos="3199"/>
                <w:tab w:val="left" w:pos="6288"/>
              </w:tabs>
              <w:spacing w:after="0"/>
              <w:rPr>
                <w:rFonts w:eastAsia="Calibri" w:cs="Calibri"/>
                <w:b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</w:p>
        </w:tc>
        <w:tc>
          <w:tcPr>
            <w:tcW w:w="425" w:type="dxa"/>
          </w:tcPr>
          <w:p w14:paraId="63624482" w14:textId="77777777" w:rsidR="00BB5824" w:rsidRPr="008120B4" w:rsidRDefault="00BB5824" w:rsidP="00EB1AAE">
            <w:pPr>
              <w:tabs>
                <w:tab w:val="left" w:pos="3199"/>
                <w:tab w:val="left" w:pos="6288"/>
              </w:tabs>
              <w:spacing w:after="0"/>
              <w:jc w:val="center"/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>6</w:t>
            </w:r>
          </w:p>
        </w:tc>
        <w:tc>
          <w:tcPr>
            <w:tcW w:w="1276" w:type="dxa"/>
            <w:tcBorders>
              <w:right w:val="single" w:sz="4" w:space="0" w:color="auto"/>
            </w:tcBorders>
          </w:tcPr>
          <w:p w14:paraId="4BEB18A6" w14:textId="77777777" w:rsidR="00BB5824" w:rsidRPr="008120B4" w:rsidRDefault="00BB5824" w:rsidP="00EB1AAE">
            <w:pPr>
              <w:tabs>
                <w:tab w:val="left" w:pos="3199"/>
                <w:tab w:val="left" w:pos="6288"/>
              </w:tabs>
              <w:spacing w:after="0"/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>DPO</w:t>
            </w: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</w:tcBorders>
          </w:tcPr>
          <w:p w14:paraId="151D87F3" w14:textId="77777777" w:rsidR="00BB5824" w:rsidRPr="008120B4" w:rsidRDefault="00BB5824" w:rsidP="00EB1AAE">
            <w:pPr>
              <w:tabs>
                <w:tab w:val="left" w:pos="3199"/>
                <w:tab w:val="left" w:pos="6288"/>
              </w:tabs>
              <w:spacing w:after="0"/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</w:p>
        </w:tc>
        <w:tc>
          <w:tcPr>
            <w:tcW w:w="426" w:type="dxa"/>
          </w:tcPr>
          <w:p w14:paraId="28F5417B" w14:textId="77777777" w:rsidR="00BB5824" w:rsidRPr="008120B4" w:rsidRDefault="00BB5824" w:rsidP="0020583A">
            <w:pPr>
              <w:tabs>
                <w:tab w:val="left" w:pos="3199"/>
                <w:tab w:val="left" w:pos="6288"/>
              </w:tabs>
              <w:spacing w:after="0"/>
              <w:jc w:val="center"/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>13</w:t>
            </w:r>
          </w:p>
        </w:tc>
        <w:tc>
          <w:tcPr>
            <w:tcW w:w="1842" w:type="dxa"/>
            <w:tcBorders>
              <w:right w:val="single" w:sz="4" w:space="0" w:color="auto"/>
            </w:tcBorders>
          </w:tcPr>
          <w:p w14:paraId="63DDDB1B" w14:textId="77777777" w:rsidR="00BB5824" w:rsidRPr="008120B4" w:rsidRDefault="00BB5824" w:rsidP="0020583A">
            <w:pPr>
              <w:tabs>
                <w:tab w:val="left" w:pos="3199"/>
                <w:tab w:val="left" w:pos="6288"/>
              </w:tabs>
              <w:spacing w:after="0"/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>Trabajador externo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1CB418D" w14:textId="77777777" w:rsidR="00BB5824" w:rsidRPr="008120B4" w:rsidRDefault="00BB5824" w:rsidP="0020583A">
            <w:pPr>
              <w:tabs>
                <w:tab w:val="left" w:pos="3199"/>
                <w:tab w:val="left" w:pos="6288"/>
              </w:tabs>
              <w:spacing w:after="0"/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</w:tcBorders>
          </w:tcPr>
          <w:p w14:paraId="25CC32B9" w14:textId="77777777" w:rsidR="00BB5824" w:rsidRPr="008120B4" w:rsidRDefault="00BB5824" w:rsidP="0020583A">
            <w:pPr>
              <w:tabs>
                <w:tab w:val="left" w:pos="3199"/>
                <w:tab w:val="left" w:pos="6288"/>
              </w:tabs>
              <w:spacing w:after="0"/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</w:p>
        </w:tc>
        <w:tc>
          <w:tcPr>
            <w:tcW w:w="425" w:type="dxa"/>
          </w:tcPr>
          <w:p w14:paraId="2DF817DE" w14:textId="16DC9501" w:rsidR="00BB5824" w:rsidRPr="008120B4" w:rsidRDefault="00BB5824" w:rsidP="00BB5824">
            <w:pPr>
              <w:tabs>
                <w:tab w:val="left" w:pos="3199"/>
                <w:tab w:val="left" w:pos="6288"/>
              </w:tabs>
              <w:spacing w:after="0"/>
              <w:jc w:val="center"/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>6</w:t>
            </w:r>
          </w:p>
        </w:tc>
        <w:tc>
          <w:tcPr>
            <w:tcW w:w="2551" w:type="dxa"/>
            <w:tcBorders>
              <w:right w:val="single" w:sz="4" w:space="0" w:color="auto"/>
            </w:tcBorders>
          </w:tcPr>
          <w:p w14:paraId="0966DB9F" w14:textId="43D5AA94" w:rsidR="00BB5824" w:rsidRPr="008120B4" w:rsidRDefault="00BB5824" w:rsidP="0020583A">
            <w:pPr>
              <w:tabs>
                <w:tab w:val="left" w:pos="3199"/>
                <w:tab w:val="left" w:pos="6288"/>
              </w:tabs>
              <w:spacing w:after="0"/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>Encargado Sistema informático</w:t>
            </w:r>
          </w:p>
        </w:tc>
      </w:tr>
      <w:tr w:rsidR="00BB5824" w:rsidRPr="008120B4" w14:paraId="416C278B" w14:textId="4A041663" w:rsidTr="00063232">
        <w:tc>
          <w:tcPr>
            <w:tcW w:w="851" w:type="dxa"/>
            <w:vMerge/>
            <w:tcBorders>
              <w:left w:val="single" w:sz="4" w:space="0" w:color="auto"/>
            </w:tcBorders>
          </w:tcPr>
          <w:p w14:paraId="0E403249" w14:textId="77777777" w:rsidR="00BB5824" w:rsidRPr="008120B4" w:rsidRDefault="00BB5824" w:rsidP="00EB1AAE">
            <w:pPr>
              <w:tabs>
                <w:tab w:val="left" w:pos="3199"/>
                <w:tab w:val="left" w:pos="6288"/>
              </w:tabs>
              <w:spacing w:after="0"/>
              <w:rPr>
                <w:rFonts w:eastAsia="Calibri" w:cs="Calibri"/>
                <w:b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</w:p>
        </w:tc>
        <w:tc>
          <w:tcPr>
            <w:tcW w:w="425" w:type="dxa"/>
          </w:tcPr>
          <w:p w14:paraId="4FD5DB08" w14:textId="77777777" w:rsidR="00BB5824" w:rsidRPr="008120B4" w:rsidRDefault="00BB5824" w:rsidP="00EB1AAE">
            <w:pPr>
              <w:tabs>
                <w:tab w:val="left" w:pos="3199"/>
                <w:tab w:val="left" w:pos="6288"/>
              </w:tabs>
              <w:spacing w:after="0"/>
              <w:jc w:val="center"/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>7</w:t>
            </w:r>
          </w:p>
        </w:tc>
        <w:tc>
          <w:tcPr>
            <w:tcW w:w="1276" w:type="dxa"/>
            <w:tcBorders>
              <w:right w:val="single" w:sz="4" w:space="0" w:color="auto"/>
            </w:tcBorders>
          </w:tcPr>
          <w:p w14:paraId="5A40AACE" w14:textId="77777777" w:rsidR="00BB5824" w:rsidRPr="008120B4" w:rsidRDefault="00BB5824" w:rsidP="00EB1AAE">
            <w:pPr>
              <w:tabs>
                <w:tab w:val="left" w:pos="3199"/>
                <w:tab w:val="left" w:pos="6288"/>
              </w:tabs>
              <w:spacing w:after="0"/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>Voluntarios</w:t>
            </w: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</w:tcBorders>
          </w:tcPr>
          <w:p w14:paraId="7DE58610" w14:textId="77777777" w:rsidR="00BB5824" w:rsidRPr="008120B4" w:rsidRDefault="00BB5824" w:rsidP="00EB1AAE">
            <w:pPr>
              <w:tabs>
                <w:tab w:val="left" w:pos="3199"/>
                <w:tab w:val="left" w:pos="6288"/>
              </w:tabs>
              <w:spacing w:after="0"/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</w:p>
        </w:tc>
        <w:tc>
          <w:tcPr>
            <w:tcW w:w="426" w:type="dxa"/>
          </w:tcPr>
          <w:p w14:paraId="6954FCDC" w14:textId="77777777" w:rsidR="00BB5824" w:rsidRPr="008120B4" w:rsidRDefault="00BB5824" w:rsidP="0020583A">
            <w:pPr>
              <w:tabs>
                <w:tab w:val="left" w:pos="3199"/>
                <w:tab w:val="left" w:pos="6288"/>
              </w:tabs>
              <w:spacing w:after="0"/>
              <w:jc w:val="center"/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>14</w:t>
            </w:r>
          </w:p>
        </w:tc>
        <w:tc>
          <w:tcPr>
            <w:tcW w:w="1842" w:type="dxa"/>
            <w:tcBorders>
              <w:right w:val="single" w:sz="4" w:space="0" w:color="auto"/>
            </w:tcBorders>
          </w:tcPr>
          <w:p w14:paraId="7C75773C" w14:textId="77777777" w:rsidR="00BB5824" w:rsidRPr="008120B4" w:rsidRDefault="00BB5824" w:rsidP="0020583A">
            <w:pPr>
              <w:tabs>
                <w:tab w:val="left" w:pos="3199"/>
                <w:tab w:val="left" w:pos="6288"/>
              </w:tabs>
              <w:spacing w:after="0"/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>Funcionario público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A393898" w14:textId="77777777" w:rsidR="00BB5824" w:rsidRPr="008120B4" w:rsidRDefault="00BB5824" w:rsidP="0020583A">
            <w:pPr>
              <w:tabs>
                <w:tab w:val="left" w:pos="3199"/>
                <w:tab w:val="left" w:pos="6288"/>
              </w:tabs>
              <w:spacing w:after="0"/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</w:tcBorders>
          </w:tcPr>
          <w:p w14:paraId="395CF83B" w14:textId="77777777" w:rsidR="00BB5824" w:rsidRPr="008120B4" w:rsidRDefault="00BB5824" w:rsidP="0020583A">
            <w:pPr>
              <w:tabs>
                <w:tab w:val="left" w:pos="3199"/>
                <w:tab w:val="left" w:pos="6288"/>
              </w:tabs>
              <w:spacing w:after="0"/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</w:p>
        </w:tc>
        <w:tc>
          <w:tcPr>
            <w:tcW w:w="425" w:type="dxa"/>
          </w:tcPr>
          <w:p w14:paraId="3C8CA86B" w14:textId="274CFA9E" w:rsidR="00BB5824" w:rsidRPr="008120B4" w:rsidRDefault="00BB5824" w:rsidP="00BB5824">
            <w:pPr>
              <w:tabs>
                <w:tab w:val="left" w:pos="3199"/>
                <w:tab w:val="left" w:pos="6288"/>
              </w:tabs>
              <w:spacing w:after="0"/>
              <w:jc w:val="center"/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>7</w:t>
            </w:r>
          </w:p>
        </w:tc>
        <w:tc>
          <w:tcPr>
            <w:tcW w:w="2551" w:type="dxa"/>
            <w:tcBorders>
              <w:right w:val="single" w:sz="4" w:space="0" w:color="auto"/>
            </w:tcBorders>
          </w:tcPr>
          <w:p w14:paraId="19DBB393" w14:textId="7BEF4AAB" w:rsidR="00BB5824" w:rsidRPr="008120B4" w:rsidRDefault="00BB5824" w:rsidP="0020583A">
            <w:pPr>
              <w:tabs>
                <w:tab w:val="left" w:pos="3199"/>
                <w:tab w:val="left" w:pos="6288"/>
              </w:tabs>
              <w:spacing w:after="0"/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>Encargado Copias de respaldo</w:t>
            </w:r>
          </w:p>
        </w:tc>
      </w:tr>
    </w:tbl>
    <w:p w14:paraId="6D35C4F4" w14:textId="77777777" w:rsidR="00471EBF" w:rsidRPr="008120B4" w:rsidRDefault="00471EBF" w:rsidP="005A7D3C">
      <w:pPr>
        <w:spacing w:before="55"/>
        <w:ind w:left="142"/>
        <w:jc w:val="center"/>
        <w:rPr>
          <w:rFonts w:eastAsia="Calibri" w:cs="Calibri"/>
          <w:b/>
          <w:bCs/>
          <w:spacing w:val="-1"/>
          <w:szCs w:val="20"/>
          <w:lang w:val="es-ES"/>
        </w:rPr>
      </w:pPr>
    </w:p>
    <w:p w14:paraId="57AA2DDA" w14:textId="77777777" w:rsidR="00063232" w:rsidRPr="008120B4" w:rsidRDefault="00063232">
      <w:pPr>
        <w:rPr>
          <w:rFonts w:eastAsia="Calibri" w:cs="Calibri"/>
          <w:b/>
          <w:bCs/>
          <w:spacing w:val="-1"/>
          <w:szCs w:val="20"/>
          <w:lang w:val="es-ES"/>
        </w:rPr>
      </w:pPr>
      <w:r w:rsidRPr="008120B4">
        <w:rPr>
          <w:rFonts w:eastAsia="Calibri" w:cs="Calibri"/>
          <w:b/>
          <w:bCs/>
          <w:spacing w:val="-1"/>
          <w:szCs w:val="20"/>
          <w:lang w:val="es-ES"/>
        </w:rPr>
        <w:br w:type="page"/>
      </w:r>
    </w:p>
    <w:p w14:paraId="42D1AD17" w14:textId="3FD7DF9C" w:rsidR="005A7D3C" w:rsidRPr="008120B4" w:rsidRDefault="005A7D3C" w:rsidP="005A7D3C">
      <w:pPr>
        <w:spacing w:before="55"/>
        <w:ind w:left="142"/>
        <w:jc w:val="center"/>
        <w:rPr>
          <w:rFonts w:eastAsia="Calibri" w:cs="Calibri"/>
          <w:b/>
          <w:bCs/>
          <w:spacing w:val="-1"/>
          <w:szCs w:val="20"/>
          <w:lang w:val="es-ES"/>
        </w:rPr>
      </w:pPr>
      <w:r w:rsidRPr="008120B4">
        <w:rPr>
          <w:rFonts w:eastAsia="Calibri" w:cs="Calibri"/>
          <w:b/>
          <w:bCs/>
          <w:spacing w:val="-1"/>
          <w:szCs w:val="20"/>
          <w:lang w:val="es-ES"/>
        </w:rPr>
        <w:lastRenderedPageBreak/>
        <w:t>INTERVINIENTES EN EL TRATAMIENTO (2)</w:t>
      </w:r>
    </w:p>
    <w:p w14:paraId="00EA2D4A" w14:textId="77777777" w:rsidR="005A7D3C" w:rsidRPr="008120B4" w:rsidRDefault="005A7D3C" w:rsidP="005A7D3C">
      <w:pPr>
        <w:spacing w:before="55"/>
        <w:ind w:left="142"/>
        <w:jc w:val="center"/>
        <w:rPr>
          <w:rFonts w:eastAsia="Calibri" w:cs="Calibri"/>
          <w:b/>
          <w:bCs/>
          <w:spacing w:val="-1"/>
          <w:szCs w:val="20"/>
          <w:lang w:val="es-ES"/>
        </w:rPr>
      </w:pPr>
      <w:r w:rsidRPr="008120B4">
        <w:rPr>
          <w:rFonts w:eastAsia="Calibri" w:cs="Calibri"/>
          <w:b/>
          <w:bCs/>
          <w:spacing w:val="-1"/>
          <w:szCs w:val="20"/>
          <w:lang w:val="es-ES"/>
        </w:rPr>
        <w:t>EMPRESAS EXTERNAS</w:t>
      </w:r>
    </w:p>
    <w:tbl>
      <w:tblPr>
        <w:tblStyle w:val="TableNormal"/>
        <w:tblW w:w="9639" w:type="dxa"/>
        <w:tblInd w:w="6" w:type="dxa"/>
        <w:tblLayout w:type="fixed"/>
        <w:tblLook w:val="01E0" w:firstRow="1" w:lastRow="1" w:firstColumn="1" w:lastColumn="1" w:noHBand="0" w:noVBand="0"/>
      </w:tblPr>
      <w:tblGrid>
        <w:gridCol w:w="426"/>
        <w:gridCol w:w="2551"/>
        <w:gridCol w:w="1134"/>
        <w:gridCol w:w="2126"/>
        <w:gridCol w:w="2126"/>
        <w:gridCol w:w="1276"/>
      </w:tblGrid>
      <w:tr w:rsidR="005A7D3C" w:rsidRPr="008120B4" w14:paraId="6DAC4F68" w14:textId="77777777" w:rsidTr="00D82FB7">
        <w:trPr>
          <w:trHeight w:hRule="exact" w:val="255"/>
        </w:trPr>
        <w:tc>
          <w:tcPr>
            <w:tcW w:w="426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32D832DF" w14:textId="77777777" w:rsidR="005A7D3C" w:rsidRPr="008120B4" w:rsidRDefault="005A7D3C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Tipo</w:t>
            </w:r>
          </w:p>
        </w:tc>
        <w:tc>
          <w:tcPr>
            <w:tcW w:w="2551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2B245753" w14:textId="77777777" w:rsidR="005A7D3C" w:rsidRPr="008120B4" w:rsidRDefault="005A7D3C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Nombre</w:t>
            </w:r>
          </w:p>
        </w:tc>
        <w:tc>
          <w:tcPr>
            <w:tcW w:w="1134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2C36E6FA" w14:textId="77777777" w:rsidR="005A7D3C" w:rsidRPr="008120B4" w:rsidRDefault="005A7D3C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NIF</w:t>
            </w:r>
          </w:p>
        </w:tc>
        <w:tc>
          <w:tcPr>
            <w:tcW w:w="2126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shd w:val="clear" w:color="auto" w:fill="FFFF99"/>
            <w:vAlign w:val="center"/>
          </w:tcPr>
          <w:p w14:paraId="5147E284" w14:textId="77777777" w:rsidR="005A7D3C" w:rsidRPr="008120B4" w:rsidRDefault="005A7D3C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Dirección</w:t>
            </w:r>
          </w:p>
        </w:tc>
        <w:tc>
          <w:tcPr>
            <w:tcW w:w="2126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shd w:val="clear" w:color="auto" w:fill="FFFF99"/>
          </w:tcPr>
          <w:p w14:paraId="4DC9D468" w14:textId="77777777" w:rsidR="005A7D3C" w:rsidRPr="008120B4" w:rsidRDefault="005A7D3C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Servicio prestado</w:t>
            </w:r>
          </w:p>
        </w:tc>
        <w:tc>
          <w:tcPr>
            <w:tcW w:w="1276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shd w:val="clear" w:color="auto" w:fill="FFFF99"/>
          </w:tcPr>
          <w:p w14:paraId="52E671E5" w14:textId="77777777" w:rsidR="005A7D3C" w:rsidRPr="008120B4" w:rsidRDefault="005A7D3C" w:rsidP="005A7D3C">
            <w:pPr>
              <w:pStyle w:val="TableParagraph"/>
              <w:spacing w:line="191" w:lineRule="auto"/>
              <w:jc w:val="center"/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</w:pPr>
            <w:r w:rsidRPr="008120B4">
              <w:rPr>
                <w:rFonts w:eastAsia="Lucida Sans Unicode" w:cs="Lucida Sans Unicode"/>
                <w:w w:val="85"/>
                <w:sz w:val="20"/>
                <w:szCs w:val="20"/>
                <w:lang w:val="es-ES"/>
              </w:rPr>
              <w:t>Ficheros</w:t>
            </w:r>
          </w:p>
        </w:tc>
      </w:tr>
      <w:tr w:rsidR="005A7D3C" w:rsidRPr="008120B4" w14:paraId="5CDB244A" w14:textId="77777777" w:rsidTr="00D82FB7">
        <w:trPr>
          <w:trHeight w:hRule="exact" w:val="756"/>
        </w:trPr>
        <w:tc>
          <w:tcPr>
            <w:tcW w:w="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66F343B" w14:textId="77777777" w:rsidR="005A7D3C" w:rsidRPr="008120B4" w:rsidRDefault="005A7D3C" w:rsidP="005A7D3C">
            <w:pPr>
              <w:pStyle w:val="TableParagraph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3338130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9F012C3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A0C944A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A19F5E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6BB3BD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5761C784" w14:textId="77777777" w:rsidTr="00D82FB7">
        <w:trPr>
          <w:trHeight w:hRule="exact" w:val="756"/>
        </w:trPr>
        <w:tc>
          <w:tcPr>
            <w:tcW w:w="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E0C016C" w14:textId="77777777" w:rsidR="005A7D3C" w:rsidRPr="008120B4" w:rsidRDefault="005A7D3C" w:rsidP="005A7D3C">
            <w:pPr>
              <w:pStyle w:val="TableParagraph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D9F8493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BADA3F0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F77124C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05947F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1EB063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4858707C" w14:textId="77777777" w:rsidTr="00D82FB7">
        <w:trPr>
          <w:trHeight w:hRule="exact" w:val="756"/>
        </w:trPr>
        <w:tc>
          <w:tcPr>
            <w:tcW w:w="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D2FEF0A" w14:textId="77777777" w:rsidR="005A7D3C" w:rsidRPr="008120B4" w:rsidRDefault="005A7D3C" w:rsidP="005A7D3C">
            <w:pPr>
              <w:pStyle w:val="TableParagraph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2F2358B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0FCBFFA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B5DD9A6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738AA6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9AD7DF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7D5C4537" w14:textId="77777777" w:rsidTr="00D82FB7">
        <w:trPr>
          <w:trHeight w:hRule="exact" w:val="756"/>
        </w:trPr>
        <w:tc>
          <w:tcPr>
            <w:tcW w:w="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3E02329" w14:textId="77777777" w:rsidR="005A7D3C" w:rsidRPr="008120B4" w:rsidRDefault="005A7D3C" w:rsidP="005A7D3C">
            <w:pPr>
              <w:pStyle w:val="TableParagraph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8B194C4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FA4F7DF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6C60997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6ACF0F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9626D3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55A45EB2" w14:textId="77777777" w:rsidTr="00D82FB7">
        <w:trPr>
          <w:trHeight w:hRule="exact" w:val="756"/>
        </w:trPr>
        <w:tc>
          <w:tcPr>
            <w:tcW w:w="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7D843A5" w14:textId="77777777" w:rsidR="005A7D3C" w:rsidRPr="008120B4" w:rsidRDefault="005A7D3C" w:rsidP="005A7D3C">
            <w:pPr>
              <w:pStyle w:val="TableParagraph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EA7E3BD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9D8987D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55EAA2E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B39E72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D25F72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22372EAE" w14:textId="77777777" w:rsidTr="00D82FB7">
        <w:trPr>
          <w:trHeight w:hRule="exact" w:val="756"/>
        </w:trPr>
        <w:tc>
          <w:tcPr>
            <w:tcW w:w="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DD1BB0B" w14:textId="77777777" w:rsidR="005A7D3C" w:rsidRPr="008120B4" w:rsidRDefault="005A7D3C" w:rsidP="005A7D3C">
            <w:pPr>
              <w:pStyle w:val="TableParagraph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2014973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66B79F2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4322974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6D4099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54185B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24B56DCF" w14:textId="77777777" w:rsidTr="00D82FB7">
        <w:trPr>
          <w:trHeight w:hRule="exact" w:val="756"/>
        </w:trPr>
        <w:tc>
          <w:tcPr>
            <w:tcW w:w="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A0697F6" w14:textId="77777777" w:rsidR="005A7D3C" w:rsidRPr="008120B4" w:rsidRDefault="005A7D3C" w:rsidP="005A7D3C">
            <w:pPr>
              <w:pStyle w:val="TableParagraph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A008E89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268F343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F4934D8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7D24B2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F5C5E3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103B281B" w14:textId="77777777" w:rsidTr="00D82FB7">
        <w:trPr>
          <w:trHeight w:hRule="exact" w:val="756"/>
        </w:trPr>
        <w:tc>
          <w:tcPr>
            <w:tcW w:w="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F425798" w14:textId="77777777" w:rsidR="005A7D3C" w:rsidRPr="008120B4" w:rsidRDefault="005A7D3C" w:rsidP="005A7D3C">
            <w:pPr>
              <w:pStyle w:val="TableParagraph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F27414E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0011411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46BBBFF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180E29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E423B9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19E9F63A" w14:textId="77777777" w:rsidTr="00D82FB7">
        <w:trPr>
          <w:trHeight w:hRule="exact" w:val="756"/>
        </w:trPr>
        <w:tc>
          <w:tcPr>
            <w:tcW w:w="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87E5A9E" w14:textId="77777777" w:rsidR="005A7D3C" w:rsidRPr="008120B4" w:rsidRDefault="005A7D3C" w:rsidP="005A7D3C">
            <w:pPr>
              <w:pStyle w:val="TableParagraph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2672BD4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B0921FB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8697C56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D3ED7F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4AFD73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642274BD" w14:textId="77777777" w:rsidTr="00D82FB7">
        <w:trPr>
          <w:trHeight w:hRule="exact" w:val="756"/>
        </w:trPr>
        <w:tc>
          <w:tcPr>
            <w:tcW w:w="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F97D38E" w14:textId="77777777" w:rsidR="005A7D3C" w:rsidRPr="008120B4" w:rsidRDefault="005A7D3C" w:rsidP="005A7D3C">
            <w:pPr>
              <w:pStyle w:val="TableParagraph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E9BC92D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9818DF9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A30865C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9F6FD5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921453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17F49229" w14:textId="77777777" w:rsidTr="00D82FB7">
        <w:trPr>
          <w:trHeight w:hRule="exact" w:val="756"/>
        </w:trPr>
        <w:tc>
          <w:tcPr>
            <w:tcW w:w="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8E56688" w14:textId="77777777" w:rsidR="005A7D3C" w:rsidRPr="008120B4" w:rsidRDefault="005A7D3C" w:rsidP="005A7D3C">
            <w:pPr>
              <w:pStyle w:val="TableParagraph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39B2A27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2ACDD3A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CAFE9B7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A5DDAF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365200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5A7D3C" w:rsidRPr="008120B4" w14:paraId="7B10057C" w14:textId="77777777" w:rsidTr="00D82FB7">
        <w:trPr>
          <w:trHeight w:hRule="exact" w:val="756"/>
        </w:trPr>
        <w:tc>
          <w:tcPr>
            <w:tcW w:w="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C97DF4D" w14:textId="77777777" w:rsidR="005A7D3C" w:rsidRPr="008120B4" w:rsidRDefault="005A7D3C" w:rsidP="005A7D3C">
            <w:pPr>
              <w:pStyle w:val="TableParagraph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95E4D7D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1CF76F3" w14:textId="77777777" w:rsidR="005A7D3C" w:rsidRPr="008120B4" w:rsidRDefault="005A7D3C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F130725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05D921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67AACB" w14:textId="77777777" w:rsidR="005A7D3C" w:rsidRPr="008120B4" w:rsidRDefault="005A7D3C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  <w:tr w:rsidR="00D025A3" w:rsidRPr="008120B4" w14:paraId="10ADB2AE" w14:textId="77777777" w:rsidTr="00D82FB7">
        <w:trPr>
          <w:trHeight w:hRule="exact" w:val="756"/>
        </w:trPr>
        <w:tc>
          <w:tcPr>
            <w:tcW w:w="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0AF5AC9" w14:textId="77777777" w:rsidR="00D025A3" w:rsidRPr="008120B4" w:rsidRDefault="00D025A3" w:rsidP="005A7D3C">
            <w:pPr>
              <w:pStyle w:val="TableParagraph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23AAADC" w14:textId="77777777" w:rsidR="00D025A3" w:rsidRPr="008120B4" w:rsidRDefault="00D025A3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FB98B98" w14:textId="77777777" w:rsidR="00D025A3" w:rsidRPr="008120B4" w:rsidRDefault="00D025A3" w:rsidP="005A7D3C">
            <w:pPr>
              <w:pStyle w:val="TableParagraph"/>
              <w:ind w:left="102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C2D1F9B" w14:textId="77777777" w:rsidR="00D025A3" w:rsidRPr="008120B4" w:rsidRDefault="00D025A3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2271E5" w14:textId="77777777" w:rsidR="00D025A3" w:rsidRPr="008120B4" w:rsidRDefault="00D025A3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78504F" w14:textId="77777777" w:rsidR="00D025A3" w:rsidRPr="008120B4" w:rsidRDefault="00D025A3" w:rsidP="005A7D3C">
            <w:pPr>
              <w:pStyle w:val="TableParagraph"/>
              <w:ind w:left="102"/>
              <w:jc w:val="center"/>
              <w:rPr>
                <w:rFonts w:eastAsia="Times New Roman" w:cs="Times New Roman"/>
                <w:color w:val="222222"/>
                <w:sz w:val="20"/>
                <w:szCs w:val="20"/>
                <w:lang w:val="es-ES" w:eastAsia="ca-ES"/>
              </w:rPr>
            </w:pPr>
          </w:p>
        </w:tc>
      </w:tr>
    </w:tbl>
    <w:p w14:paraId="72AC77BA" w14:textId="77777777" w:rsidR="00C36CAB" w:rsidRPr="008120B4" w:rsidRDefault="00C36CAB" w:rsidP="005A7D3C">
      <w:pPr>
        <w:rPr>
          <w:rFonts w:cs="Times New Roman"/>
          <w:color w:val="222222"/>
          <w:szCs w:val="20"/>
          <w:lang w:val="es-ES"/>
        </w:rPr>
      </w:pPr>
    </w:p>
    <w:p w14:paraId="5D7A1574" w14:textId="77777777" w:rsidR="005A7D3C" w:rsidRPr="008120B4" w:rsidRDefault="00E06CA9" w:rsidP="005A7D3C">
      <w:pPr>
        <w:rPr>
          <w:rFonts w:eastAsia="Calibri" w:cs="Calibri"/>
          <w:b/>
          <w:bCs/>
          <w:i/>
          <w:color w:val="4F6128"/>
          <w:spacing w:val="-1"/>
          <w:sz w:val="16"/>
          <w:szCs w:val="16"/>
          <w:lang w:val="es-ES"/>
        </w:rPr>
      </w:pPr>
      <w:r w:rsidRPr="008120B4">
        <w:rPr>
          <w:rFonts w:eastAsia="Calibri" w:cs="Calibri"/>
          <w:b/>
          <w:bCs/>
          <w:i/>
          <w:color w:val="4F6128"/>
          <w:spacing w:val="-1"/>
          <w:sz w:val="16"/>
          <w:szCs w:val="16"/>
          <w:lang w:val="es-ES"/>
        </w:rPr>
        <w:t>Tipos de empresa</w:t>
      </w:r>
      <w:r w:rsidR="00D025A3" w:rsidRPr="008120B4">
        <w:rPr>
          <w:rFonts w:eastAsia="Calibri" w:cs="Calibri"/>
          <w:b/>
          <w:bCs/>
          <w:i/>
          <w:color w:val="4F6128"/>
          <w:spacing w:val="-1"/>
          <w:sz w:val="16"/>
          <w:szCs w:val="16"/>
          <w:lang w:val="es-ES"/>
        </w:rPr>
        <w:t>s externas</w:t>
      </w:r>
    </w:p>
    <w:tbl>
      <w:tblPr>
        <w:tblStyle w:val="Tablaconcuadrcula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425"/>
        <w:gridCol w:w="2693"/>
        <w:gridCol w:w="567"/>
        <w:gridCol w:w="1383"/>
        <w:gridCol w:w="460"/>
        <w:gridCol w:w="2693"/>
      </w:tblGrid>
      <w:tr w:rsidR="00D025A3" w:rsidRPr="008120B4" w14:paraId="2F5212B2" w14:textId="77777777" w:rsidTr="00D025A3">
        <w:tc>
          <w:tcPr>
            <w:tcW w:w="1384" w:type="dxa"/>
            <w:vMerge w:val="restart"/>
            <w:tcBorders>
              <w:top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vAlign w:val="center"/>
          </w:tcPr>
          <w:p w14:paraId="2F95D8C9" w14:textId="77777777" w:rsidR="00D025A3" w:rsidRPr="008120B4" w:rsidRDefault="00E06CA9" w:rsidP="0020583A">
            <w:pPr>
              <w:tabs>
                <w:tab w:val="left" w:pos="3199"/>
                <w:tab w:val="left" w:pos="6288"/>
              </w:tabs>
              <w:spacing w:after="0"/>
              <w:ind w:right="-108"/>
              <w:rPr>
                <w:rFonts w:eastAsia="Calibri" w:cs="Calibri"/>
                <w:b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b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>Q</w:t>
            </w:r>
            <w:r w:rsidR="00D025A3" w:rsidRPr="008120B4">
              <w:rPr>
                <w:rFonts w:eastAsia="Calibri" w:cs="Calibri"/>
                <w:b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>ue tratan</w:t>
            </w:r>
          </w:p>
          <w:p w14:paraId="22AA621A" w14:textId="77777777" w:rsidR="00E06CA9" w:rsidRPr="008120B4" w:rsidRDefault="00D025A3" w:rsidP="0020583A">
            <w:pPr>
              <w:tabs>
                <w:tab w:val="left" w:pos="3199"/>
                <w:tab w:val="left" w:pos="6288"/>
              </w:tabs>
              <w:spacing w:after="0"/>
              <w:ind w:right="-108"/>
              <w:rPr>
                <w:rFonts w:eastAsia="Calibri" w:cs="Calibri"/>
                <w:b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b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 xml:space="preserve">nuestros </w:t>
            </w:r>
            <w:r w:rsidR="00E06CA9" w:rsidRPr="008120B4">
              <w:rPr>
                <w:rFonts w:eastAsia="Calibri" w:cs="Calibri"/>
                <w:b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 xml:space="preserve">datos </w:t>
            </w:r>
          </w:p>
          <w:p w14:paraId="7D823311" w14:textId="77777777" w:rsidR="00E06CA9" w:rsidRPr="008120B4" w:rsidRDefault="00E06CA9" w:rsidP="0020583A">
            <w:pPr>
              <w:tabs>
                <w:tab w:val="left" w:pos="3199"/>
                <w:tab w:val="left" w:pos="6288"/>
              </w:tabs>
              <w:spacing w:after="0"/>
              <w:ind w:right="-108"/>
              <w:rPr>
                <w:rFonts w:eastAsia="Calibri" w:cs="Calibri"/>
                <w:b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b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>como</w:t>
            </w:r>
          </w:p>
          <w:p w14:paraId="06EE1927" w14:textId="77777777" w:rsidR="00E06CA9" w:rsidRPr="008120B4" w:rsidRDefault="00E06CA9" w:rsidP="0020583A">
            <w:pPr>
              <w:tabs>
                <w:tab w:val="left" w:pos="3199"/>
                <w:tab w:val="left" w:pos="6288"/>
              </w:tabs>
              <w:spacing w:after="0"/>
              <w:ind w:right="-108"/>
              <w:rPr>
                <w:rFonts w:eastAsia="Calibri" w:cs="Calibri"/>
                <w:b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</w:p>
        </w:tc>
        <w:tc>
          <w:tcPr>
            <w:tcW w:w="425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774797F3" w14:textId="77777777" w:rsidR="00E06CA9" w:rsidRPr="008120B4" w:rsidRDefault="00E06CA9" w:rsidP="0020583A">
            <w:pPr>
              <w:tabs>
                <w:tab w:val="left" w:pos="3199"/>
                <w:tab w:val="left" w:pos="6288"/>
              </w:tabs>
              <w:spacing w:after="0"/>
              <w:jc w:val="center"/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>1</w:t>
            </w:r>
          </w:p>
        </w:tc>
        <w:tc>
          <w:tcPr>
            <w:tcW w:w="2693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</w:tcBorders>
          </w:tcPr>
          <w:p w14:paraId="109D3A9E" w14:textId="77777777" w:rsidR="00E06CA9" w:rsidRPr="008120B4" w:rsidRDefault="00E06CA9" w:rsidP="0020583A">
            <w:pPr>
              <w:tabs>
                <w:tab w:val="left" w:pos="3199"/>
                <w:tab w:val="left" w:pos="6288"/>
              </w:tabs>
              <w:spacing w:after="0"/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>Encargado del tratamiento</w:t>
            </w:r>
          </w:p>
        </w:tc>
        <w:tc>
          <w:tcPr>
            <w:tcW w:w="567" w:type="dxa"/>
          </w:tcPr>
          <w:p w14:paraId="7ADE8441" w14:textId="77777777" w:rsidR="00E06CA9" w:rsidRPr="008120B4" w:rsidRDefault="00E06CA9" w:rsidP="0020583A">
            <w:pPr>
              <w:tabs>
                <w:tab w:val="left" w:pos="3199"/>
                <w:tab w:val="left" w:pos="6288"/>
              </w:tabs>
              <w:spacing w:after="0"/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</w:p>
        </w:tc>
        <w:tc>
          <w:tcPr>
            <w:tcW w:w="1383" w:type="dxa"/>
            <w:vMerge w:val="restart"/>
            <w:tcBorders>
              <w:top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vAlign w:val="center"/>
          </w:tcPr>
          <w:p w14:paraId="4584AF0B" w14:textId="77777777" w:rsidR="00D025A3" w:rsidRPr="008120B4" w:rsidRDefault="00E06CA9" w:rsidP="0020583A">
            <w:pPr>
              <w:tabs>
                <w:tab w:val="left" w:pos="3199"/>
                <w:tab w:val="left" w:pos="6288"/>
              </w:tabs>
              <w:spacing w:after="0"/>
              <w:ind w:right="-108"/>
              <w:rPr>
                <w:rFonts w:eastAsia="Calibri" w:cs="Calibri"/>
                <w:b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b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>Q</w:t>
            </w:r>
            <w:r w:rsidR="00D025A3" w:rsidRPr="008120B4">
              <w:rPr>
                <w:rFonts w:eastAsia="Calibri" w:cs="Calibri"/>
                <w:b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>ue tratamos</w:t>
            </w:r>
          </w:p>
          <w:p w14:paraId="0E3C1589" w14:textId="77777777" w:rsidR="00D025A3" w:rsidRPr="008120B4" w:rsidRDefault="00E06CA9" w:rsidP="0020583A">
            <w:pPr>
              <w:tabs>
                <w:tab w:val="left" w:pos="3199"/>
                <w:tab w:val="left" w:pos="6288"/>
              </w:tabs>
              <w:spacing w:after="0"/>
              <w:ind w:right="-108"/>
              <w:rPr>
                <w:rFonts w:eastAsia="Calibri" w:cs="Calibri"/>
                <w:b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b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 xml:space="preserve">sus datos </w:t>
            </w:r>
          </w:p>
          <w:p w14:paraId="3212E8C2" w14:textId="77777777" w:rsidR="00E06CA9" w:rsidRPr="008120B4" w:rsidRDefault="00E06CA9" w:rsidP="0020583A">
            <w:pPr>
              <w:tabs>
                <w:tab w:val="left" w:pos="3199"/>
                <w:tab w:val="left" w:pos="6288"/>
              </w:tabs>
              <w:spacing w:after="0"/>
              <w:ind w:right="-108"/>
              <w:rPr>
                <w:rFonts w:eastAsia="Calibri" w:cs="Calibri"/>
                <w:b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b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>como</w:t>
            </w:r>
          </w:p>
        </w:tc>
        <w:tc>
          <w:tcPr>
            <w:tcW w:w="46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1A7838F7" w14:textId="77777777" w:rsidR="00E06CA9" w:rsidRPr="008120B4" w:rsidRDefault="00E06CA9" w:rsidP="0020583A">
            <w:pPr>
              <w:tabs>
                <w:tab w:val="left" w:pos="3199"/>
                <w:tab w:val="left" w:pos="6288"/>
              </w:tabs>
              <w:spacing w:after="0"/>
              <w:jc w:val="center"/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>6</w:t>
            </w:r>
          </w:p>
        </w:tc>
        <w:tc>
          <w:tcPr>
            <w:tcW w:w="2693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</w:tcBorders>
          </w:tcPr>
          <w:p w14:paraId="112E1115" w14:textId="77777777" w:rsidR="00E06CA9" w:rsidRPr="008120B4" w:rsidRDefault="00E06CA9" w:rsidP="0020583A">
            <w:pPr>
              <w:tabs>
                <w:tab w:val="left" w:pos="3199"/>
                <w:tab w:val="left" w:pos="6288"/>
              </w:tabs>
              <w:spacing w:after="0"/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>Encargado del tratamiento</w:t>
            </w:r>
          </w:p>
        </w:tc>
      </w:tr>
      <w:tr w:rsidR="00D025A3" w:rsidRPr="008120B4" w14:paraId="16284BB8" w14:textId="77777777" w:rsidTr="00D025A3">
        <w:tc>
          <w:tcPr>
            <w:tcW w:w="1384" w:type="dxa"/>
            <w:vMerge/>
            <w:tcBorders>
              <w:top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7AA3F5C0" w14:textId="77777777" w:rsidR="00E06CA9" w:rsidRPr="008120B4" w:rsidRDefault="00E06CA9" w:rsidP="0020583A">
            <w:pPr>
              <w:tabs>
                <w:tab w:val="left" w:pos="3199"/>
                <w:tab w:val="left" w:pos="6288"/>
              </w:tabs>
              <w:spacing w:after="0"/>
              <w:ind w:right="-108"/>
              <w:rPr>
                <w:rFonts w:eastAsia="Calibri" w:cs="Calibri"/>
                <w:b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</w:p>
        </w:tc>
        <w:tc>
          <w:tcPr>
            <w:tcW w:w="425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7F17C4B3" w14:textId="77777777" w:rsidR="00E06CA9" w:rsidRPr="008120B4" w:rsidRDefault="00E06CA9" w:rsidP="0020583A">
            <w:pPr>
              <w:tabs>
                <w:tab w:val="left" w:pos="3199"/>
                <w:tab w:val="left" w:pos="6288"/>
              </w:tabs>
              <w:spacing w:after="0"/>
              <w:jc w:val="center"/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>2</w:t>
            </w:r>
          </w:p>
        </w:tc>
        <w:tc>
          <w:tcPr>
            <w:tcW w:w="2693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</w:tcBorders>
          </w:tcPr>
          <w:p w14:paraId="4DE21444" w14:textId="77777777" w:rsidR="00E06CA9" w:rsidRPr="008120B4" w:rsidRDefault="00E06CA9" w:rsidP="0020583A">
            <w:pPr>
              <w:tabs>
                <w:tab w:val="left" w:pos="3199"/>
                <w:tab w:val="left" w:pos="6288"/>
              </w:tabs>
              <w:spacing w:after="0"/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>Corresponsable del tratamiento</w:t>
            </w:r>
          </w:p>
        </w:tc>
        <w:tc>
          <w:tcPr>
            <w:tcW w:w="567" w:type="dxa"/>
          </w:tcPr>
          <w:p w14:paraId="75305DAD" w14:textId="77777777" w:rsidR="00E06CA9" w:rsidRPr="008120B4" w:rsidRDefault="00E06CA9" w:rsidP="0020583A">
            <w:pPr>
              <w:tabs>
                <w:tab w:val="left" w:pos="3199"/>
                <w:tab w:val="left" w:pos="6288"/>
              </w:tabs>
              <w:spacing w:after="0"/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</w:p>
        </w:tc>
        <w:tc>
          <w:tcPr>
            <w:tcW w:w="1383" w:type="dxa"/>
            <w:vMerge/>
            <w:tcBorders>
              <w:top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5B86A20B" w14:textId="77777777" w:rsidR="00E06CA9" w:rsidRPr="008120B4" w:rsidRDefault="00E06CA9" w:rsidP="0020583A">
            <w:pPr>
              <w:tabs>
                <w:tab w:val="left" w:pos="3199"/>
                <w:tab w:val="left" w:pos="6288"/>
              </w:tabs>
              <w:spacing w:after="0"/>
              <w:jc w:val="center"/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</w:p>
        </w:tc>
        <w:tc>
          <w:tcPr>
            <w:tcW w:w="46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570364EC" w14:textId="77777777" w:rsidR="00E06CA9" w:rsidRPr="008120B4" w:rsidRDefault="00E06CA9" w:rsidP="0020583A">
            <w:pPr>
              <w:tabs>
                <w:tab w:val="left" w:pos="3199"/>
                <w:tab w:val="left" w:pos="6288"/>
              </w:tabs>
              <w:spacing w:after="0"/>
              <w:jc w:val="center"/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>7</w:t>
            </w:r>
          </w:p>
        </w:tc>
        <w:tc>
          <w:tcPr>
            <w:tcW w:w="2693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</w:tcBorders>
          </w:tcPr>
          <w:p w14:paraId="3843A546" w14:textId="77777777" w:rsidR="00E06CA9" w:rsidRPr="008120B4" w:rsidRDefault="00E06CA9" w:rsidP="0020583A">
            <w:pPr>
              <w:tabs>
                <w:tab w:val="left" w:pos="3199"/>
                <w:tab w:val="left" w:pos="6288"/>
              </w:tabs>
              <w:spacing w:after="0"/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>Subencargado del tratamiento</w:t>
            </w:r>
          </w:p>
        </w:tc>
      </w:tr>
      <w:tr w:rsidR="00D025A3" w:rsidRPr="008120B4" w14:paraId="3608BA85" w14:textId="77777777" w:rsidTr="00D025A3">
        <w:tc>
          <w:tcPr>
            <w:tcW w:w="1384" w:type="dxa"/>
            <w:vMerge/>
            <w:tcBorders>
              <w:top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22ED8ACB" w14:textId="77777777" w:rsidR="00E06CA9" w:rsidRPr="008120B4" w:rsidRDefault="00E06CA9" w:rsidP="0020583A">
            <w:pPr>
              <w:tabs>
                <w:tab w:val="left" w:pos="3199"/>
                <w:tab w:val="left" w:pos="6288"/>
              </w:tabs>
              <w:spacing w:after="0"/>
              <w:ind w:right="-108"/>
              <w:rPr>
                <w:rFonts w:eastAsia="Calibri" w:cs="Calibri"/>
                <w:b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</w:p>
        </w:tc>
        <w:tc>
          <w:tcPr>
            <w:tcW w:w="425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0DF24306" w14:textId="77777777" w:rsidR="00E06CA9" w:rsidRPr="008120B4" w:rsidRDefault="00E06CA9" w:rsidP="0020583A">
            <w:pPr>
              <w:tabs>
                <w:tab w:val="left" w:pos="3199"/>
                <w:tab w:val="left" w:pos="6288"/>
              </w:tabs>
              <w:spacing w:after="0"/>
              <w:jc w:val="center"/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>3</w:t>
            </w:r>
          </w:p>
        </w:tc>
        <w:tc>
          <w:tcPr>
            <w:tcW w:w="2693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</w:tcBorders>
          </w:tcPr>
          <w:p w14:paraId="2201F647" w14:textId="77777777" w:rsidR="00E06CA9" w:rsidRPr="008120B4" w:rsidRDefault="00E06CA9" w:rsidP="0020583A">
            <w:pPr>
              <w:tabs>
                <w:tab w:val="left" w:pos="3199"/>
                <w:tab w:val="left" w:pos="6288"/>
              </w:tabs>
              <w:spacing w:after="0"/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>Destinatario de datos</w:t>
            </w:r>
          </w:p>
        </w:tc>
        <w:tc>
          <w:tcPr>
            <w:tcW w:w="567" w:type="dxa"/>
          </w:tcPr>
          <w:p w14:paraId="4051C501" w14:textId="77777777" w:rsidR="00E06CA9" w:rsidRPr="008120B4" w:rsidRDefault="00E06CA9" w:rsidP="0020583A">
            <w:pPr>
              <w:tabs>
                <w:tab w:val="left" w:pos="3199"/>
                <w:tab w:val="left" w:pos="6288"/>
              </w:tabs>
              <w:spacing w:after="0"/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</w:p>
        </w:tc>
        <w:tc>
          <w:tcPr>
            <w:tcW w:w="1383" w:type="dxa"/>
            <w:vMerge/>
            <w:tcBorders>
              <w:top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1BFF8E95" w14:textId="77777777" w:rsidR="00E06CA9" w:rsidRPr="008120B4" w:rsidRDefault="00E06CA9" w:rsidP="0020583A">
            <w:pPr>
              <w:tabs>
                <w:tab w:val="left" w:pos="3199"/>
                <w:tab w:val="left" w:pos="6288"/>
              </w:tabs>
              <w:spacing w:after="0"/>
              <w:jc w:val="center"/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</w:p>
        </w:tc>
        <w:tc>
          <w:tcPr>
            <w:tcW w:w="46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360DAE17" w14:textId="77777777" w:rsidR="00E06CA9" w:rsidRPr="008120B4" w:rsidRDefault="00E06CA9" w:rsidP="0020583A">
            <w:pPr>
              <w:tabs>
                <w:tab w:val="left" w:pos="3199"/>
                <w:tab w:val="left" w:pos="6288"/>
              </w:tabs>
              <w:spacing w:after="0"/>
              <w:jc w:val="center"/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>8</w:t>
            </w:r>
          </w:p>
        </w:tc>
        <w:tc>
          <w:tcPr>
            <w:tcW w:w="2693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</w:tcBorders>
          </w:tcPr>
          <w:p w14:paraId="45DC7887" w14:textId="77777777" w:rsidR="00E06CA9" w:rsidRPr="008120B4" w:rsidRDefault="00E06CA9" w:rsidP="0020583A">
            <w:pPr>
              <w:tabs>
                <w:tab w:val="left" w:pos="3199"/>
                <w:tab w:val="left" w:pos="6288"/>
              </w:tabs>
              <w:spacing w:after="0"/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>Corresponsable del tratamiento</w:t>
            </w:r>
          </w:p>
        </w:tc>
      </w:tr>
      <w:tr w:rsidR="00D025A3" w:rsidRPr="008120B4" w14:paraId="133D3C81" w14:textId="77777777" w:rsidTr="00D025A3">
        <w:tc>
          <w:tcPr>
            <w:tcW w:w="1384" w:type="dxa"/>
            <w:vMerge/>
            <w:tcBorders>
              <w:top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07E8543D" w14:textId="77777777" w:rsidR="00E06CA9" w:rsidRPr="008120B4" w:rsidRDefault="00E06CA9" w:rsidP="0020583A">
            <w:pPr>
              <w:tabs>
                <w:tab w:val="left" w:pos="3199"/>
                <w:tab w:val="left" w:pos="6288"/>
              </w:tabs>
              <w:spacing w:after="0"/>
              <w:ind w:right="-108"/>
              <w:rPr>
                <w:rFonts w:eastAsia="Calibri" w:cs="Calibri"/>
                <w:b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</w:p>
        </w:tc>
        <w:tc>
          <w:tcPr>
            <w:tcW w:w="425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76F46C6B" w14:textId="77777777" w:rsidR="00E06CA9" w:rsidRPr="008120B4" w:rsidRDefault="00E06CA9" w:rsidP="0020583A">
            <w:pPr>
              <w:tabs>
                <w:tab w:val="left" w:pos="3199"/>
                <w:tab w:val="left" w:pos="6288"/>
              </w:tabs>
              <w:spacing w:after="0"/>
              <w:jc w:val="center"/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>4</w:t>
            </w:r>
          </w:p>
        </w:tc>
        <w:tc>
          <w:tcPr>
            <w:tcW w:w="2693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</w:tcBorders>
          </w:tcPr>
          <w:p w14:paraId="19F030EC" w14:textId="77777777" w:rsidR="00E06CA9" w:rsidRPr="008120B4" w:rsidRDefault="00E06CA9" w:rsidP="0020583A">
            <w:pPr>
              <w:tabs>
                <w:tab w:val="left" w:pos="3199"/>
                <w:tab w:val="left" w:pos="6288"/>
              </w:tabs>
              <w:spacing w:after="0"/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>Sin permiso de acceso a datos</w:t>
            </w:r>
          </w:p>
        </w:tc>
        <w:tc>
          <w:tcPr>
            <w:tcW w:w="567" w:type="dxa"/>
          </w:tcPr>
          <w:p w14:paraId="2E917E84" w14:textId="77777777" w:rsidR="00E06CA9" w:rsidRPr="008120B4" w:rsidRDefault="00E06CA9" w:rsidP="0020583A">
            <w:pPr>
              <w:tabs>
                <w:tab w:val="left" w:pos="3199"/>
                <w:tab w:val="left" w:pos="6288"/>
              </w:tabs>
              <w:spacing w:after="0"/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</w:p>
        </w:tc>
        <w:tc>
          <w:tcPr>
            <w:tcW w:w="1383" w:type="dxa"/>
            <w:vMerge/>
            <w:tcBorders>
              <w:top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1EAF4AF2" w14:textId="77777777" w:rsidR="00E06CA9" w:rsidRPr="008120B4" w:rsidRDefault="00E06CA9" w:rsidP="0020583A">
            <w:pPr>
              <w:tabs>
                <w:tab w:val="left" w:pos="3199"/>
                <w:tab w:val="left" w:pos="6288"/>
              </w:tabs>
              <w:spacing w:after="0"/>
              <w:jc w:val="center"/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</w:p>
        </w:tc>
        <w:tc>
          <w:tcPr>
            <w:tcW w:w="46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45DAFA35" w14:textId="77777777" w:rsidR="00E06CA9" w:rsidRPr="008120B4" w:rsidRDefault="00E06CA9" w:rsidP="0020583A">
            <w:pPr>
              <w:tabs>
                <w:tab w:val="left" w:pos="3199"/>
                <w:tab w:val="left" w:pos="6288"/>
              </w:tabs>
              <w:spacing w:after="0"/>
              <w:jc w:val="center"/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>9</w:t>
            </w:r>
          </w:p>
        </w:tc>
        <w:tc>
          <w:tcPr>
            <w:tcW w:w="2693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</w:tcBorders>
          </w:tcPr>
          <w:p w14:paraId="7CBDAA5A" w14:textId="77777777" w:rsidR="00E06CA9" w:rsidRPr="008120B4" w:rsidRDefault="00E06CA9" w:rsidP="0020583A">
            <w:pPr>
              <w:tabs>
                <w:tab w:val="left" w:pos="3199"/>
                <w:tab w:val="left" w:pos="6288"/>
              </w:tabs>
              <w:spacing w:after="0"/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>Destinatario de datos</w:t>
            </w:r>
          </w:p>
        </w:tc>
      </w:tr>
      <w:tr w:rsidR="00D025A3" w:rsidRPr="008120B4" w14:paraId="2C0A5678" w14:textId="77777777" w:rsidTr="00D025A3">
        <w:tc>
          <w:tcPr>
            <w:tcW w:w="1384" w:type="dxa"/>
            <w:vMerge/>
            <w:tcBorders>
              <w:top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2F46D371" w14:textId="77777777" w:rsidR="00E06CA9" w:rsidRPr="008120B4" w:rsidRDefault="00E06CA9" w:rsidP="0020583A">
            <w:pPr>
              <w:tabs>
                <w:tab w:val="left" w:pos="3199"/>
                <w:tab w:val="left" w:pos="6288"/>
              </w:tabs>
              <w:spacing w:after="0"/>
              <w:ind w:right="-108"/>
              <w:rPr>
                <w:rFonts w:eastAsia="Calibri" w:cs="Calibri"/>
                <w:b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</w:p>
        </w:tc>
        <w:tc>
          <w:tcPr>
            <w:tcW w:w="425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4B2A60D4" w14:textId="77777777" w:rsidR="00E06CA9" w:rsidRPr="008120B4" w:rsidRDefault="00E06CA9" w:rsidP="0020583A">
            <w:pPr>
              <w:tabs>
                <w:tab w:val="left" w:pos="3199"/>
                <w:tab w:val="left" w:pos="6288"/>
              </w:tabs>
              <w:spacing w:after="0"/>
              <w:jc w:val="center"/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>5</w:t>
            </w:r>
          </w:p>
        </w:tc>
        <w:tc>
          <w:tcPr>
            <w:tcW w:w="2693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</w:tcBorders>
          </w:tcPr>
          <w:p w14:paraId="33D1897F" w14:textId="77777777" w:rsidR="00E06CA9" w:rsidRPr="008120B4" w:rsidRDefault="00D025A3" w:rsidP="00D025A3">
            <w:pPr>
              <w:tabs>
                <w:tab w:val="left" w:pos="3199"/>
                <w:tab w:val="left" w:pos="6288"/>
              </w:tabs>
              <w:spacing w:after="0"/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>Transferencias</w:t>
            </w:r>
            <w:r w:rsidR="00E06CA9" w:rsidRPr="008120B4"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 xml:space="preserve"> internacionales </w:t>
            </w:r>
          </w:p>
        </w:tc>
        <w:tc>
          <w:tcPr>
            <w:tcW w:w="567" w:type="dxa"/>
          </w:tcPr>
          <w:p w14:paraId="089496DF" w14:textId="77777777" w:rsidR="00E06CA9" w:rsidRPr="008120B4" w:rsidRDefault="00E06CA9" w:rsidP="0020583A">
            <w:pPr>
              <w:tabs>
                <w:tab w:val="left" w:pos="3199"/>
                <w:tab w:val="left" w:pos="6288"/>
              </w:tabs>
              <w:spacing w:after="0"/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</w:p>
        </w:tc>
        <w:tc>
          <w:tcPr>
            <w:tcW w:w="1383" w:type="dxa"/>
            <w:vMerge/>
            <w:tcBorders>
              <w:top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476C924C" w14:textId="77777777" w:rsidR="00E06CA9" w:rsidRPr="008120B4" w:rsidRDefault="00E06CA9" w:rsidP="0020583A">
            <w:pPr>
              <w:tabs>
                <w:tab w:val="left" w:pos="3199"/>
                <w:tab w:val="left" w:pos="6288"/>
              </w:tabs>
              <w:spacing w:after="0"/>
              <w:jc w:val="center"/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</w:p>
        </w:tc>
        <w:tc>
          <w:tcPr>
            <w:tcW w:w="46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2B354AAC" w14:textId="77777777" w:rsidR="00E06CA9" w:rsidRPr="008120B4" w:rsidRDefault="00E06CA9" w:rsidP="0020583A">
            <w:pPr>
              <w:tabs>
                <w:tab w:val="left" w:pos="3199"/>
                <w:tab w:val="left" w:pos="6288"/>
              </w:tabs>
              <w:spacing w:after="0"/>
              <w:jc w:val="center"/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>10</w:t>
            </w:r>
          </w:p>
        </w:tc>
        <w:tc>
          <w:tcPr>
            <w:tcW w:w="2693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</w:tcBorders>
          </w:tcPr>
          <w:p w14:paraId="367E72E4" w14:textId="77777777" w:rsidR="00E06CA9" w:rsidRPr="008120B4" w:rsidRDefault="00E06CA9" w:rsidP="0020583A">
            <w:pPr>
              <w:tabs>
                <w:tab w:val="left" w:pos="3199"/>
                <w:tab w:val="left" w:pos="6288"/>
              </w:tabs>
              <w:spacing w:after="0"/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</w:pPr>
            <w:r w:rsidRPr="008120B4">
              <w:rPr>
                <w:rFonts w:eastAsia="Calibri" w:cs="Calibri"/>
                <w:bCs/>
                <w:i/>
                <w:color w:val="4F6128"/>
                <w:spacing w:val="-1"/>
                <w:sz w:val="16"/>
                <w:szCs w:val="16"/>
                <w:lang w:val="es-ES"/>
              </w:rPr>
              <w:t>Sin permiso de acceso a datos</w:t>
            </w:r>
          </w:p>
        </w:tc>
      </w:tr>
    </w:tbl>
    <w:p w14:paraId="23A3F191" w14:textId="77777777" w:rsidR="00EF5977" w:rsidRPr="008120B4" w:rsidRDefault="00EF5977" w:rsidP="00D025A3">
      <w:pPr>
        <w:contextualSpacing/>
        <w:rPr>
          <w:szCs w:val="20"/>
          <w:lang w:val="es-ES"/>
        </w:rPr>
      </w:pPr>
    </w:p>
    <w:sectPr w:rsidR="00EF5977" w:rsidRPr="008120B4" w:rsidSect="005A7D3C">
      <w:headerReference w:type="default" r:id="rId8"/>
      <w:footerReference w:type="default" r:id="rId9"/>
      <w:pgSz w:w="11906" w:h="16838" w:code="9"/>
      <w:pgMar w:top="2381" w:right="1134" w:bottom="1276" w:left="1134" w:header="539" w:footer="424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AB4B744" w14:textId="77777777" w:rsidR="009069C5" w:rsidRDefault="009069C5">
      <w:r>
        <w:separator/>
      </w:r>
    </w:p>
  </w:endnote>
  <w:endnote w:type="continuationSeparator" w:id="0">
    <w:p w14:paraId="1E53651F" w14:textId="77777777" w:rsidR="009069C5" w:rsidRDefault="009069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rebuchet MS">
    <w:panose1 w:val="020B0603020202020204"/>
    <w:charset w:val="00"/>
    <w:family w:val="swiss"/>
    <w:pitch w:val="variable"/>
    <w:sig w:usb0="00000287" w:usb1="00000003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aconcuadrcula"/>
      <w:tblW w:w="0" w:type="auto"/>
      <w:tblInd w:w="10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72"/>
      <w:gridCol w:w="567"/>
    </w:tblGrid>
    <w:tr w:rsidR="00DF161E" w:rsidRPr="00EB562D" w14:paraId="3DB52F92" w14:textId="77777777" w:rsidTr="00A848A7">
      <w:tc>
        <w:tcPr>
          <w:tcW w:w="9072" w:type="dxa"/>
        </w:tcPr>
        <w:p w14:paraId="565969D3" w14:textId="2F4BFDD6" w:rsidR="00DF161E" w:rsidRPr="00EB562D" w:rsidRDefault="002970CA" w:rsidP="004A62F7">
          <w:pPr>
            <w:pStyle w:val="Piedepgina"/>
            <w:spacing w:after="0"/>
            <w:rPr>
              <w:rFonts w:cs="Arial"/>
              <w:i/>
              <w:sz w:val="18"/>
              <w:szCs w:val="18"/>
            </w:rPr>
          </w:pPr>
          <w:r>
            <w:rPr>
              <w:i/>
              <w:iCs/>
              <w:color w:val="333333"/>
              <w:sz w:val="18"/>
              <w:szCs w:val="18"/>
              <w:shd w:val="clear" w:color="auto" w:fill="FFFFFF"/>
            </w:rPr>
            <w:t xml:space="preserve">Toma de datos inicial </w:t>
          </w:r>
        </w:p>
      </w:tc>
      <w:tc>
        <w:tcPr>
          <w:tcW w:w="567" w:type="dxa"/>
        </w:tcPr>
        <w:sdt>
          <w:sdtPr>
            <w:rPr>
              <w:i/>
              <w:sz w:val="18"/>
              <w:szCs w:val="18"/>
            </w:rPr>
            <w:id w:val="-1483844614"/>
            <w:docPartObj>
              <w:docPartGallery w:val="Page Numbers (Bottom of Page)"/>
              <w:docPartUnique/>
            </w:docPartObj>
          </w:sdtPr>
          <w:sdtEndPr/>
          <w:sdtContent>
            <w:p w14:paraId="3F3DB77E" w14:textId="77777777" w:rsidR="00DF161E" w:rsidRPr="00EB562D" w:rsidRDefault="00DF161E" w:rsidP="007A1BCF">
              <w:pPr>
                <w:pStyle w:val="Piedepgina"/>
                <w:spacing w:after="0"/>
                <w:jc w:val="right"/>
                <w:rPr>
                  <w:i/>
                  <w:sz w:val="18"/>
                  <w:szCs w:val="18"/>
                </w:rPr>
              </w:pPr>
              <w:r w:rsidRPr="00EB562D">
                <w:rPr>
                  <w:i/>
                  <w:sz w:val="18"/>
                  <w:szCs w:val="18"/>
                </w:rPr>
                <w:fldChar w:fldCharType="begin"/>
              </w:r>
              <w:r w:rsidRPr="00EB562D">
                <w:rPr>
                  <w:i/>
                  <w:sz w:val="18"/>
                  <w:szCs w:val="18"/>
                </w:rPr>
                <w:instrText>PAGE   \* MERGEFORMAT</w:instrText>
              </w:r>
              <w:r w:rsidRPr="00EB562D">
                <w:rPr>
                  <w:i/>
                  <w:sz w:val="18"/>
                  <w:szCs w:val="18"/>
                </w:rPr>
                <w:fldChar w:fldCharType="separate"/>
              </w:r>
              <w:r w:rsidRPr="004A62F7">
                <w:rPr>
                  <w:i/>
                  <w:noProof/>
                  <w:sz w:val="18"/>
                  <w:szCs w:val="18"/>
                  <w:lang w:val="es-ES"/>
                </w:rPr>
                <w:t>1</w:t>
              </w:r>
              <w:r w:rsidRPr="00EB562D">
                <w:rPr>
                  <w:i/>
                  <w:sz w:val="18"/>
                  <w:szCs w:val="18"/>
                </w:rPr>
                <w:fldChar w:fldCharType="end"/>
              </w:r>
            </w:p>
          </w:sdtContent>
        </w:sdt>
      </w:tc>
    </w:tr>
  </w:tbl>
  <w:p w14:paraId="6AEEC2DD" w14:textId="3770C296" w:rsidR="00DF161E" w:rsidRDefault="002970CA" w:rsidP="0002764A">
    <w:pPr>
      <w:pStyle w:val="Piedepgina"/>
      <w:spacing w:after="0"/>
      <w:rPr>
        <w:rFonts w:ascii="Arial" w:hAnsi="Arial" w:cs="Arial"/>
        <w:sz w:val="16"/>
        <w:szCs w:val="1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7E2DF877" wp14:editId="44452E62">
              <wp:simplePos x="0" y="0"/>
              <wp:positionH relativeFrom="column">
                <wp:posOffset>3810</wp:posOffset>
              </wp:positionH>
              <wp:positionV relativeFrom="paragraph">
                <wp:posOffset>-295275</wp:posOffset>
              </wp:positionV>
              <wp:extent cx="6134100" cy="0"/>
              <wp:effectExtent l="0" t="38100" r="38100" b="38100"/>
              <wp:wrapNone/>
              <wp:docPr id="2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134100" cy="0"/>
                      </a:xfrm>
                      <a:prstGeom prst="line">
                        <a:avLst/>
                      </a:prstGeom>
                      <a:ln w="76200">
                        <a:gradFill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74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83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100000">
                              <a:schemeClr val="accent1"/>
                            </a:gs>
                          </a:gsLst>
                          <a:lin ang="600000" scaled="0"/>
                        </a:gradFill>
                        <a:headEnd/>
                        <a:tailEnd/>
                      </a:ln>
                      <a:extLst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80861B9" id="Line 6" o:spid="_x0000_s1026" style="position:absolute;flip: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3pt,-23.25pt" to="483.3pt,-2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" strokeweight="6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B8257B0" w14:textId="77777777" w:rsidR="009069C5" w:rsidRDefault="009069C5">
      <w:r>
        <w:separator/>
      </w:r>
    </w:p>
  </w:footnote>
  <w:footnote w:type="continuationSeparator" w:id="0">
    <w:p w14:paraId="6BA1D7B9" w14:textId="77777777" w:rsidR="009069C5" w:rsidRDefault="009069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aconcuadrcula"/>
      <w:tblW w:w="9639" w:type="dxa"/>
      <w:tblInd w:w="-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97"/>
      <w:gridCol w:w="6742"/>
    </w:tblGrid>
    <w:tr w:rsidR="00DF161E" w14:paraId="2CFF80CB" w14:textId="77777777" w:rsidTr="007A1BCF">
      <w:tc>
        <w:tcPr>
          <w:tcW w:w="2552" w:type="dxa"/>
        </w:tcPr>
        <w:p w14:paraId="586B1BBB" w14:textId="0350C8E3" w:rsidR="00DF161E" w:rsidRDefault="002970CA" w:rsidP="002F0C4E">
          <w:pPr>
            <w:spacing w:after="0"/>
            <w:rPr>
              <w:b/>
              <w:color w:val="404040" w:themeColor="text1" w:themeTint="BF"/>
              <w:sz w:val="32"/>
              <w:szCs w:val="32"/>
              <w:lang w:val="es-ES"/>
            </w:rPr>
          </w:pPr>
          <w:r>
            <w:rPr>
              <w:noProof/>
              <w:color w:val="404040" w:themeColor="text1" w:themeTint="BF"/>
              <w:sz w:val="32"/>
              <w:szCs w:val="32"/>
            </w:rPr>
            <w:drawing>
              <wp:inline distT="0" distB="0" distL="0" distR="0" wp14:anchorId="6BB18E6D" wp14:editId="07D2FCF2">
                <wp:extent cx="1702557" cy="895350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13825" cy="9012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087" w:type="dxa"/>
          <w:vAlign w:val="bottom"/>
        </w:tcPr>
        <w:p w14:paraId="2013A722" w14:textId="77777777" w:rsidR="00DF161E" w:rsidRDefault="00DF161E" w:rsidP="007A1BCF">
          <w:pPr>
            <w:spacing w:after="0"/>
            <w:jc w:val="right"/>
            <w:rPr>
              <w:b/>
              <w:color w:val="404040" w:themeColor="text1" w:themeTint="BF"/>
              <w:sz w:val="32"/>
              <w:szCs w:val="32"/>
              <w:lang w:val="es-ES"/>
            </w:rPr>
          </w:pPr>
          <w:r>
            <w:rPr>
              <w:b/>
              <w:color w:val="404040" w:themeColor="text1" w:themeTint="BF"/>
              <w:sz w:val="32"/>
              <w:szCs w:val="32"/>
              <w:lang w:val="es-ES"/>
            </w:rPr>
            <w:t>CHECK LIST – RECOGIDA DE DATOS</w:t>
          </w:r>
        </w:p>
      </w:tc>
    </w:tr>
  </w:tbl>
  <w:p w14:paraId="60FCC37C" w14:textId="77777777" w:rsidR="00DF161E" w:rsidRPr="00142E9B" w:rsidRDefault="00DF161E" w:rsidP="002F0C4E">
    <w:pPr>
      <w:pStyle w:val="Encabezado"/>
      <w:tabs>
        <w:tab w:val="clear" w:pos="4252"/>
        <w:tab w:val="clear" w:pos="8504"/>
        <w:tab w:val="left" w:pos="2835"/>
      </w:tabs>
      <w:ind w:right="387"/>
      <w:jc w:val="both"/>
    </w:pPr>
    <w:r>
      <w:rPr>
        <w:noProof/>
      </w:rPr>
      <mc:AlternateContent>
        <mc:Choice Requires="wps">
          <w:drawing>
            <wp:anchor distT="0" distB="0" distL="114300" distR="114300" simplePos="0" relativeHeight="251632640" behindDoc="0" locked="0" layoutInCell="1" allowOverlap="1" wp14:anchorId="3D3AB6A7" wp14:editId="03765418">
              <wp:simplePos x="0" y="0"/>
              <wp:positionH relativeFrom="column">
                <wp:posOffset>3810</wp:posOffset>
              </wp:positionH>
              <wp:positionV relativeFrom="paragraph">
                <wp:posOffset>97790</wp:posOffset>
              </wp:positionV>
              <wp:extent cx="6134100" cy="0"/>
              <wp:effectExtent l="0" t="38100" r="38100" b="38100"/>
              <wp:wrapNone/>
              <wp:docPr id="5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134100" cy="0"/>
                      </a:xfrm>
                      <a:prstGeom prst="line">
                        <a:avLst/>
                      </a:prstGeom>
                      <a:ln w="76200">
                        <a:gradFill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74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83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100000">
                              <a:schemeClr val="accent1"/>
                            </a:gs>
                          </a:gsLst>
                          <a:lin ang="600000" scaled="0"/>
                        </a:gradFill>
                        <a:headEnd/>
                        <a:tailEnd/>
                      </a:ln>
                      <a:extLst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5A0D960" id="Line 6" o:spid="_x0000_s1026" style="position:absolute;flip:y;z-index: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3pt,7.7pt" to="483.3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" strokeweight="6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640E6C"/>
    <w:multiLevelType w:val="hybridMultilevel"/>
    <w:tmpl w:val="716A58CA"/>
    <w:lvl w:ilvl="0" w:tplc="0403000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1" w15:restartNumberingAfterBreak="0">
    <w:nsid w:val="34D87CFE"/>
    <w:multiLevelType w:val="hybridMultilevel"/>
    <w:tmpl w:val="C0203974"/>
    <w:lvl w:ilvl="0" w:tplc="0403000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" w15:restartNumberingAfterBreak="0">
    <w:nsid w:val="3BDC3411"/>
    <w:multiLevelType w:val="hybridMultilevel"/>
    <w:tmpl w:val="79B45B70"/>
    <w:lvl w:ilvl="0" w:tplc="0403000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3" w15:restartNumberingAfterBreak="0">
    <w:nsid w:val="4478710F"/>
    <w:multiLevelType w:val="hybridMultilevel"/>
    <w:tmpl w:val="32F2EB18"/>
    <w:lvl w:ilvl="0" w:tplc="0403000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</w:rPr>
    </w:lvl>
    <w:lvl w:ilvl="1" w:tplc="04030003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4" w15:restartNumberingAfterBreak="0">
    <w:nsid w:val="4DC83E28"/>
    <w:multiLevelType w:val="hybridMultilevel"/>
    <w:tmpl w:val="7AA473EA"/>
    <w:lvl w:ilvl="0" w:tplc="0403000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E04C9"/>
    <w:rsid w:val="00003614"/>
    <w:rsid w:val="00004659"/>
    <w:rsid w:val="000054B8"/>
    <w:rsid w:val="00022783"/>
    <w:rsid w:val="00023595"/>
    <w:rsid w:val="0002764A"/>
    <w:rsid w:val="00027940"/>
    <w:rsid w:val="00030CDD"/>
    <w:rsid w:val="00034DC8"/>
    <w:rsid w:val="00046DA8"/>
    <w:rsid w:val="000519AD"/>
    <w:rsid w:val="00052B68"/>
    <w:rsid w:val="00054F5D"/>
    <w:rsid w:val="00063232"/>
    <w:rsid w:val="00071654"/>
    <w:rsid w:val="00071EB8"/>
    <w:rsid w:val="00072976"/>
    <w:rsid w:val="000750EA"/>
    <w:rsid w:val="000822DB"/>
    <w:rsid w:val="00082311"/>
    <w:rsid w:val="000921A3"/>
    <w:rsid w:val="000A3ADC"/>
    <w:rsid w:val="000A6512"/>
    <w:rsid w:val="000B4F2E"/>
    <w:rsid w:val="000F1783"/>
    <w:rsid w:val="00101A91"/>
    <w:rsid w:val="00104220"/>
    <w:rsid w:val="00111A28"/>
    <w:rsid w:val="00111C63"/>
    <w:rsid w:val="00112510"/>
    <w:rsid w:val="00130D95"/>
    <w:rsid w:val="00132545"/>
    <w:rsid w:val="001333E1"/>
    <w:rsid w:val="00142E9B"/>
    <w:rsid w:val="00150F9F"/>
    <w:rsid w:val="0015141A"/>
    <w:rsid w:val="0015231F"/>
    <w:rsid w:val="00153E93"/>
    <w:rsid w:val="00180A0E"/>
    <w:rsid w:val="00180A6D"/>
    <w:rsid w:val="00180C46"/>
    <w:rsid w:val="00183661"/>
    <w:rsid w:val="0019702E"/>
    <w:rsid w:val="001A3AB0"/>
    <w:rsid w:val="001B10D1"/>
    <w:rsid w:val="001B5DC4"/>
    <w:rsid w:val="001C4D66"/>
    <w:rsid w:val="001D0FAF"/>
    <w:rsid w:val="001D1E8F"/>
    <w:rsid w:val="001F06A1"/>
    <w:rsid w:val="001F2953"/>
    <w:rsid w:val="001F405E"/>
    <w:rsid w:val="001F58DB"/>
    <w:rsid w:val="001F7241"/>
    <w:rsid w:val="001F7D98"/>
    <w:rsid w:val="0020583A"/>
    <w:rsid w:val="0023496E"/>
    <w:rsid w:val="002451DF"/>
    <w:rsid w:val="00254C02"/>
    <w:rsid w:val="00255667"/>
    <w:rsid w:val="00262140"/>
    <w:rsid w:val="0027668F"/>
    <w:rsid w:val="00283397"/>
    <w:rsid w:val="002946F3"/>
    <w:rsid w:val="00294756"/>
    <w:rsid w:val="002970CA"/>
    <w:rsid w:val="002A07BB"/>
    <w:rsid w:val="002A091F"/>
    <w:rsid w:val="002A70F0"/>
    <w:rsid w:val="002A7131"/>
    <w:rsid w:val="002B4FB3"/>
    <w:rsid w:val="002E04C9"/>
    <w:rsid w:val="002E1030"/>
    <w:rsid w:val="002E569D"/>
    <w:rsid w:val="002E61F6"/>
    <w:rsid w:val="002E7D63"/>
    <w:rsid w:val="002F0987"/>
    <w:rsid w:val="002F0C4E"/>
    <w:rsid w:val="002F3A03"/>
    <w:rsid w:val="002F7735"/>
    <w:rsid w:val="00302D5E"/>
    <w:rsid w:val="00305F99"/>
    <w:rsid w:val="003123A2"/>
    <w:rsid w:val="003135C5"/>
    <w:rsid w:val="0031462E"/>
    <w:rsid w:val="0031556A"/>
    <w:rsid w:val="00321404"/>
    <w:rsid w:val="00321CD7"/>
    <w:rsid w:val="003409A1"/>
    <w:rsid w:val="0034414E"/>
    <w:rsid w:val="003551AE"/>
    <w:rsid w:val="0035683E"/>
    <w:rsid w:val="00360121"/>
    <w:rsid w:val="003717DD"/>
    <w:rsid w:val="00376175"/>
    <w:rsid w:val="00380794"/>
    <w:rsid w:val="00381C80"/>
    <w:rsid w:val="00381D7D"/>
    <w:rsid w:val="00385F3C"/>
    <w:rsid w:val="00387386"/>
    <w:rsid w:val="00390848"/>
    <w:rsid w:val="0039419C"/>
    <w:rsid w:val="00397AEB"/>
    <w:rsid w:val="003A3CF1"/>
    <w:rsid w:val="003A6F5F"/>
    <w:rsid w:val="003C3EA3"/>
    <w:rsid w:val="003D180B"/>
    <w:rsid w:val="003E37B9"/>
    <w:rsid w:val="003F1F9F"/>
    <w:rsid w:val="003F4630"/>
    <w:rsid w:val="003F6BEE"/>
    <w:rsid w:val="00402D89"/>
    <w:rsid w:val="00412146"/>
    <w:rsid w:val="00415A5C"/>
    <w:rsid w:val="00416637"/>
    <w:rsid w:val="00422DCE"/>
    <w:rsid w:val="00423BF3"/>
    <w:rsid w:val="0042690D"/>
    <w:rsid w:val="0042735B"/>
    <w:rsid w:val="00430034"/>
    <w:rsid w:val="00437357"/>
    <w:rsid w:val="004427F1"/>
    <w:rsid w:val="00446D7E"/>
    <w:rsid w:val="00454550"/>
    <w:rsid w:val="0045655E"/>
    <w:rsid w:val="00471EBF"/>
    <w:rsid w:val="00475657"/>
    <w:rsid w:val="00481B2F"/>
    <w:rsid w:val="00486020"/>
    <w:rsid w:val="004A3D95"/>
    <w:rsid w:val="004A62F7"/>
    <w:rsid w:val="004A6B68"/>
    <w:rsid w:val="004A7E1E"/>
    <w:rsid w:val="004B0DE6"/>
    <w:rsid w:val="004B1F77"/>
    <w:rsid w:val="004C230B"/>
    <w:rsid w:val="004F1255"/>
    <w:rsid w:val="0050172B"/>
    <w:rsid w:val="00516571"/>
    <w:rsid w:val="00523D6F"/>
    <w:rsid w:val="00525554"/>
    <w:rsid w:val="0052670E"/>
    <w:rsid w:val="0053194A"/>
    <w:rsid w:val="00537AED"/>
    <w:rsid w:val="00544FF6"/>
    <w:rsid w:val="00554174"/>
    <w:rsid w:val="0057066E"/>
    <w:rsid w:val="00573E52"/>
    <w:rsid w:val="00575237"/>
    <w:rsid w:val="00575EBB"/>
    <w:rsid w:val="00581F66"/>
    <w:rsid w:val="0058292A"/>
    <w:rsid w:val="005830D8"/>
    <w:rsid w:val="005850D0"/>
    <w:rsid w:val="005874E2"/>
    <w:rsid w:val="00594BC6"/>
    <w:rsid w:val="005A262D"/>
    <w:rsid w:val="005A7D3C"/>
    <w:rsid w:val="005B0C76"/>
    <w:rsid w:val="005B72D9"/>
    <w:rsid w:val="005E4757"/>
    <w:rsid w:val="005F00FB"/>
    <w:rsid w:val="005F6C89"/>
    <w:rsid w:val="006071F4"/>
    <w:rsid w:val="00625C07"/>
    <w:rsid w:val="00627949"/>
    <w:rsid w:val="00635057"/>
    <w:rsid w:val="006376DB"/>
    <w:rsid w:val="006516F5"/>
    <w:rsid w:val="0066231D"/>
    <w:rsid w:val="0066600F"/>
    <w:rsid w:val="0067042E"/>
    <w:rsid w:val="00673C84"/>
    <w:rsid w:val="0067540D"/>
    <w:rsid w:val="00681675"/>
    <w:rsid w:val="0069471A"/>
    <w:rsid w:val="00696E16"/>
    <w:rsid w:val="006B2B96"/>
    <w:rsid w:val="006B382D"/>
    <w:rsid w:val="006B4E4D"/>
    <w:rsid w:val="006B73EB"/>
    <w:rsid w:val="006B7CBD"/>
    <w:rsid w:val="006C02F5"/>
    <w:rsid w:val="006C6AE5"/>
    <w:rsid w:val="006D0C69"/>
    <w:rsid w:val="006D7724"/>
    <w:rsid w:val="006D7FE8"/>
    <w:rsid w:val="006E2482"/>
    <w:rsid w:val="006F213E"/>
    <w:rsid w:val="006F7EBA"/>
    <w:rsid w:val="00700299"/>
    <w:rsid w:val="00711B97"/>
    <w:rsid w:val="00713333"/>
    <w:rsid w:val="0071335D"/>
    <w:rsid w:val="007346D8"/>
    <w:rsid w:val="00736357"/>
    <w:rsid w:val="0074208C"/>
    <w:rsid w:val="00747504"/>
    <w:rsid w:val="0074777E"/>
    <w:rsid w:val="0075113D"/>
    <w:rsid w:val="00756208"/>
    <w:rsid w:val="00756619"/>
    <w:rsid w:val="00756704"/>
    <w:rsid w:val="00764043"/>
    <w:rsid w:val="00782666"/>
    <w:rsid w:val="007836CB"/>
    <w:rsid w:val="0078585D"/>
    <w:rsid w:val="00787199"/>
    <w:rsid w:val="00796C4E"/>
    <w:rsid w:val="007A1BCF"/>
    <w:rsid w:val="007A64AB"/>
    <w:rsid w:val="007B5662"/>
    <w:rsid w:val="007C1CF0"/>
    <w:rsid w:val="007C6663"/>
    <w:rsid w:val="007D74F0"/>
    <w:rsid w:val="007E1E6A"/>
    <w:rsid w:val="007E2513"/>
    <w:rsid w:val="007E4CC6"/>
    <w:rsid w:val="007F26A1"/>
    <w:rsid w:val="007F5C08"/>
    <w:rsid w:val="00803081"/>
    <w:rsid w:val="008065EA"/>
    <w:rsid w:val="008120B4"/>
    <w:rsid w:val="00812E72"/>
    <w:rsid w:val="0081303D"/>
    <w:rsid w:val="0082175F"/>
    <w:rsid w:val="00821C56"/>
    <w:rsid w:val="00822D2E"/>
    <w:rsid w:val="00826C05"/>
    <w:rsid w:val="008306A8"/>
    <w:rsid w:val="008316D0"/>
    <w:rsid w:val="00844445"/>
    <w:rsid w:val="00846762"/>
    <w:rsid w:val="0085536E"/>
    <w:rsid w:val="0086306D"/>
    <w:rsid w:val="00873995"/>
    <w:rsid w:val="0087528F"/>
    <w:rsid w:val="00883317"/>
    <w:rsid w:val="00883CDE"/>
    <w:rsid w:val="00883DCA"/>
    <w:rsid w:val="008916B1"/>
    <w:rsid w:val="008971B7"/>
    <w:rsid w:val="008A3F81"/>
    <w:rsid w:val="008A444E"/>
    <w:rsid w:val="008B0E09"/>
    <w:rsid w:val="008B521D"/>
    <w:rsid w:val="008C05AE"/>
    <w:rsid w:val="008C0644"/>
    <w:rsid w:val="008C0CAA"/>
    <w:rsid w:val="008C3BE9"/>
    <w:rsid w:val="008D2D5D"/>
    <w:rsid w:val="008E5EAF"/>
    <w:rsid w:val="008E632A"/>
    <w:rsid w:val="00904AB9"/>
    <w:rsid w:val="009069C5"/>
    <w:rsid w:val="00913AE0"/>
    <w:rsid w:val="009143C6"/>
    <w:rsid w:val="00917FB7"/>
    <w:rsid w:val="009273D0"/>
    <w:rsid w:val="00933765"/>
    <w:rsid w:val="00936930"/>
    <w:rsid w:val="009518BE"/>
    <w:rsid w:val="00955890"/>
    <w:rsid w:val="00955AB8"/>
    <w:rsid w:val="0097337C"/>
    <w:rsid w:val="00974950"/>
    <w:rsid w:val="0097694D"/>
    <w:rsid w:val="00977470"/>
    <w:rsid w:val="00984815"/>
    <w:rsid w:val="00986DD1"/>
    <w:rsid w:val="009944AA"/>
    <w:rsid w:val="009947F3"/>
    <w:rsid w:val="009A08D1"/>
    <w:rsid w:val="009A0AD8"/>
    <w:rsid w:val="009A151D"/>
    <w:rsid w:val="009A4483"/>
    <w:rsid w:val="009B42F1"/>
    <w:rsid w:val="009B5683"/>
    <w:rsid w:val="009B5D28"/>
    <w:rsid w:val="009D2600"/>
    <w:rsid w:val="009D4785"/>
    <w:rsid w:val="009E0507"/>
    <w:rsid w:val="009E2BC8"/>
    <w:rsid w:val="009E5789"/>
    <w:rsid w:val="009F23F7"/>
    <w:rsid w:val="009F6DB8"/>
    <w:rsid w:val="00A0247A"/>
    <w:rsid w:val="00A154B6"/>
    <w:rsid w:val="00A22B03"/>
    <w:rsid w:val="00A24E4A"/>
    <w:rsid w:val="00A24F71"/>
    <w:rsid w:val="00A35C7C"/>
    <w:rsid w:val="00A37F96"/>
    <w:rsid w:val="00A4249F"/>
    <w:rsid w:val="00A42E81"/>
    <w:rsid w:val="00A54AC0"/>
    <w:rsid w:val="00A57A1C"/>
    <w:rsid w:val="00A62D88"/>
    <w:rsid w:val="00A63CE5"/>
    <w:rsid w:val="00A650A7"/>
    <w:rsid w:val="00A72CF0"/>
    <w:rsid w:val="00A848A7"/>
    <w:rsid w:val="00A853B4"/>
    <w:rsid w:val="00A90BED"/>
    <w:rsid w:val="00A948F2"/>
    <w:rsid w:val="00AA3548"/>
    <w:rsid w:val="00AB756A"/>
    <w:rsid w:val="00AC007D"/>
    <w:rsid w:val="00AD460F"/>
    <w:rsid w:val="00AD74AF"/>
    <w:rsid w:val="00AE1268"/>
    <w:rsid w:val="00AE5082"/>
    <w:rsid w:val="00AF55B6"/>
    <w:rsid w:val="00B009B2"/>
    <w:rsid w:val="00B05617"/>
    <w:rsid w:val="00B076E1"/>
    <w:rsid w:val="00B115EC"/>
    <w:rsid w:val="00B1549D"/>
    <w:rsid w:val="00B17490"/>
    <w:rsid w:val="00B2486F"/>
    <w:rsid w:val="00B30B3E"/>
    <w:rsid w:val="00B6195E"/>
    <w:rsid w:val="00B62E29"/>
    <w:rsid w:val="00B67A2F"/>
    <w:rsid w:val="00B71E19"/>
    <w:rsid w:val="00B8500D"/>
    <w:rsid w:val="00B85905"/>
    <w:rsid w:val="00B86ACD"/>
    <w:rsid w:val="00B93E5C"/>
    <w:rsid w:val="00B95D6F"/>
    <w:rsid w:val="00B9763A"/>
    <w:rsid w:val="00BB2762"/>
    <w:rsid w:val="00BB4790"/>
    <w:rsid w:val="00BB5824"/>
    <w:rsid w:val="00BB7699"/>
    <w:rsid w:val="00BC1EB4"/>
    <w:rsid w:val="00BC4F3F"/>
    <w:rsid w:val="00BE0EE9"/>
    <w:rsid w:val="00BE223B"/>
    <w:rsid w:val="00C02EFE"/>
    <w:rsid w:val="00C04B9E"/>
    <w:rsid w:val="00C067F1"/>
    <w:rsid w:val="00C1133A"/>
    <w:rsid w:val="00C22058"/>
    <w:rsid w:val="00C30E1A"/>
    <w:rsid w:val="00C32C21"/>
    <w:rsid w:val="00C34743"/>
    <w:rsid w:val="00C36CAB"/>
    <w:rsid w:val="00C553C4"/>
    <w:rsid w:val="00C5599E"/>
    <w:rsid w:val="00C61964"/>
    <w:rsid w:val="00C63459"/>
    <w:rsid w:val="00C641B6"/>
    <w:rsid w:val="00C67A3C"/>
    <w:rsid w:val="00C772D6"/>
    <w:rsid w:val="00C856EE"/>
    <w:rsid w:val="00C86B45"/>
    <w:rsid w:val="00C87B9E"/>
    <w:rsid w:val="00C9322C"/>
    <w:rsid w:val="00C97576"/>
    <w:rsid w:val="00CA7B37"/>
    <w:rsid w:val="00CB2C19"/>
    <w:rsid w:val="00CB6218"/>
    <w:rsid w:val="00CD3877"/>
    <w:rsid w:val="00CD5A27"/>
    <w:rsid w:val="00CD5E81"/>
    <w:rsid w:val="00CE0BF0"/>
    <w:rsid w:val="00CF6060"/>
    <w:rsid w:val="00D025A3"/>
    <w:rsid w:val="00D03A43"/>
    <w:rsid w:val="00D11F7E"/>
    <w:rsid w:val="00D12CC0"/>
    <w:rsid w:val="00D13740"/>
    <w:rsid w:val="00D140D8"/>
    <w:rsid w:val="00D1597E"/>
    <w:rsid w:val="00D42581"/>
    <w:rsid w:val="00D516AE"/>
    <w:rsid w:val="00D53F45"/>
    <w:rsid w:val="00D61C57"/>
    <w:rsid w:val="00D626A3"/>
    <w:rsid w:val="00D6666D"/>
    <w:rsid w:val="00D73D2A"/>
    <w:rsid w:val="00D75F98"/>
    <w:rsid w:val="00D80743"/>
    <w:rsid w:val="00D808A8"/>
    <w:rsid w:val="00D8172D"/>
    <w:rsid w:val="00D82FB7"/>
    <w:rsid w:val="00DA47B3"/>
    <w:rsid w:val="00DB2C61"/>
    <w:rsid w:val="00DB5C46"/>
    <w:rsid w:val="00DB747E"/>
    <w:rsid w:val="00DC67F8"/>
    <w:rsid w:val="00DD13AF"/>
    <w:rsid w:val="00DD241B"/>
    <w:rsid w:val="00DE375A"/>
    <w:rsid w:val="00DF161E"/>
    <w:rsid w:val="00DF37C8"/>
    <w:rsid w:val="00DF7790"/>
    <w:rsid w:val="00E00E49"/>
    <w:rsid w:val="00E01C27"/>
    <w:rsid w:val="00E04584"/>
    <w:rsid w:val="00E06CA9"/>
    <w:rsid w:val="00E07B5D"/>
    <w:rsid w:val="00E24C91"/>
    <w:rsid w:val="00E26B58"/>
    <w:rsid w:val="00E32BBB"/>
    <w:rsid w:val="00E4119B"/>
    <w:rsid w:val="00E42F24"/>
    <w:rsid w:val="00E47F1C"/>
    <w:rsid w:val="00E51DD1"/>
    <w:rsid w:val="00E52FDE"/>
    <w:rsid w:val="00E612CD"/>
    <w:rsid w:val="00E676B9"/>
    <w:rsid w:val="00E67BAD"/>
    <w:rsid w:val="00E71CAF"/>
    <w:rsid w:val="00E77828"/>
    <w:rsid w:val="00E80224"/>
    <w:rsid w:val="00E833C8"/>
    <w:rsid w:val="00E87F38"/>
    <w:rsid w:val="00E91404"/>
    <w:rsid w:val="00E91D7C"/>
    <w:rsid w:val="00E91DE2"/>
    <w:rsid w:val="00EA2550"/>
    <w:rsid w:val="00EA48CA"/>
    <w:rsid w:val="00EA49DB"/>
    <w:rsid w:val="00EA63EB"/>
    <w:rsid w:val="00EB1AAE"/>
    <w:rsid w:val="00EB562D"/>
    <w:rsid w:val="00EC58EE"/>
    <w:rsid w:val="00ED515D"/>
    <w:rsid w:val="00EE503F"/>
    <w:rsid w:val="00EF4E50"/>
    <w:rsid w:val="00EF5977"/>
    <w:rsid w:val="00EF6963"/>
    <w:rsid w:val="00F00516"/>
    <w:rsid w:val="00F13284"/>
    <w:rsid w:val="00F160BB"/>
    <w:rsid w:val="00F26B4E"/>
    <w:rsid w:val="00F35E56"/>
    <w:rsid w:val="00F4799A"/>
    <w:rsid w:val="00F5660D"/>
    <w:rsid w:val="00F5662C"/>
    <w:rsid w:val="00F60517"/>
    <w:rsid w:val="00F66524"/>
    <w:rsid w:val="00FA0064"/>
    <w:rsid w:val="00FA7DCB"/>
    <w:rsid w:val="00FD01A8"/>
    <w:rsid w:val="00FE1CC7"/>
    <w:rsid w:val="00FF3388"/>
    <w:rsid w:val="00FF7401"/>
    <w:rsid w:val="00FF7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F592387"/>
  <w15:docId w15:val="{D6F59400-4787-45D1-8A21-2A5C84F54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Times New Roman" w:hAnsiTheme="minorHAnsi" w:cstheme="minorBidi"/>
        <w:szCs w:val="22"/>
        <w:lang w:val="ca-ES" w:eastAsia="ca-ES" w:bidi="ar-SA"/>
      </w:rPr>
    </w:rPrDefault>
    <w:pPrDefault>
      <w:pPr>
        <w:spacing w:after="120"/>
      </w:pPr>
    </w:pPrDefault>
  </w:docDefaults>
  <w:latentStyles w:defLockedState="0" w:defUIPriority="0" w:defSemiHidden="0" w:defUnhideWhenUsed="0" w:defQFormat="0" w:count="375">
    <w:lsdException w:name="Normal" w:qFormat="1"/>
    <w:lsdException w:name="heading 1" w:uiPriority="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1F405E"/>
  </w:style>
  <w:style w:type="paragraph" w:styleId="Ttulo1">
    <w:name w:val="heading 1"/>
    <w:basedOn w:val="Normal"/>
    <w:next w:val="Normal"/>
    <w:link w:val="Ttulo1Car"/>
    <w:uiPriority w:val="1"/>
    <w:qFormat/>
    <w:rsid w:val="006B4E4D"/>
    <w:pPr>
      <w:keepNext/>
      <w:ind w:left="1080" w:right="720"/>
      <w:jc w:val="both"/>
      <w:outlineLvl w:val="0"/>
    </w:pPr>
    <w:rPr>
      <w:rFonts w:cs="Arial"/>
      <w:b/>
      <w:bCs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B4E4D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A7D3C"/>
    <w:pPr>
      <w:keepNext/>
      <w:keepLines/>
      <w:widowControl w:val="0"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sz w:val="22"/>
      <w:lang w:val="en-US" w:eastAsia="en-US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5A7D3C"/>
    <w:pPr>
      <w:keepNext/>
      <w:keepLines/>
      <w:widowControl w:val="0"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2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142E9B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rsid w:val="00142E9B"/>
    <w:pPr>
      <w:tabs>
        <w:tab w:val="center" w:pos="4252"/>
        <w:tab w:val="right" w:pos="8504"/>
      </w:tabs>
    </w:pPr>
  </w:style>
  <w:style w:type="character" w:styleId="Hipervnculo">
    <w:name w:val="Hyperlink"/>
    <w:rsid w:val="00142E9B"/>
    <w:rPr>
      <w:color w:val="0000FF"/>
      <w:u w:val="single"/>
    </w:rPr>
  </w:style>
  <w:style w:type="paragraph" w:customStyle="1" w:styleId="bold">
    <w:name w:val="bold"/>
    <w:basedOn w:val="Normal"/>
    <w:rsid w:val="00E91DE2"/>
    <w:pPr>
      <w:spacing w:before="100" w:beforeAutospacing="1" w:after="100" w:afterAutospacing="1"/>
    </w:pPr>
    <w:rPr>
      <w:rFonts w:ascii="Arial" w:eastAsia="Arial Unicode MS" w:hAnsi="Arial" w:cs="Arial"/>
      <w:b/>
      <w:bCs/>
      <w:color w:val="666666"/>
      <w:sz w:val="13"/>
      <w:szCs w:val="13"/>
      <w:lang w:val="es-ES"/>
    </w:rPr>
  </w:style>
  <w:style w:type="paragraph" w:customStyle="1" w:styleId="texto">
    <w:name w:val="texto"/>
    <w:basedOn w:val="Normal"/>
    <w:rsid w:val="00004659"/>
    <w:pPr>
      <w:spacing w:before="100" w:beforeAutospacing="1" w:after="100" w:afterAutospacing="1"/>
    </w:pPr>
    <w:rPr>
      <w:rFonts w:ascii="Arial" w:eastAsia="Arial Unicode MS" w:hAnsi="Arial" w:cs="Arial"/>
      <w:sz w:val="12"/>
      <w:szCs w:val="12"/>
      <w:lang w:val="es-ES"/>
    </w:rPr>
  </w:style>
  <w:style w:type="paragraph" w:customStyle="1" w:styleId="lopd">
    <w:name w:val="lopd"/>
    <w:basedOn w:val="Normal"/>
    <w:rsid w:val="00004659"/>
    <w:pPr>
      <w:spacing w:before="100" w:beforeAutospacing="1" w:after="100" w:afterAutospacing="1"/>
    </w:pPr>
    <w:rPr>
      <w:rFonts w:ascii="Arial" w:eastAsia="Arial Unicode MS" w:hAnsi="Arial" w:cs="Arial"/>
      <w:b/>
      <w:bCs/>
      <w:sz w:val="13"/>
      <w:szCs w:val="13"/>
      <w:lang w:val="es-ES"/>
    </w:rPr>
  </w:style>
  <w:style w:type="character" w:styleId="Textoennegrita">
    <w:name w:val="Strong"/>
    <w:qFormat/>
    <w:rsid w:val="00004659"/>
    <w:rPr>
      <w:b/>
      <w:bCs/>
    </w:rPr>
  </w:style>
  <w:style w:type="character" w:customStyle="1" w:styleId="texto1">
    <w:name w:val="texto1"/>
    <w:rsid w:val="00004659"/>
    <w:rPr>
      <w:rFonts w:ascii="Arial" w:hAnsi="Arial" w:cs="Arial" w:hint="default"/>
      <w:b w:val="0"/>
      <w:bCs w:val="0"/>
      <w:i w:val="0"/>
      <w:iCs w:val="0"/>
      <w:caps w:val="0"/>
      <w:smallCaps w:val="0"/>
      <w:strike w:val="0"/>
      <w:dstrike w:val="0"/>
      <w:sz w:val="12"/>
      <w:szCs w:val="12"/>
      <w:u w:val="none"/>
      <w:effect w:val="none"/>
    </w:rPr>
  </w:style>
  <w:style w:type="character" w:customStyle="1" w:styleId="titproductos1">
    <w:name w:val="tit_productos1"/>
    <w:rsid w:val="00004659"/>
    <w:rPr>
      <w:rFonts w:ascii="Arial" w:hAnsi="Arial" w:cs="Arial" w:hint="default"/>
      <w:b/>
      <w:bCs/>
      <w:i w:val="0"/>
      <w:iCs w:val="0"/>
      <w:caps w:val="0"/>
      <w:smallCaps w:val="0"/>
      <w:strike w:val="0"/>
      <w:dstrike w:val="0"/>
      <w:color w:val="666666"/>
      <w:sz w:val="16"/>
      <w:szCs w:val="16"/>
      <w:u w:val="none"/>
      <w:effect w:val="none"/>
    </w:rPr>
  </w:style>
  <w:style w:type="character" w:customStyle="1" w:styleId="bold1">
    <w:name w:val="bold1"/>
    <w:rsid w:val="00004659"/>
    <w:rPr>
      <w:rFonts w:ascii="Arial" w:hAnsi="Arial" w:cs="Arial" w:hint="default"/>
      <w:b/>
      <w:bCs/>
      <w:i w:val="0"/>
      <w:iCs w:val="0"/>
      <w:caps w:val="0"/>
      <w:smallCaps w:val="0"/>
      <w:strike w:val="0"/>
      <w:dstrike w:val="0"/>
      <w:color w:val="666666"/>
      <w:sz w:val="13"/>
      <w:szCs w:val="13"/>
      <w:u w:val="none"/>
      <w:effect w:val="none"/>
    </w:rPr>
  </w:style>
  <w:style w:type="character" w:customStyle="1" w:styleId="rojo1">
    <w:name w:val="rojo1"/>
    <w:rsid w:val="00004659"/>
    <w:rPr>
      <w:rFonts w:ascii="Arial" w:hAnsi="Arial" w:cs="Arial" w:hint="default"/>
      <w:b w:val="0"/>
      <w:bCs w:val="0"/>
      <w:i/>
      <w:iCs/>
      <w:caps w:val="0"/>
      <w:smallCaps w:val="0"/>
      <w:strike w:val="0"/>
      <w:dstrike w:val="0"/>
      <w:color w:val="CC0000"/>
      <w:sz w:val="13"/>
      <w:szCs w:val="13"/>
      <w:u w:val="none"/>
      <w:effect w:val="none"/>
    </w:rPr>
  </w:style>
  <w:style w:type="character" w:customStyle="1" w:styleId="lopd1">
    <w:name w:val="lopd1"/>
    <w:rsid w:val="00004659"/>
    <w:rPr>
      <w:rFonts w:ascii="Arial" w:hAnsi="Arial" w:cs="Arial" w:hint="default"/>
      <w:b/>
      <w:bCs/>
      <w:i w:val="0"/>
      <w:iCs w:val="0"/>
      <w:caps w:val="0"/>
      <w:smallCaps w:val="0"/>
      <w:strike w:val="0"/>
      <w:dstrike w:val="0"/>
      <w:sz w:val="13"/>
      <w:szCs w:val="13"/>
      <w:u w:val="none"/>
      <w:effect w:val="none"/>
    </w:rPr>
  </w:style>
  <w:style w:type="character" w:customStyle="1" w:styleId="textonegro1">
    <w:name w:val="textonegro1"/>
    <w:rsid w:val="00004659"/>
    <w:rPr>
      <w:rFonts w:ascii="Arial" w:hAnsi="Arial" w:cs="Arial" w:hint="default"/>
      <w:b w:val="0"/>
      <w:bCs w:val="0"/>
      <w:i w:val="0"/>
      <w:iCs w:val="0"/>
      <w:caps w:val="0"/>
      <w:smallCaps w:val="0"/>
      <w:strike w:val="0"/>
      <w:dstrike w:val="0"/>
      <w:color w:val="000000"/>
      <w:sz w:val="12"/>
      <w:szCs w:val="12"/>
      <w:u w:val="none"/>
      <w:effect w:val="none"/>
    </w:rPr>
  </w:style>
  <w:style w:type="character" w:customStyle="1" w:styleId="gest1">
    <w:name w:val="gest1"/>
    <w:rsid w:val="00004659"/>
    <w:rPr>
      <w:rFonts w:ascii="Arial" w:hAnsi="Arial" w:cs="Arial" w:hint="default"/>
      <w:b/>
      <w:bCs/>
      <w:i w:val="0"/>
      <w:iCs w:val="0"/>
      <w:caps w:val="0"/>
      <w:smallCaps w:val="0"/>
      <w:strike w:val="0"/>
      <w:dstrike w:val="0"/>
      <w:sz w:val="13"/>
      <w:szCs w:val="13"/>
      <w:u w:val="none"/>
      <w:effect w:val="none"/>
    </w:rPr>
  </w:style>
  <w:style w:type="paragraph" w:customStyle="1" w:styleId="boldrojo">
    <w:name w:val="boldrojo"/>
    <w:basedOn w:val="Normal"/>
    <w:rsid w:val="00004659"/>
    <w:pPr>
      <w:spacing w:before="100" w:beforeAutospacing="1" w:after="100" w:afterAutospacing="1"/>
    </w:pPr>
    <w:rPr>
      <w:rFonts w:ascii="Arial" w:eastAsia="Arial Unicode MS" w:hAnsi="Arial" w:cs="Arial"/>
      <w:b/>
      <w:bCs/>
      <w:color w:val="CC0000"/>
      <w:sz w:val="13"/>
      <w:szCs w:val="13"/>
      <w:lang w:val="es-ES"/>
    </w:rPr>
  </w:style>
  <w:style w:type="paragraph" w:customStyle="1" w:styleId="gest">
    <w:name w:val="gest"/>
    <w:basedOn w:val="Normal"/>
    <w:rsid w:val="00004659"/>
    <w:pPr>
      <w:spacing w:before="100" w:beforeAutospacing="1" w:after="100" w:afterAutospacing="1"/>
    </w:pPr>
    <w:rPr>
      <w:rFonts w:ascii="Arial" w:eastAsia="Arial Unicode MS" w:hAnsi="Arial" w:cs="Arial"/>
      <w:b/>
      <w:bCs/>
      <w:sz w:val="13"/>
      <w:szCs w:val="13"/>
      <w:lang w:val="es-ES"/>
    </w:rPr>
  </w:style>
  <w:style w:type="paragraph" w:customStyle="1" w:styleId="titproductos">
    <w:name w:val="tit_productos"/>
    <w:basedOn w:val="Normal"/>
    <w:rsid w:val="00004659"/>
    <w:pPr>
      <w:spacing w:before="100" w:beforeAutospacing="1" w:after="100" w:afterAutospacing="1"/>
    </w:pPr>
    <w:rPr>
      <w:rFonts w:ascii="Arial" w:eastAsia="Arial Unicode MS" w:hAnsi="Arial" w:cs="Arial"/>
      <w:b/>
      <w:bCs/>
      <w:color w:val="666666"/>
      <w:sz w:val="16"/>
      <w:szCs w:val="16"/>
      <w:lang w:val="es-ES"/>
    </w:rPr>
  </w:style>
  <w:style w:type="character" w:customStyle="1" w:styleId="boldrojo21">
    <w:name w:val="boldrojo21"/>
    <w:rsid w:val="00004659"/>
    <w:rPr>
      <w:rFonts w:ascii="Arial" w:hAnsi="Arial" w:cs="Arial" w:hint="default"/>
      <w:b/>
      <w:bCs/>
      <w:i w:val="0"/>
      <w:iCs w:val="0"/>
      <w:caps w:val="0"/>
      <w:smallCaps w:val="0"/>
      <w:strike w:val="0"/>
      <w:dstrike w:val="0"/>
      <w:color w:val="CC0000"/>
      <w:sz w:val="16"/>
      <w:szCs w:val="16"/>
      <w:u w:val="none"/>
      <w:effect w:val="none"/>
    </w:rPr>
  </w:style>
  <w:style w:type="character" w:customStyle="1" w:styleId="textoportada1">
    <w:name w:val="textoportada1"/>
    <w:rsid w:val="00004659"/>
    <w:rPr>
      <w:rFonts w:ascii="Trebuchet MS" w:hAnsi="Trebuchet MS" w:hint="default"/>
      <w:b w:val="0"/>
      <w:bCs w:val="0"/>
      <w:i w:val="0"/>
      <w:iCs w:val="0"/>
      <w:caps w:val="0"/>
      <w:smallCaps w:val="0"/>
      <w:strike w:val="0"/>
      <w:dstrike w:val="0"/>
      <w:color w:val="666666"/>
      <w:sz w:val="13"/>
      <w:szCs w:val="13"/>
      <w:u w:val="none"/>
      <w:effect w:val="none"/>
    </w:rPr>
  </w:style>
  <w:style w:type="paragraph" w:styleId="Prrafodelista">
    <w:name w:val="List Paragraph"/>
    <w:basedOn w:val="Normal"/>
    <w:uiPriority w:val="1"/>
    <w:qFormat/>
    <w:rsid w:val="00D140D8"/>
    <w:pPr>
      <w:ind w:left="720"/>
      <w:contextualSpacing/>
    </w:pPr>
    <w:rPr>
      <w:rFonts w:ascii="Times New Roman" w:hAnsi="Times New Roman"/>
      <w:sz w:val="24"/>
      <w:lang w:val="es-ES"/>
    </w:rPr>
  </w:style>
  <w:style w:type="table" w:styleId="Tablaconcuadrcula">
    <w:name w:val="Table Grid"/>
    <w:basedOn w:val="Tablanormal"/>
    <w:uiPriority w:val="59"/>
    <w:rsid w:val="00BC1EB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Ttulo1Car">
    <w:name w:val="Título 1 Car"/>
    <w:link w:val="Ttulo1"/>
    <w:uiPriority w:val="1"/>
    <w:rsid w:val="006B4E4D"/>
    <w:rPr>
      <w:rFonts w:ascii="Verdana" w:hAnsi="Verdana" w:cs="Arial"/>
      <w:b/>
      <w:bCs/>
      <w:szCs w:val="24"/>
      <w:lang w:val="ca-ES"/>
    </w:rPr>
  </w:style>
  <w:style w:type="character" w:customStyle="1" w:styleId="Ttulo2Car">
    <w:name w:val="Título 2 Car"/>
    <w:link w:val="Ttulo2"/>
    <w:uiPriority w:val="9"/>
    <w:semiHidden/>
    <w:rsid w:val="006B4E4D"/>
    <w:rPr>
      <w:rFonts w:ascii="Cambria" w:hAnsi="Cambria"/>
      <w:b/>
      <w:bCs/>
      <w:i/>
      <w:iCs/>
      <w:sz w:val="28"/>
      <w:szCs w:val="28"/>
      <w:lang w:val="ca-ES"/>
    </w:rPr>
  </w:style>
  <w:style w:type="character" w:customStyle="1" w:styleId="hps">
    <w:name w:val="hps"/>
    <w:basedOn w:val="Fuentedeprrafopredeter"/>
    <w:rsid w:val="006B4E4D"/>
  </w:style>
  <w:style w:type="character" w:customStyle="1" w:styleId="apple-converted-space">
    <w:name w:val="apple-converted-space"/>
    <w:basedOn w:val="Fuentedeprrafopredeter"/>
    <w:rsid w:val="006B4E4D"/>
  </w:style>
  <w:style w:type="paragraph" w:customStyle="1" w:styleId="Default">
    <w:name w:val="Default"/>
    <w:rsid w:val="006C02F5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uiPriority w:val="99"/>
    <w:rsid w:val="00822D2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rsid w:val="00822D2E"/>
    <w:rPr>
      <w:rFonts w:ascii="Tahoma" w:hAnsi="Tahoma" w:cs="Tahoma"/>
      <w:sz w:val="16"/>
      <w:szCs w:val="16"/>
      <w:lang w:val="ca-E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A3CF1"/>
    <w:rPr>
      <w:rFonts w:ascii="Verdana" w:hAnsi="Verdana"/>
      <w:szCs w:val="24"/>
      <w:lang w:eastAsia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A7D3C"/>
    <w:rPr>
      <w:rFonts w:asciiTheme="majorHAnsi" w:eastAsiaTheme="majorEastAsia" w:hAnsiTheme="majorHAnsi" w:cstheme="majorBidi"/>
      <w:color w:val="243F60" w:themeColor="accent1" w:themeShade="7F"/>
      <w:sz w:val="22"/>
      <w:lang w:val="en-US" w:eastAsia="en-US"/>
    </w:rPr>
  </w:style>
  <w:style w:type="character" w:customStyle="1" w:styleId="Ttulo6Car">
    <w:name w:val="Título 6 Car"/>
    <w:basedOn w:val="Fuentedeprrafopredeter"/>
    <w:link w:val="Ttulo6"/>
    <w:uiPriority w:val="9"/>
    <w:rsid w:val="005A7D3C"/>
    <w:rPr>
      <w:rFonts w:asciiTheme="majorHAnsi" w:eastAsiaTheme="majorEastAsia" w:hAnsiTheme="majorHAnsi" w:cstheme="majorBidi"/>
      <w:i/>
      <w:iCs/>
      <w:color w:val="243F60" w:themeColor="accent1" w:themeShade="7F"/>
      <w:sz w:val="22"/>
      <w:lang w:val="en-US" w:eastAsia="en-US"/>
    </w:rPr>
  </w:style>
  <w:style w:type="table" w:customStyle="1" w:styleId="TableNormal">
    <w:name w:val="Table Normal"/>
    <w:uiPriority w:val="2"/>
    <w:semiHidden/>
    <w:unhideWhenUsed/>
    <w:qFormat/>
    <w:rsid w:val="005A7D3C"/>
    <w:pPr>
      <w:widowControl w:val="0"/>
      <w:spacing w:after="0"/>
    </w:pPr>
    <w:rPr>
      <w:rFonts w:eastAsiaTheme="minorHAnsi"/>
      <w:sz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5A7D3C"/>
    <w:pPr>
      <w:widowControl w:val="0"/>
      <w:spacing w:after="0"/>
    </w:pPr>
    <w:rPr>
      <w:rFonts w:eastAsiaTheme="minorHAnsi"/>
      <w:sz w:val="22"/>
      <w:lang w:val="en-US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5A7D3C"/>
  </w:style>
  <w:style w:type="character" w:customStyle="1" w:styleId="label">
    <w:name w:val="label"/>
    <w:basedOn w:val="Fuentedeprrafopredeter"/>
    <w:rsid w:val="005A7D3C"/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5A7D3C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5A7D3C"/>
    <w:rPr>
      <w:rFonts w:ascii="Arial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128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57816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535584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78858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39788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6485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9503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89844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85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597546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10576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720914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517553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17432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50756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58659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70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7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4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8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3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6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Z:\1_DRIVE\1_PLANTILLES\_Carta%20Ateneu%20plantilla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195D24-7C8D-4FCD-934E-7FEFC6DC90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_Carta Ateneu plantilla</Template>
  <TotalTime>351</TotalTime>
  <Pages>20</Pages>
  <Words>5345</Words>
  <Characters>29402</Characters>
  <Application>Microsoft Office Word</Application>
  <DocSecurity>0</DocSecurity>
  <Lines>245</Lines>
  <Paragraphs>69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Ateneu Informatic SCCL</Company>
  <LinksUpToDate>false</LinksUpToDate>
  <CharactersWithSpaces>34678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Tecni01</cp:lastModifiedBy>
  <cp:revision>15</cp:revision>
  <cp:lastPrinted>2021-03-17T11:29:00Z</cp:lastPrinted>
  <dcterms:created xsi:type="dcterms:W3CDTF">2019-04-17T01:08:00Z</dcterms:created>
  <dcterms:modified xsi:type="dcterms:W3CDTF">2021-03-17T11:40:00Z</dcterms:modified>
</cp:coreProperties>
</file>